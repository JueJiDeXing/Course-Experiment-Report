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8324" w14:textId="77777777" w:rsidR="00F96342" w:rsidRPr="00FA6B9A" w:rsidRDefault="00F96342" w:rsidP="00FA6B9A">
      <w:pPr>
        <w:rPr>
          <w:rFonts w:ascii="宋体" w:hAnsi="宋体"/>
          <w:sz w:val="28"/>
          <w:szCs w:val="28"/>
        </w:rPr>
      </w:pPr>
    </w:p>
    <w:p w14:paraId="0C27B002" w14:textId="5BC1D532" w:rsidR="00F96342" w:rsidRPr="00FA6B9A" w:rsidRDefault="00F96342" w:rsidP="00FA6B9A">
      <w:pPr>
        <w:ind w:firstLineChars="750" w:firstLine="1575"/>
        <w:rPr>
          <w:rFonts w:ascii="宋体" w:hAnsi="宋体"/>
          <w:sz w:val="52"/>
          <w:szCs w:val="52"/>
        </w:rPr>
      </w:pPr>
      <w:r w:rsidRPr="00FA6B9A">
        <w:rPr>
          <w:rFonts w:ascii="宋体" w:hAnsi="宋体"/>
        </w:rPr>
        <w:t xml:space="preserve">       </w:t>
      </w:r>
      <w:r w:rsidRPr="00FA6B9A">
        <w:rPr>
          <w:rFonts w:ascii="宋体" w:hAnsi="宋体"/>
          <w:noProof/>
          <w:sz w:val="52"/>
          <w:szCs w:val="52"/>
        </w:rPr>
        <w:drawing>
          <wp:inline distT="0" distB="0" distL="0" distR="0" wp14:anchorId="65F1CD49" wp14:editId="5AB6BC13">
            <wp:extent cx="2369820" cy="678180"/>
            <wp:effectExtent l="0" t="0" r="0" b="7620"/>
            <wp:docPr id="752273919" name="图片 14" descr="n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ncu"/>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2369820" cy="678180"/>
                    </a:xfrm>
                    <a:prstGeom prst="rect">
                      <a:avLst/>
                    </a:prstGeom>
                    <a:noFill/>
                    <a:ln>
                      <a:noFill/>
                    </a:ln>
                  </pic:spPr>
                </pic:pic>
              </a:graphicData>
            </a:graphic>
          </wp:inline>
        </w:drawing>
      </w:r>
    </w:p>
    <w:p w14:paraId="6997EB7B" w14:textId="65C4739C" w:rsidR="00F96342" w:rsidRPr="00FA6B9A" w:rsidRDefault="00F96342" w:rsidP="00FA6B9A">
      <w:pPr>
        <w:ind w:firstLineChars="750" w:firstLine="1575"/>
        <w:rPr>
          <w:rFonts w:ascii="宋体" w:hAnsi="宋体"/>
          <w:szCs w:val="21"/>
        </w:rPr>
      </w:pPr>
    </w:p>
    <w:p w14:paraId="0431B4B7" w14:textId="77777777" w:rsidR="00F96342" w:rsidRPr="00FA6B9A" w:rsidRDefault="00F96342" w:rsidP="00FA6B9A">
      <w:pPr>
        <w:jc w:val="center"/>
        <w:rPr>
          <w:rFonts w:ascii="宋体" w:hAnsi="宋体"/>
          <w:b/>
          <w:sz w:val="60"/>
          <w:szCs w:val="44"/>
        </w:rPr>
      </w:pPr>
      <w:r w:rsidRPr="00FA6B9A">
        <w:rPr>
          <w:rFonts w:ascii="宋体" w:hAnsi="宋体"/>
          <w:b/>
          <w:sz w:val="60"/>
          <w:szCs w:val="44"/>
        </w:rPr>
        <w:t xml:space="preserve"> </w:t>
      </w:r>
      <w:r w:rsidRPr="00FA6B9A">
        <w:rPr>
          <w:rFonts w:ascii="宋体" w:hAnsi="宋体" w:hint="eastAsia"/>
          <w:b/>
          <w:sz w:val="60"/>
          <w:szCs w:val="44"/>
        </w:rPr>
        <w:t>《计算机网络》课程实践报告</w:t>
      </w:r>
    </w:p>
    <w:p w14:paraId="01EE7A98" w14:textId="77777777" w:rsidR="00F96342" w:rsidRPr="001D0FD1" w:rsidRDefault="00F96342" w:rsidP="00B32AD3">
      <w:r w:rsidRPr="001D0FD1">
        <w:t xml:space="preserve"> </w:t>
      </w:r>
    </w:p>
    <w:p w14:paraId="34E1CFD8" w14:textId="27BED519" w:rsidR="00F96342" w:rsidRPr="00FA6B9A" w:rsidRDefault="00F96342" w:rsidP="00FA6B9A">
      <w:pPr>
        <w:jc w:val="center"/>
        <w:rPr>
          <w:rFonts w:ascii="宋体" w:hAnsi="宋体"/>
          <w:szCs w:val="21"/>
        </w:rPr>
      </w:pPr>
      <w:r w:rsidRPr="00FA6B9A">
        <w:rPr>
          <w:rFonts w:ascii="宋体" w:hAnsi="宋体"/>
          <w:noProof/>
          <w:szCs w:val="21"/>
        </w:rPr>
        <w:drawing>
          <wp:inline distT="0" distB="0" distL="0" distR="0" wp14:anchorId="085D648E" wp14:editId="7807B4F9">
            <wp:extent cx="1198800" cy="1198800"/>
            <wp:effectExtent l="0" t="0" r="1905" b="1905"/>
            <wp:docPr id="10780313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8800" cy="1198800"/>
                    </a:xfrm>
                    <a:prstGeom prst="rect">
                      <a:avLst/>
                    </a:prstGeom>
                    <a:noFill/>
                    <a:ln>
                      <a:noFill/>
                    </a:ln>
                  </pic:spPr>
                </pic:pic>
              </a:graphicData>
            </a:graphic>
          </wp:inline>
        </w:drawing>
      </w:r>
    </w:p>
    <w:p w14:paraId="55EF54E8" w14:textId="77777777" w:rsidR="00F96342" w:rsidRPr="00FA6B9A" w:rsidRDefault="00F96342" w:rsidP="00FA6B9A">
      <w:pPr>
        <w:rPr>
          <w:rFonts w:ascii="宋体" w:hAnsi="宋体"/>
          <w:szCs w:val="21"/>
        </w:rPr>
      </w:pPr>
    </w:p>
    <w:p w14:paraId="5999250B" w14:textId="77777777" w:rsidR="00F96342" w:rsidRPr="00FA6B9A" w:rsidRDefault="00F96342" w:rsidP="00FA6B9A">
      <w:pPr>
        <w:rPr>
          <w:rFonts w:ascii="宋体" w:hAnsi="宋体"/>
          <w:szCs w:val="21"/>
        </w:rPr>
      </w:pPr>
    </w:p>
    <w:p w14:paraId="632EEBE3" w14:textId="1017B1AB" w:rsidR="00F96342" w:rsidRPr="00FA6B9A" w:rsidRDefault="00F96342" w:rsidP="00FA6B9A">
      <w:pPr>
        <w:rPr>
          <w:rFonts w:ascii="宋体" w:hAnsi="宋体"/>
          <w:szCs w:val="21"/>
        </w:rPr>
      </w:pPr>
    </w:p>
    <w:p w14:paraId="1A1C5BF4" w14:textId="77777777" w:rsidR="00F96342" w:rsidRPr="00FA6B9A" w:rsidRDefault="00F96342" w:rsidP="00FA6B9A">
      <w:pPr>
        <w:rPr>
          <w:rFonts w:ascii="宋体" w:hAnsi="宋体"/>
          <w:szCs w:val="21"/>
        </w:rPr>
      </w:pPr>
    </w:p>
    <w:p w14:paraId="23BA1391" w14:textId="1D13DCE0" w:rsidR="00FA6B9A" w:rsidRPr="00FA6B9A" w:rsidRDefault="00F96342" w:rsidP="00FA6B9A">
      <w:pPr>
        <w:rPr>
          <w:rFonts w:ascii="宋体" w:hAnsi="宋体"/>
          <w:sz w:val="28"/>
          <w:szCs w:val="28"/>
          <w:u w:val="single"/>
        </w:rPr>
      </w:pPr>
      <w:r w:rsidRPr="00FA6B9A">
        <w:rPr>
          <w:rFonts w:ascii="宋体" w:hAnsi="宋体" w:hint="eastAsia"/>
          <w:sz w:val="32"/>
          <w:szCs w:val="32"/>
        </w:rPr>
        <w:t>题</w:t>
      </w:r>
      <w:r w:rsidRPr="00FA6B9A">
        <w:rPr>
          <w:rFonts w:ascii="宋体" w:hAnsi="宋体"/>
          <w:sz w:val="32"/>
          <w:szCs w:val="32"/>
        </w:rPr>
        <w:t xml:space="preserve">   </w:t>
      </w:r>
      <w:r w:rsidRPr="00FA6B9A">
        <w:rPr>
          <w:rFonts w:ascii="宋体" w:hAnsi="宋体" w:hint="eastAsia"/>
          <w:sz w:val="32"/>
          <w:szCs w:val="32"/>
        </w:rPr>
        <w:t>目</w:t>
      </w:r>
      <w:r w:rsidR="00AE6435" w:rsidRPr="00FA6B9A">
        <w:rPr>
          <w:rFonts w:ascii="宋体" w:hAnsi="宋体" w:hint="eastAsia"/>
          <w:sz w:val="28"/>
          <w:szCs w:val="28"/>
        </w:rPr>
        <w:t>：</w:t>
      </w:r>
      <w:r w:rsidRPr="00FA6B9A">
        <w:rPr>
          <w:rFonts w:ascii="宋体" w:hAnsi="宋体"/>
          <w:sz w:val="32"/>
          <w:szCs w:val="32"/>
          <w:u w:val="single"/>
        </w:rPr>
        <w:t xml:space="preserve">     </w:t>
      </w:r>
      <w:r w:rsidR="00FA6B9A">
        <w:rPr>
          <w:rFonts w:ascii="宋体" w:hAnsi="宋体" w:hint="eastAsia"/>
          <w:sz w:val="32"/>
          <w:szCs w:val="32"/>
          <w:u w:val="single"/>
        </w:rPr>
        <w:t xml:space="preserve">          </w:t>
      </w:r>
      <w:r w:rsidRPr="00FA6B9A">
        <w:rPr>
          <w:rFonts w:ascii="宋体" w:hAnsi="宋体" w:hint="eastAsia"/>
          <w:sz w:val="32"/>
          <w:szCs w:val="32"/>
          <w:u w:val="single"/>
        </w:rPr>
        <w:t>某集团企业网</w:t>
      </w:r>
      <w:r w:rsidRPr="00FA6B9A">
        <w:rPr>
          <w:rFonts w:ascii="宋体" w:hAnsi="宋体"/>
          <w:sz w:val="32"/>
          <w:szCs w:val="32"/>
          <w:u w:val="single"/>
        </w:rPr>
        <w:t xml:space="preserve">  </w:t>
      </w:r>
      <w:r w:rsidR="00FA6B9A">
        <w:rPr>
          <w:rFonts w:ascii="宋体" w:hAnsi="宋体" w:hint="eastAsia"/>
          <w:sz w:val="32"/>
          <w:szCs w:val="32"/>
          <w:u w:val="single"/>
        </w:rPr>
        <w:t xml:space="preserve"> </w:t>
      </w:r>
      <w:r w:rsidRPr="00FA6B9A">
        <w:rPr>
          <w:rFonts w:ascii="宋体" w:hAnsi="宋体"/>
          <w:sz w:val="32"/>
          <w:szCs w:val="32"/>
          <w:u w:val="single"/>
        </w:rPr>
        <w:t xml:space="preserve"> </w:t>
      </w:r>
      <w:r w:rsidR="00FA6B9A">
        <w:rPr>
          <w:rFonts w:ascii="宋体" w:hAnsi="宋体" w:hint="eastAsia"/>
          <w:sz w:val="32"/>
          <w:szCs w:val="32"/>
          <w:u w:val="single"/>
        </w:rPr>
        <w:t xml:space="preserve">   </w:t>
      </w:r>
      <w:r w:rsidR="00FA6B9A">
        <w:rPr>
          <w:rFonts w:ascii="宋体" w:hAnsi="宋体" w:hint="eastAsia"/>
          <w:sz w:val="28"/>
          <w:szCs w:val="28"/>
          <w:u w:val="single"/>
        </w:rPr>
        <w:t xml:space="preserve">     </w:t>
      </w:r>
      <w:r w:rsidR="00FA6B9A" w:rsidRPr="00FA6B9A">
        <w:rPr>
          <w:rFonts w:ascii="宋体" w:hAnsi="宋体"/>
          <w:sz w:val="28"/>
          <w:szCs w:val="28"/>
          <w:u w:val="single"/>
        </w:rPr>
        <w:t xml:space="preserve">   </w:t>
      </w:r>
      <w:r w:rsidR="00FA6B9A">
        <w:rPr>
          <w:rFonts w:ascii="宋体" w:hAnsi="宋体"/>
          <w:sz w:val="28"/>
          <w:szCs w:val="28"/>
          <w:u w:val="single"/>
        </w:rPr>
        <w:tab/>
      </w:r>
      <w:r w:rsidRPr="00FA6B9A">
        <w:rPr>
          <w:rFonts w:ascii="宋体" w:hAnsi="宋体"/>
          <w:sz w:val="32"/>
          <w:szCs w:val="32"/>
          <w:u w:val="single"/>
        </w:rPr>
        <w:t xml:space="preserve">                                                          </w:t>
      </w:r>
    </w:p>
    <w:p w14:paraId="57EC7BF0" w14:textId="77777777" w:rsidR="00FA6B9A" w:rsidRDefault="00FA6B9A" w:rsidP="00FA6B9A">
      <w:pPr>
        <w:rPr>
          <w:rFonts w:ascii="宋体" w:hAnsi="宋体"/>
          <w:sz w:val="28"/>
          <w:szCs w:val="28"/>
        </w:rPr>
      </w:pPr>
    </w:p>
    <w:p w14:paraId="05C4D34D" w14:textId="2CF89803" w:rsidR="00F96342" w:rsidRPr="00FA6B9A" w:rsidRDefault="00F96342" w:rsidP="00FA6B9A">
      <w:pPr>
        <w:rPr>
          <w:rFonts w:ascii="宋体" w:hAnsi="宋体"/>
          <w:sz w:val="28"/>
          <w:szCs w:val="28"/>
          <w:u w:val="single"/>
        </w:rPr>
      </w:pPr>
      <w:r w:rsidRPr="00FA6B9A">
        <w:rPr>
          <w:rFonts w:ascii="宋体" w:hAnsi="宋体" w:hint="eastAsia"/>
          <w:sz w:val="28"/>
          <w:szCs w:val="28"/>
        </w:rPr>
        <w:t>学</w:t>
      </w:r>
      <w:r w:rsidRPr="00FA6B9A">
        <w:rPr>
          <w:rFonts w:ascii="宋体" w:hAnsi="宋体"/>
          <w:sz w:val="28"/>
          <w:szCs w:val="28"/>
        </w:rPr>
        <w:t xml:space="preserve">    </w:t>
      </w:r>
      <w:r w:rsidRPr="00FA6B9A">
        <w:rPr>
          <w:rFonts w:ascii="宋体" w:hAnsi="宋体" w:hint="eastAsia"/>
          <w:sz w:val="28"/>
          <w:szCs w:val="28"/>
        </w:rPr>
        <w:t>院：</w:t>
      </w:r>
      <w:r w:rsidRPr="00FA6B9A">
        <w:rPr>
          <w:rFonts w:ascii="宋体" w:hAnsi="宋体"/>
          <w:sz w:val="28"/>
          <w:szCs w:val="28"/>
          <w:u w:val="single"/>
        </w:rPr>
        <w:t xml:space="preserve">      </w:t>
      </w:r>
      <w:r w:rsidR="00FA6B9A">
        <w:rPr>
          <w:rFonts w:ascii="宋体" w:hAnsi="宋体" w:hint="eastAsia"/>
          <w:sz w:val="28"/>
          <w:szCs w:val="28"/>
          <w:u w:val="single"/>
        </w:rPr>
        <w:t xml:space="preserve">         </w:t>
      </w:r>
      <w:r w:rsidRPr="00FA6B9A">
        <w:rPr>
          <w:rFonts w:ascii="宋体" w:hAnsi="宋体" w:hint="eastAsia"/>
          <w:sz w:val="28"/>
          <w:szCs w:val="28"/>
          <w:u w:val="single"/>
        </w:rPr>
        <w:t>数学与计算机学院</w:t>
      </w:r>
      <w:r w:rsidR="00FA6B9A">
        <w:rPr>
          <w:rFonts w:ascii="宋体" w:hAnsi="宋体" w:hint="eastAsia"/>
          <w:sz w:val="28"/>
          <w:szCs w:val="28"/>
          <w:u w:val="single"/>
        </w:rPr>
        <w:t xml:space="preserve">          </w:t>
      </w:r>
      <w:r w:rsidR="00FA6B9A" w:rsidRPr="00FA6B9A">
        <w:rPr>
          <w:rFonts w:ascii="宋体" w:hAnsi="宋体"/>
          <w:sz w:val="28"/>
          <w:szCs w:val="28"/>
          <w:u w:val="single"/>
        </w:rPr>
        <w:t xml:space="preserve">   </w:t>
      </w:r>
      <w:r w:rsidR="00FA6B9A">
        <w:rPr>
          <w:rFonts w:ascii="宋体" w:hAnsi="宋体"/>
          <w:sz w:val="28"/>
          <w:szCs w:val="28"/>
          <w:u w:val="single"/>
        </w:rPr>
        <w:tab/>
      </w:r>
    </w:p>
    <w:p w14:paraId="6AEAE2F3" w14:textId="1FA2C1C5" w:rsidR="00F96342" w:rsidRPr="00FA6B9A" w:rsidRDefault="00F96342" w:rsidP="00FA6B9A">
      <w:pPr>
        <w:rPr>
          <w:rFonts w:ascii="宋体" w:hAnsi="宋体"/>
          <w:sz w:val="28"/>
          <w:szCs w:val="28"/>
          <w:u w:val="single"/>
        </w:rPr>
      </w:pPr>
      <w:r w:rsidRPr="00FA6B9A">
        <w:rPr>
          <w:rFonts w:ascii="宋体" w:hAnsi="宋体" w:hint="eastAsia"/>
          <w:sz w:val="28"/>
          <w:szCs w:val="28"/>
        </w:rPr>
        <w:t>专业班级：</w:t>
      </w:r>
      <w:r w:rsidRPr="00FA6B9A">
        <w:rPr>
          <w:rFonts w:ascii="宋体" w:hAnsi="宋体"/>
          <w:sz w:val="28"/>
          <w:szCs w:val="28"/>
          <w:u w:val="single"/>
        </w:rPr>
        <w:t xml:space="preserve">    </w:t>
      </w:r>
      <w:r w:rsidR="00FA6B9A" w:rsidRPr="00FA6B9A">
        <w:rPr>
          <w:rFonts w:ascii="宋体" w:hAnsi="宋体" w:hint="eastAsia"/>
          <w:sz w:val="28"/>
          <w:szCs w:val="28"/>
          <w:u w:val="single"/>
        </w:rPr>
        <w:t>计算机科学与技术(卓越工程师计划)221班</w:t>
      </w:r>
      <w:r w:rsidRPr="00FA6B9A">
        <w:rPr>
          <w:rFonts w:ascii="宋体" w:hAnsi="宋体"/>
          <w:sz w:val="28"/>
          <w:szCs w:val="28"/>
          <w:u w:val="single"/>
        </w:rPr>
        <w:t xml:space="preserve">   </w:t>
      </w:r>
      <w:r w:rsidR="00FA6B9A">
        <w:rPr>
          <w:rFonts w:ascii="宋体" w:hAnsi="宋体"/>
          <w:sz w:val="28"/>
          <w:szCs w:val="28"/>
          <w:u w:val="single"/>
        </w:rPr>
        <w:tab/>
      </w:r>
    </w:p>
    <w:p w14:paraId="50116409" w14:textId="5038FD08" w:rsidR="00F96342" w:rsidRPr="00FA6B9A" w:rsidRDefault="00F96342" w:rsidP="00FA6B9A">
      <w:pPr>
        <w:rPr>
          <w:rFonts w:ascii="宋体" w:hAnsi="宋体"/>
          <w:sz w:val="28"/>
          <w:szCs w:val="28"/>
          <w:u w:val="single"/>
        </w:rPr>
      </w:pPr>
      <w:r w:rsidRPr="00FA6B9A">
        <w:rPr>
          <w:rFonts w:ascii="宋体" w:hAnsi="宋体" w:hint="eastAsia"/>
          <w:sz w:val="28"/>
          <w:szCs w:val="28"/>
        </w:rPr>
        <w:t>学生姓名：</w:t>
      </w:r>
      <w:r w:rsidR="00FA6B9A" w:rsidRPr="00FA6B9A">
        <w:rPr>
          <w:rFonts w:ascii="宋体" w:hAnsi="宋体" w:hint="eastAsia"/>
          <w:sz w:val="28"/>
          <w:szCs w:val="28"/>
          <w:u w:val="single"/>
        </w:rPr>
        <w:t xml:space="preserve"> </w:t>
      </w:r>
      <w:r w:rsidR="00FA6B9A">
        <w:rPr>
          <w:rFonts w:ascii="宋体" w:hAnsi="宋体" w:hint="eastAsia"/>
          <w:sz w:val="28"/>
          <w:szCs w:val="28"/>
          <w:u w:val="single"/>
        </w:rPr>
        <w:t xml:space="preserve">                </w:t>
      </w:r>
      <w:r w:rsidR="00FA6B9A" w:rsidRPr="00FA6B9A">
        <w:rPr>
          <w:rFonts w:ascii="宋体" w:hAnsi="宋体" w:hint="eastAsia"/>
          <w:sz w:val="28"/>
          <w:szCs w:val="28"/>
          <w:u w:val="single"/>
        </w:rPr>
        <w:t>5418122020</w:t>
      </w:r>
      <w:r w:rsidR="00FA6B9A">
        <w:rPr>
          <w:rFonts w:ascii="宋体" w:hAnsi="宋体"/>
          <w:sz w:val="28"/>
          <w:szCs w:val="28"/>
          <w:u w:val="single"/>
        </w:rPr>
        <w:tab/>
      </w:r>
      <w:r w:rsidR="00FA6B9A">
        <w:rPr>
          <w:rFonts w:ascii="宋体" w:hAnsi="宋体" w:hint="eastAsia"/>
          <w:sz w:val="28"/>
          <w:szCs w:val="28"/>
          <w:u w:val="single"/>
        </w:rPr>
        <w:t xml:space="preserve">               </w:t>
      </w:r>
      <w:r w:rsidR="00FA6B9A">
        <w:rPr>
          <w:rFonts w:ascii="宋体" w:hAnsi="宋体"/>
          <w:sz w:val="28"/>
          <w:szCs w:val="28"/>
          <w:u w:val="single"/>
        </w:rPr>
        <w:tab/>
      </w:r>
    </w:p>
    <w:p w14:paraId="5C160588" w14:textId="64D4BBE4" w:rsidR="00F96342" w:rsidRDefault="00F96342" w:rsidP="00FA6B9A">
      <w:pPr>
        <w:rPr>
          <w:rFonts w:ascii="宋体" w:hAnsi="宋体"/>
          <w:sz w:val="28"/>
          <w:szCs w:val="28"/>
          <w:u w:val="single"/>
        </w:rPr>
      </w:pPr>
      <w:r w:rsidRPr="00FA6B9A">
        <w:rPr>
          <w:rFonts w:ascii="宋体" w:hAnsi="宋体" w:hint="eastAsia"/>
          <w:sz w:val="28"/>
          <w:szCs w:val="28"/>
        </w:rPr>
        <w:t>指导教师：</w:t>
      </w:r>
      <w:r w:rsidR="00FA6B9A" w:rsidRPr="00FA6B9A">
        <w:rPr>
          <w:rFonts w:ascii="宋体" w:hAnsi="宋体" w:hint="eastAsia"/>
          <w:sz w:val="28"/>
          <w:szCs w:val="28"/>
          <w:u w:val="single"/>
        </w:rPr>
        <w:t xml:space="preserve"> </w:t>
      </w:r>
      <w:r w:rsidR="00FA6B9A">
        <w:rPr>
          <w:rFonts w:ascii="宋体" w:hAnsi="宋体"/>
          <w:sz w:val="28"/>
          <w:szCs w:val="28"/>
          <w:u w:val="single"/>
        </w:rPr>
        <w:tab/>
      </w:r>
      <w:r w:rsidR="00FA6B9A">
        <w:rPr>
          <w:rFonts w:ascii="宋体" w:hAnsi="宋体"/>
          <w:sz w:val="28"/>
          <w:szCs w:val="28"/>
          <w:u w:val="single"/>
        </w:rPr>
        <w:tab/>
      </w:r>
      <w:r w:rsidR="00FA6B9A">
        <w:rPr>
          <w:rFonts w:ascii="宋体" w:hAnsi="宋体"/>
          <w:sz w:val="28"/>
          <w:szCs w:val="28"/>
          <w:u w:val="single"/>
        </w:rPr>
        <w:tab/>
      </w:r>
      <w:r w:rsidR="00FA6B9A">
        <w:rPr>
          <w:rFonts w:ascii="宋体" w:hAnsi="宋体"/>
          <w:sz w:val="28"/>
          <w:szCs w:val="28"/>
          <w:u w:val="single"/>
        </w:rPr>
        <w:tab/>
      </w:r>
      <w:r w:rsidR="00FA6B9A">
        <w:rPr>
          <w:rFonts w:ascii="宋体" w:hAnsi="宋体"/>
          <w:sz w:val="28"/>
          <w:szCs w:val="28"/>
          <w:u w:val="single"/>
        </w:rPr>
        <w:tab/>
      </w:r>
      <w:r w:rsidR="00FA6B9A">
        <w:rPr>
          <w:rFonts w:ascii="宋体" w:hAnsi="宋体"/>
          <w:sz w:val="28"/>
          <w:szCs w:val="28"/>
          <w:u w:val="single"/>
        </w:rPr>
        <w:tab/>
      </w:r>
      <w:r w:rsidR="00FA6B9A">
        <w:rPr>
          <w:rFonts w:ascii="宋体" w:hAnsi="宋体" w:hint="eastAsia"/>
          <w:sz w:val="28"/>
          <w:szCs w:val="28"/>
          <w:u w:val="single"/>
        </w:rPr>
        <w:t xml:space="preserve">    </w:t>
      </w:r>
      <w:r w:rsidR="00FA6B9A" w:rsidRPr="00FA6B9A">
        <w:rPr>
          <w:rFonts w:ascii="宋体" w:hAnsi="宋体" w:hint="eastAsia"/>
          <w:sz w:val="28"/>
          <w:szCs w:val="28"/>
          <w:u w:val="single"/>
        </w:rPr>
        <w:t>黎鹰</w:t>
      </w:r>
      <w:r w:rsidR="00FA6B9A">
        <w:rPr>
          <w:rFonts w:ascii="宋体" w:hAnsi="宋体" w:hint="eastAsia"/>
          <w:sz w:val="28"/>
          <w:szCs w:val="28"/>
          <w:u w:val="single"/>
        </w:rPr>
        <w:t xml:space="preserve">      </w:t>
      </w:r>
      <w:r w:rsidR="00FA6B9A">
        <w:rPr>
          <w:rFonts w:ascii="宋体" w:hAnsi="宋体"/>
          <w:sz w:val="28"/>
          <w:szCs w:val="28"/>
          <w:u w:val="single"/>
        </w:rPr>
        <w:tab/>
      </w:r>
      <w:r w:rsidR="00FA6B9A">
        <w:rPr>
          <w:rFonts w:ascii="宋体" w:hAnsi="宋体" w:hint="eastAsia"/>
          <w:sz w:val="28"/>
          <w:szCs w:val="28"/>
          <w:u w:val="single"/>
        </w:rPr>
        <w:t xml:space="preserve">         </w:t>
      </w:r>
      <w:r w:rsidR="00FA6B9A">
        <w:rPr>
          <w:rFonts w:ascii="宋体" w:hAnsi="宋体"/>
          <w:sz w:val="28"/>
          <w:szCs w:val="28"/>
          <w:u w:val="single"/>
        </w:rPr>
        <w:tab/>
      </w:r>
      <w:r w:rsidR="00FA6B9A">
        <w:rPr>
          <w:rFonts w:ascii="宋体" w:hAnsi="宋体" w:hint="eastAsia"/>
          <w:sz w:val="28"/>
          <w:szCs w:val="28"/>
          <w:u w:val="single"/>
        </w:rPr>
        <w:t xml:space="preserve"> </w:t>
      </w:r>
      <w:r w:rsidR="00FA6B9A">
        <w:rPr>
          <w:rFonts w:ascii="宋体" w:hAnsi="宋体"/>
          <w:sz w:val="28"/>
          <w:szCs w:val="28"/>
          <w:u w:val="single"/>
        </w:rPr>
        <w:tab/>
      </w:r>
    </w:p>
    <w:p w14:paraId="49CE0954" w14:textId="447FDC90" w:rsidR="001A4F40" w:rsidRDefault="001A4F40">
      <w:pPr>
        <w:widowControl/>
        <w:spacing w:line="240" w:lineRule="auto"/>
        <w:jc w:val="left"/>
        <w:rPr>
          <w:rFonts w:ascii="宋体" w:hAnsi="宋体"/>
          <w:sz w:val="28"/>
          <w:szCs w:val="28"/>
          <w:u w:val="single"/>
        </w:rPr>
      </w:pPr>
      <w:r>
        <w:rPr>
          <w:rFonts w:ascii="宋体" w:hAnsi="宋体"/>
          <w:sz w:val="28"/>
          <w:szCs w:val="28"/>
          <w:u w:val="single"/>
        </w:rPr>
        <w:br w:type="page"/>
      </w:r>
    </w:p>
    <w:sdt>
      <w:sdtPr>
        <w:rPr>
          <w:rFonts w:ascii="Times New Roman" w:eastAsia="宋体" w:hAnsi="Times New Roman" w:cstheme="minorBidi"/>
          <w:color w:val="auto"/>
          <w:kern w:val="2"/>
          <w:sz w:val="21"/>
          <w:szCs w:val="22"/>
          <w:lang w:val="zh-CN"/>
          <w14:ligatures w14:val="standardContextual"/>
        </w:rPr>
        <w:id w:val="1053898447"/>
        <w:docPartObj>
          <w:docPartGallery w:val="Table of Contents"/>
          <w:docPartUnique/>
        </w:docPartObj>
      </w:sdtPr>
      <w:sdtEndPr>
        <w:rPr>
          <w:b/>
          <w:bCs/>
        </w:rPr>
      </w:sdtEndPr>
      <w:sdtContent>
        <w:p w14:paraId="75DC1ECA" w14:textId="4E955048" w:rsidR="001A4F40" w:rsidRPr="009454C0" w:rsidRDefault="001A4F40" w:rsidP="009454C0">
          <w:pPr>
            <w:pStyle w:val="TOC"/>
            <w:jc w:val="center"/>
            <w:rPr>
              <w:rFonts w:ascii="宋体" w:eastAsia="宋体" w:hAnsi="宋体"/>
              <w:b/>
              <w:bCs/>
              <w:color w:val="auto"/>
            </w:rPr>
          </w:pPr>
          <w:r w:rsidRPr="009454C0">
            <w:rPr>
              <w:rFonts w:ascii="宋体" w:eastAsia="宋体" w:hAnsi="宋体"/>
              <w:b/>
              <w:bCs/>
              <w:color w:val="auto"/>
              <w:lang w:val="zh-CN"/>
            </w:rPr>
            <w:t>目录</w:t>
          </w:r>
        </w:p>
        <w:p w14:paraId="5E9FA4AE" w14:textId="4386C45B" w:rsidR="00F54430" w:rsidRDefault="001A4F40">
          <w:pPr>
            <w:pStyle w:val="TOC1"/>
            <w:tabs>
              <w:tab w:val="right" w:leader="dot" w:pos="8301"/>
            </w:tabs>
            <w:rPr>
              <w:rFonts w:asciiTheme="minorHAnsi" w:eastAsiaTheme="minorEastAsia" w:hAnsiTheme="minorHAnsi"/>
              <w:noProof/>
              <w:sz w:val="22"/>
              <w:szCs w:val="24"/>
            </w:rPr>
          </w:pPr>
          <w:r>
            <w:fldChar w:fldCharType="begin"/>
          </w:r>
          <w:r>
            <w:instrText xml:space="preserve"> TOC \o "1-3" \h \z \u </w:instrText>
          </w:r>
          <w:r>
            <w:fldChar w:fldCharType="separate"/>
          </w:r>
          <w:hyperlink w:anchor="_Toc201686424" w:history="1">
            <w:r w:rsidR="00F54430" w:rsidRPr="009224A2">
              <w:rPr>
                <w:rStyle w:val="af4"/>
                <w:rFonts w:ascii="宋体" w:hAnsi="宋体"/>
                <w:noProof/>
              </w:rPr>
              <w:t>1.前言</w:t>
            </w:r>
            <w:r w:rsidR="00F54430">
              <w:rPr>
                <w:noProof/>
                <w:webHidden/>
              </w:rPr>
              <w:tab/>
            </w:r>
            <w:r w:rsidR="00F54430">
              <w:rPr>
                <w:noProof/>
                <w:webHidden/>
              </w:rPr>
              <w:fldChar w:fldCharType="begin"/>
            </w:r>
            <w:r w:rsidR="00F54430">
              <w:rPr>
                <w:noProof/>
                <w:webHidden/>
              </w:rPr>
              <w:instrText xml:space="preserve"> PAGEREF _Toc201686424 \h </w:instrText>
            </w:r>
            <w:r w:rsidR="00F54430">
              <w:rPr>
                <w:noProof/>
                <w:webHidden/>
              </w:rPr>
            </w:r>
            <w:r w:rsidR="00F54430">
              <w:rPr>
                <w:noProof/>
                <w:webHidden/>
              </w:rPr>
              <w:fldChar w:fldCharType="separate"/>
            </w:r>
            <w:r w:rsidR="000E078A">
              <w:rPr>
                <w:noProof/>
                <w:webHidden/>
              </w:rPr>
              <w:t>4</w:t>
            </w:r>
            <w:r w:rsidR="00F54430">
              <w:rPr>
                <w:noProof/>
                <w:webHidden/>
              </w:rPr>
              <w:fldChar w:fldCharType="end"/>
            </w:r>
          </w:hyperlink>
        </w:p>
        <w:p w14:paraId="2D7D9CB3" w14:textId="4C46CD94" w:rsidR="00F54430" w:rsidRDefault="00F54430">
          <w:pPr>
            <w:pStyle w:val="TOC2"/>
            <w:tabs>
              <w:tab w:val="right" w:leader="dot" w:pos="8301"/>
            </w:tabs>
            <w:rPr>
              <w:rFonts w:asciiTheme="minorHAnsi" w:eastAsiaTheme="minorEastAsia" w:hAnsiTheme="minorHAnsi"/>
              <w:noProof/>
              <w:sz w:val="22"/>
              <w:szCs w:val="24"/>
            </w:rPr>
          </w:pPr>
          <w:hyperlink w:anchor="_Toc201686425" w:history="1">
            <w:r w:rsidRPr="009224A2">
              <w:rPr>
                <w:rStyle w:val="af4"/>
                <w:noProof/>
              </w:rPr>
              <w:t>1.1.</w:t>
            </w:r>
            <w:r w:rsidRPr="009224A2">
              <w:rPr>
                <w:rStyle w:val="af4"/>
                <w:noProof/>
              </w:rPr>
              <w:t>背景</w:t>
            </w:r>
            <w:r>
              <w:rPr>
                <w:noProof/>
                <w:webHidden/>
              </w:rPr>
              <w:tab/>
            </w:r>
            <w:r>
              <w:rPr>
                <w:noProof/>
                <w:webHidden/>
              </w:rPr>
              <w:fldChar w:fldCharType="begin"/>
            </w:r>
            <w:r>
              <w:rPr>
                <w:noProof/>
                <w:webHidden/>
              </w:rPr>
              <w:instrText xml:space="preserve"> PAGEREF _Toc201686425 \h </w:instrText>
            </w:r>
            <w:r>
              <w:rPr>
                <w:noProof/>
                <w:webHidden/>
              </w:rPr>
            </w:r>
            <w:r>
              <w:rPr>
                <w:noProof/>
                <w:webHidden/>
              </w:rPr>
              <w:fldChar w:fldCharType="separate"/>
            </w:r>
            <w:r w:rsidR="000E078A">
              <w:rPr>
                <w:noProof/>
                <w:webHidden/>
              </w:rPr>
              <w:t>4</w:t>
            </w:r>
            <w:r>
              <w:rPr>
                <w:noProof/>
                <w:webHidden/>
              </w:rPr>
              <w:fldChar w:fldCharType="end"/>
            </w:r>
          </w:hyperlink>
        </w:p>
        <w:p w14:paraId="46F151AC" w14:textId="49330550" w:rsidR="00F54430" w:rsidRDefault="00F54430">
          <w:pPr>
            <w:pStyle w:val="TOC2"/>
            <w:tabs>
              <w:tab w:val="right" w:leader="dot" w:pos="8301"/>
            </w:tabs>
            <w:rPr>
              <w:rFonts w:asciiTheme="minorHAnsi" w:eastAsiaTheme="minorEastAsia" w:hAnsiTheme="minorHAnsi"/>
              <w:noProof/>
              <w:sz w:val="22"/>
              <w:szCs w:val="24"/>
            </w:rPr>
          </w:pPr>
          <w:hyperlink w:anchor="_Toc201686426" w:history="1">
            <w:r w:rsidRPr="009224A2">
              <w:rPr>
                <w:rStyle w:val="af4"/>
                <w:noProof/>
              </w:rPr>
              <w:t>2.1.</w:t>
            </w:r>
            <w:r w:rsidRPr="009224A2">
              <w:rPr>
                <w:rStyle w:val="af4"/>
                <w:noProof/>
              </w:rPr>
              <w:t>目标</w:t>
            </w:r>
            <w:r>
              <w:rPr>
                <w:noProof/>
                <w:webHidden/>
              </w:rPr>
              <w:tab/>
            </w:r>
            <w:r>
              <w:rPr>
                <w:noProof/>
                <w:webHidden/>
              </w:rPr>
              <w:fldChar w:fldCharType="begin"/>
            </w:r>
            <w:r>
              <w:rPr>
                <w:noProof/>
                <w:webHidden/>
              </w:rPr>
              <w:instrText xml:space="preserve"> PAGEREF _Toc201686426 \h </w:instrText>
            </w:r>
            <w:r>
              <w:rPr>
                <w:noProof/>
                <w:webHidden/>
              </w:rPr>
            </w:r>
            <w:r>
              <w:rPr>
                <w:noProof/>
                <w:webHidden/>
              </w:rPr>
              <w:fldChar w:fldCharType="separate"/>
            </w:r>
            <w:r w:rsidR="000E078A">
              <w:rPr>
                <w:noProof/>
                <w:webHidden/>
              </w:rPr>
              <w:t>4</w:t>
            </w:r>
            <w:r>
              <w:rPr>
                <w:noProof/>
                <w:webHidden/>
              </w:rPr>
              <w:fldChar w:fldCharType="end"/>
            </w:r>
          </w:hyperlink>
        </w:p>
        <w:p w14:paraId="32D71ABD" w14:textId="00F88342" w:rsidR="00F54430" w:rsidRDefault="00F54430">
          <w:pPr>
            <w:pStyle w:val="TOC1"/>
            <w:tabs>
              <w:tab w:val="right" w:leader="dot" w:pos="8301"/>
            </w:tabs>
            <w:rPr>
              <w:rFonts w:asciiTheme="minorHAnsi" w:eastAsiaTheme="minorEastAsia" w:hAnsiTheme="minorHAnsi"/>
              <w:noProof/>
              <w:sz w:val="22"/>
              <w:szCs w:val="24"/>
            </w:rPr>
          </w:pPr>
          <w:hyperlink w:anchor="_Toc201686427" w:history="1">
            <w:r w:rsidRPr="009224A2">
              <w:rPr>
                <w:rStyle w:val="af4"/>
                <w:rFonts w:ascii="宋体" w:hAnsi="宋体"/>
                <w:noProof/>
              </w:rPr>
              <w:t>2.正文</w:t>
            </w:r>
            <w:r>
              <w:rPr>
                <w:noProof/>
                <w:webHidden/>
              </w:rPr>
              <w:tab/>
            </w:r>
            <w:r>
              <w:rPr>
                <w:noProof/>
                <w:webHidden/>
              </w:rPr>
              <w:fldChar w:fldCharType="begin"/>
            </w:r>
            <w:r>
              <w:rPr>
                <w:noProof/>
                <w:webHidden/>
              </w:rPr>
              <w:instrText xml:space="preserve"> PAGEREF _Toc201686427 \h </w:instrText>
            </w:r>
            <w:r>
              <w:rPr>
                <w:noProof/>
                <w:webHidden/>
              </w:rPr>
            </w:r>
            <w:r>
              <w:rPr>
                <w:noProof/>
                <w:webHidden/>
              </w:rPr>
              <w:fldChar w:fldCharType="separate"/>
            </w:r>
            <w:r w:rsidR="000E078A">
              <w:rPr>
                <w:noProof/>
                <w:webHidden/>
              </w:rPr>
              <w:t>5</w:t>
            </w:r>
            <w:r>
              <w:rPr>
                <w:noProof/>
                <w:webHidden/>
              </w:rPr>
              <w:fldChar w:fldCharType="end"/>
            </w:r>
          </w:hyperlink>
        </w:p>
        <w:p w14:paraId="012983AE" w14:textId="46A3FD87" w:rsidR="00F54430" w:rsidRDefault="00F54430">
          <w:pPr>
            <w:pStyle w:val="TOC2"/>
            <w:tabs>
              <w:tab w:val="right" w:leader="dot" w:pos="8301"/>
            </w:tabs>
            <w:rPr>
              <w:rFonts w:asciiTheme="minorHAnsi" w:eastAsiaTheme="minorEastAsia" w:hAnsiTheme="minorHAnsi"/>
              <w:noProof/>
              <w:sz w:val="22"/>
              <w:szCs w:val="24"/>
            </w:rPr>
          </w:pPr>
          <w:hyperlink w:anchor="_Toc201686428" w:history="1">
            <w:r w:rsidRPr="009224A2">
              <w:rPr>
                <w:rStyle w:val="af4"/>
                <w:noProof/>
              </w:rPr>
              <w:t>2.1.</w:t>
            </w:r>
            <w:r w:rsidRPr="009224A2">
              <w:rPr>
                <w:rStyle w:val="af4"/>
                <w:noProof/>
              </w:rPr>
              <w:t>需求分析</w:t>
            </w:r>
            <w:r>
              <w:rPr>
                <w:noProof/>
                <w:webHidden/>
              </w:rPr>
              <w:tab/>
            </w:r>
            <w:r>
              <w:rPr>
                <w:noProof/>
                <w:webHidden/>
              </w:rPr>
              <w:fldChar w:fldCharType="begin"/>
            </w:r>
            <w:r>
              <w:rPr>
                <w:noProof/>
                <w:webHidden/>
              </w:rPr>
              <w:instrText xml:space="preserve"> PAGEREF _Toc201686428 \h </w:instrText>
            </w:r>
            <w:r>
              <w:rPr>
                <w:noProof/>
                <w:webHidden/>
              </w:rPr>
            </w:r>
            <w:r>
              <w:rPr>
                <w:noProof/>
                <w:webHidden/>
              </w:rPr>
              <w:fldChar w:fldCharType="separate"/>
            </w:r>
            <w:r w:rsidR="000E078A">
              <w:rPr>
                <w:noProof/>
                <w:webHidden/>
              </w:rPr>
              <w:t>5</w:t>
            </w:r>
            <w:r>
              <w:rPr>
                <w:noProof/>
                <w:webHidden/>
              </w:rPr>
              <w:fldChar w:fldCharType="end"/>
            </w:r>
          </w:hyperlink>
        </w:p>
        <w:p w14:paraId="30AD5479" w14:textId="2B2E5358" w:rsidR="00F54430" w:rsidRDefault="00F54430">
          <w:pPr>
            <w:pStyle w:val="TOC3"/>
            <w:tabs>
              <w:tab w:val="right" w:leader="dot" w:pos="8301"/>
            </w:tabs>
            <w:rPr>
              <w:rFonts w:asciiTheme="minorHAnsi" w:eastAsiaTheme="minorEastAsia" w:hAnsiTheme="minorHAnsi"/>
              <w:noProof/>
              <w:sz w:val="22"/>
              <w:szCs w:val="24"/>
            </w:rPr>
          </w:pPr>
          <w:hyperlink w:anchor="_Toc201686429" w:history="1">
            <w:r w:rsidRPr="009224A2">
              <w:rPr>
                <w:rStyle w:val="af4"/>
                <w:noProof/>
              </w:rPr>
              <w:t>2.1.1.</w:t>
            </w:r>
            <w:r w:rsidRPr="009224A2">
              <w:rPr>
                <w:rStyle w:val="af4"/>
                <w:noProof/>
              </w:rPr>
              <w:t>分析</w:t>
            </w:r>
            <w:r>
              <w:rPr>
                <w:noProof/>
                <w:webHidden/>
              </w:rPr>
              <w:tab/>
            </w:r>
            <w:r>
              <w:rPr>
                <w:noProof/>
                <w:webHidden/>
              </w:rPr>
              <w:fldChar w:fldCharType="begin"/>
            </w:r>
            <w:r>
              <w:rPr>
                <w:noProof/>
                <w:webHidden/>
              </w:rPr>
              <w:instrText xml:space="preserve"> PAGEREF _Toc201686429 \h </w:instrText>
            </w:r>
            <w:r>
              <w:rPr>
                <w:noProof/>
                <w:webHidden/>
              </w:rPr>
            </w:r>
            <w:r>
              <w:rPr>
                <w:noProof/>
                <w:webHidden/>
              </w:rPr>
              <w:fldChar w:fldCharType="separate"/>
            </w:r>
            <w:r w:rsidR="000E078A">
              <w:rPr>
                <w:noProof/>
                <w:webHidden/>
              </w:rPr>
              <w:t>5</w:t>
            </w:r>
            <w:r>
              <w:rPr>
                <w:noProof/>
                <w:webHidden/>
              </w:rPr>
              <w:fldChar w:fldCharType="end"/>
            </w:r>
          </w:hyperlink>
        </w:p>
        <w:p w14:paraId="048E6A86" w14:textId="559AE988" w:rsidR="00F54430" w:rsidRDefault="00F54430">
          <w:pPr>
            <w:pStyle w:val="TOC3"/>
            <w:tabs>
              <w:tab w:val="right" w:leader="dot" w:pos="8301"/>
            </w:tabs>
            <w:rPr>
              <w:rFonts w:asciiTheme="minorHAnsi" w:eastAsiaTheme="minorEastAsia" w:hAnsiTheme="minorHAnsi"/>
              <w:noProof/>
              <w:sz w:val="22"/>
              <w:szCs w:val="24"/>
            </w:rPr>
          </w:pPr>
          <w:hyperlink w:anchor="_Toc201686430" w:history="1">
            <w:r w:rsidRPr="009224A2">
              <w:rPr>
                <w:rStyle w:val="af4"/>
                <w:noProof/>
              </w:rPr>
              <w:t>2.1.2.</w:t>
            </w:r>
            <w:r w:rsidRPr="009224A2">
              <w:rPr>
                <w:rStyle w:val="af4"/>
                <w:noProof/>
              </w:rPr>
              <w:t>核心需求</w:t>
            </w:r>
            <w:r w:rsidRPr="009224A2">
              <w:rPr>
                <w:rStyle w:val="af4"/>
                <w:noProof/>
              </w:rPr>
              <w:t>:</w:t>
            </w:r>
            <w:r>
              <w:rPr>
                <w:noProof/>
                <w:webHidden/>
              </w:rPr>
              <w:tab/>
            </w:r>
            <w:r>
              <w:rPr>
                <w:noProof/>
                <w:webHidden/>
              </w:rPr>
              <w:fldChar w:fldCharType="begin"/>
            </w:r>
            <w:r>
              <w:rPr>
                <w:noProof/>
                <w:webHidden/>
              </w:rPr>
              <w:instrText xml:space="preserve"> PAGEREF _Toc201686430 \h </w:instrText>
            </w:r>
            <w:r>
              <w:rPr>
                <w:noProof/>
                <w:webHidden/>
              </w:rPr>
            </w:r>
            <w:r>
              <w:rPr>
                <w:noProof/>
                <w:webHidden/>
              </w:rPr>
              <w:fldChar w:fldCharType="separate"/>
            </w:r>
            <w:r w:rsidR="000E078A">
              <w:rPr>
                <w:noProof/>
                <w:webHidden/>
              </w:rPr>
              <w:t>6</w:t>
            </w:r>
            <w:r>
              <w:rPr>
                <w:noProof/>
                <w:webHidden/>
              </w:rPr>
              <w:fldChar w:fldCharType="end"/>
            </w:r>
          </w:hyperlink>
        </w:p>
        <w:p w14:paraId="66993702" w14:textId="4F48F14D" w:rsidR="00F54430" w:rsidRDefault="00F54430">
          <w:pPr>
            <w:pStyle w:val="TOC2"/>
            <w:tabs>
              <w:tab w:val="right" w:leader="dot" w:pos="8301"/>
            </w:tabs>
            <w:rPr>
              <w:rFonts w:asciiTheme="minorHAnsi" w:eastAsiaTheme="minorEastAsia" w:hAnsiTheme="minorHAnsi"/>
              <w:noProof/>
              <w:sz w:val="22"/>
              <w:szCs w:val="24"/>
            </w:rPr>
          </w:pPr>
          <w:hyperlink w:anchor="_Toc201686431" w:history="1">
            <w:r w:rsidRPr="009224A2">
              <w:rPr>
                <w:rStyle w:val="af4"/>
                <w:noProof/>
              </w:rPr>
              <w:t>2.2.</w:t>
            </w:r>
            <w:r w:rsidRPr="009224A2">
              <w:rPr>
                <w:rStyle w:val="af4"/>
                <w:noProof/>
              </w:rPr>
              <w:t>方案设计</w:t>
            </w:r>
            <w:r>
              <w:rPr>
                <w:noProof/>
                <w:webHidden/>
              </w:rPr>
              <w:tab/>
            </w:r>
            <w:r>
              <w:rPr>
                <w:noProof/>
                <w:webHidden/>
              </w:rPr>
              <w:fldChar w:fldCharType="begin"/>
            </w:r>
            <w:r>
              <w:rPr>
                <w:noProof/>
                <w:webHidden/>
              </w:rPr>
              <w:instrText xml:space="preserve"> PAGEREF _Toc201686431 \h </w:instrText>
            </w:r>
            <w:r>
              <w:rPr>
                <w:noProof/>
                <w:webHidden/>
              </w:rPr>
            </w:r>
            <w:r>
              <w:rPr>
                <w:noProof/>
                <w:webHidden/>
              </w:rPr>
              <w:fldChar w:fldCharType="separate"/>
            </w:r>
            <w:r w:rsidR="000E078A">
              <w:rPr>
                <w:noProof/>
                <w:webHidden/>
              </w:rPr>
              <w:t>6</w:t>
            </w:r>
            <w:r>
              <w:rPr>
                <w:noProof/>
                <w:webHidden/>
              </w:rPr>
              <w:fldChar w:fldCharType="end"/>
            </w:r>
          </w:hyperlink>
        </w:p>
        <w:p w14:paraId="1EE04340" w14:textId="7C451DB6" w:rsidR="00F54430" w:rsidRDefault="00F54430">
          <w:pPr>
            <w:pStyle w:val="TOC3"/>
            <w:tabs>
              <w:tab w:val="right" w:leader="dot" w:pos="8301"/>
            </w:tabs>
            <w:rPr>
              <w:rFonts w:asciiTheme="minorHAnsi" w:eastAsiaTheme="minorEastAsia" w:hAnsiTheme="minorHAnsi"/>
              <w:noProof/>
              <w:sz w:val="22"/>
              <w:szCs w:val="24"/>
            </w:rPr>
          </w:pPr>
          <w:hyperlink w:anchor="_Toc201686432" w:history="1">
            <w:r w:rsidRPr="009224A2">
              <w:rPr>
                <w:rStyle w:val="af4"/>
                <w:noProof/>
              </w:rPr>
              <w:t>2.2.1.</w:t>
            </w:r>
            <w:r w:rsidRPr="009224A2">
              <w:rPr>
                <w:rStyle w:val="af4"/>
                <w:noProof/>
              </w:rPr>
              <w:t>逻辑设计</w:t>
            </w:r>
            <w:r>
              <w:rPr>
                <w:noProof/>
                <w:webHidden/>
              </w:rPr>
              <w:tab/>
            </w:r>
            <w:r>
              <w:rPr>
                <w:noProof/>
                <w:webHidden/>
              </w:rPr>
              <w:fldChar w:fldCharType="begin"/>
            </w:r>
            <w:r>
              <w:rPr>
                <w:noProof/>
                <w:webHidden/>
              </w:rPr>
              <w:instrText xml:space="preserve"> PAGEREF _Toc201686432 \h </w:instrText>
            </w:r>
            <w:r>
              <w:rPr>
                <w:noProof/>
                <w:webHidden/>
              </w:rPr>
            </w:r>
            <w:r>
              <w:rPr>
                <w:noProof/>
                <w:webHidden/>
              </w:rPr>
              <w:fldChar w:fldCharType="separate"/>
            </w:r>
            <w:r w:rsidR="000E078A">
              <w:rPr>
                <w:noProof/>
                <w:webHidden/>
              </w:rPr>
              <w:t>6</w:t>
            </w:r>
            <w:r>
              <w:rPr>
                <w:noProof/>
                <w:webHidden/>
              </w:rPr>
              <w:fldChar w:fldCharType="end"/>
            </w:r>
          </w:hyperlink>
        </w:p>
        <w:p w14:paraId="1C809F41" w14:textId="2F5B0812" w:rsidR="00F54430" w:rsidRDefault="00F54430">
          <w:pPr>
            <w:pStyle w:val="TOC3"/>
            <w:tabs>
              <w:tab w:val="right" w:leader="dot" w:pos="8301"/>
            </w:tabs>
            <w:rPr>
              <w:rFonts w:asciiTheme="minorHAnsi" w:eastAsiaTheme="minorEastAsia" w:hAnsiTheme="minorHAnsi"/>
              <w:noProof/>
              <w:sz w:val="22"/>
              <w:szCs w:val="24"/>
            </w:rPr>
          </w:pPr>
          <w:hyperlink w:anchor="_Toc201686433" w:history="1">
            <w:r w:rsidRPr="009224A2">
              <w:rPr>
                <w:rStyle w:val="af4"/>
                <w:noProof/>
              </w:rPr>
              <w:t>2.2.2 .</w:t>
            </w:r>
            <w:r w:rsidRPr="009224A2">
              <w:rPr>
                <w:rStyle w:val="af4"/>
                <w:noProof/>
              </w:rPr>
              <w:t>物理设计</w:t>
            </w:r>
            <w:r>
              <w:rPr>
                <w:noProof/>
                <w:webHidden/>
              </w:rPr>
              <w:tab/>
            </w:r>
            <w:r>
              <w:rPr>
                <w:noProof/>
                <w:webHidden/>
              </w:rPr>
              <w:fldChar w:fldCharType="begin"/>
            </w:r>
            <w:r>
              <w:rPr>
                <w:noProof/>
                <w:webHidden/>
              </w:rPr>
              <w:instrText xml:space="preserve"> PAGEREF _Toc201686433 \h </w:instrText>
            </w:r>
            <w:r>
              <w:rPr>
                <w:noProof/>
                <w:webHidden/>
              </w:rPr>
            </w:r>
            <w:r>
              <w:rPr>
                <w:noProof/>
                <w:webHidden/>
              </w:rPr>
              <w:fldChar w:fldCharType="separate"/>
            </w:r>
            <w:r w:rsidR="000E078A">
              <w:rPr>
                <w:noProof/>
                <w:webHidden/>
              </w:rPr>
              <w:t>7</w:t>
            </w:r>
            <w:r>
              <w:rPr>
                <w:noProof/>
                <w:webHidden/>
              </w:rPr>
              <w:fldChar w:fldCharType="end"/>
            </w:r>
          </w:hyperlink>
        </w:p>
        <w:p w14:paraId="0D6A5283" w14:textId="18C2833D" w:rsidR="00F54430" w:rsidRDefault="00F54430">
          <w:pPr>
            <w:pStyle w:val="TOC3"/>
            <w:tabs>
              <w:tab w:val="right" w:leader="dot" w:pos="8301"/>
            </w:tabs>
            <w:rPr>
              <w:rFonts w:asciiTheme="minorHAnsi" w:eastAsiaTheme="minorEastAsia" w:hAnsiTheme="minorHAnsi"/>
              <w:noProof/>
              <w:sz w:val="22"/>
              <w:szCs w:val="24"/>
            </w:rPr>
          </w:pPr>
          <w:hyperlink w:anchor="_Toc201686434" w:history="1">
            <w:r w:rsidRPr="009224A2">
              <w:rPr>
                <w:rStyle w:val="af4"/>
                <w:noProof/>
              </w:rPr>
              <w:t>2.2.3.</w:t>
            </w:r>
            <w:r w:rsidRPr="009224A2">
              <w:rPr>
                <w:rStyle w:val="af4"/>
                <w:noProof/>
              </w:rPr>
              <w:t>设备选型</w:t>
            </w:r>
            <w:r>
              <w:rPr>
                <w:noProof/>
                <w:webHidden/>
              </w:rPr>
              <w:tab/>
            </w:r>
            <w:r>
              <w:rPr>
                <w:noProof/>
                <w:webHidden/>
              </w:rPr>
              <w:fldChar w:fldCharType="begin"/>
            </w:r>
            <w:r>
              <w:rPr>
                <w:noProof/>
                <w:webHidden/>
              </w:rPr>
              <w:instrText xml:space="preserve"> PAGEREF _Toc201686434 \h </w:instrText>
            </w:r>
            <w:r>
              <w:rPr>
                <w:noProof/>
                <w:webHidden/>
              </w:rPr>
            </w:r>
            <w:r>
              <w:rPr>
                <w:noProof/>
                <w:webHidden/>
              </w:rPr>
              <w:fldChar w:fldCharType="separate"/>
            </w:r>
            <w:r w:rsidR="000E078A">
              <w:rPr>
                <w:noProof/>
                <w:webHidden/>
              </w:rPr>
              <w:t>7</w:t>
            </w:r>
            <w:r>
              <w:rPr>
                <w:noProof/>
                <w:webHidden/>
              </w:rPr>
              <w:fldChar w:fldCharType="end"/>
            </w:r>
          </w:hyperlink>
        </w:p>
        <w:p w14:paraId="42EC3385" w14:textId="7760010A" w:rsidR="00F54430" w:rsidRDefault="00F54430">
          <w:pPr>
            <w:pStyle w:val="TOC3"/>
            <w:tabs>
              <w:tab w:val="right" w:leader="dot" w:pos="8301"/>
            </w:tabs>
            <w:rPr>
              <w:rFonts w:asciiTheme="minorHAnsi" w:eastAsiaTheme="minorEastAsia" w:hAnsiTheme="minorHAnsi"/>
              <w:noProof/>
              <w:sz w:val="22"/>
              <w:szCs w:val="24"/>
            </w:rPr>
          </w:pPr>
          <w:hyperlink w:anchor="_Toc201686435" w:history="1">
            <w:r w:rsidRPr="009224A2">
              <w:rPr>
                <w:rStyle w:val="af4"/>
                <w:noProof/>
              </w:rPr>
              <w:t xml:space="preserve">2.2.4. </w:t>
            </w:r>
            <w:r w:rsidRPr="009224A2">
              <w:rPr>
                <w:rStyle w:val="af4"/>
                <w:noProof/>
              </w:rPr>
              <w:t>网络拓扑图</w:t>
            </w:r>
            <w:r w:rsidRPr="009224A2">
              <w:rPr>
                <w:rStyle w:val="af4"/>
                <w:noProof/>
              </w:rPr>
              <w:t>(</w:t>
            </w:r>
            <w:r w:rsidRPr="009224A2">
              <w:rPr>
                <w:rStyle w:val="af4"/>
                <w:noProof/>
              </w:rPr>
              <w:t>初步设计</w:t>
            </w:r>
            <w:r w:rsidRPr="009224A2">
              <w:rPr>
                <w:rStyle w:val="af4"/>
                <w:noProof/>
              </w:rPr>
              <w:t>)</w:t>
            </w:r>
            <w:r>
              <w:rPr>
                <w:noProof/>
                <w:webHidden/>
              </w:rPr>
              <w:tab/>
            </w:r>
            <w:r>
              <w:rPr>
                <w:noProof/>
                <w:webHidden/>
              </w:rPr>
              <w:fldChar w:fldCharType="begin"/>
            </w:r>
            <w:r>
              <w:rPr>
                <w:noProof/>
                <w:webHidden/>
              </w:rPr>
              <w:instrText xml:space="preserve"> PAGEREF _Toc201686435 \h </w:instrText>
            </w:r>
            <w:r>
              <w:rPr>
                <w:noProof/>
                <w:webHidden/>
              </w:rPr>
            </w:r>
            <w:r>
              <w:rPr>
                <w:noProof/>
                <w:webHidden/>
              </w:rPr>
              <w:fldChar w:fldCharType="separate"/>
            </w:r>
            <w:r w:rsidR="000E078A">
              <w:rPr>
                <w:noProof/>
                <w:webHidden/>
              </w:rPr>
              <w:t>8</w:t>
            </w:r>
            <w:r>
              <w:rPr>
                <w:noProof/>
                <w:webHidden/>
              </w:rPr>
              <w:fldChar w:fldCharType="end"/>
            </w:r>
          </w:hyperlink>
        </w:p>
        <w:p w14:paraId="7A815D8A" w14:textId="70E749CC" w:rsidR="00F54430" w:rsidRDefault="00F54430">
          <w:pPr>
            <w:pStyle w:val="TOC3"/>
            <w:tabs>
              <w:tab w:val="right" w:leader="dot" w:pos="8301"/>
            </w:tabs>
            <w:rPr>
              <w:rFonts w:asciiTheme="minorHAnsi" w:eastAsiaTheme="minorEastAsia" w:hAnsiTheme="minorHAnsi"/>
              <w:noProof/>
              <w:sz w:val="22"/>
              <w:szCs w:val="24"/>
            </w:rPr>
          </w:pPr>
          <w:hyperlink w:anchor="_Toc201686436" w:history="1">
            <w:r w:rsidRPr="009224A2">
              <w:rPr>
                <w:rStyle w:val="af4"/>
                <w:noProof/>
              </w:rPr>
              <w:t>2.2.5. VLAN</w:t>
            </w:r>
            <w:r w:rsidRPr="009224A2">
              <w:rPr>
                <w:rStyle w:val="af4"/>
                <w:noProof/>
              </w:rPr>
              <w:t>与</w:t>
            </w:r>
            <w:r w:rsidRPr="009224A2">
              <w:rPr>
                <w:rStyle w:val="af4"/>
                <w:noProof/>
              </w:rPr>
              <w:t>IP</w:t>
            </w:r>
            <w:r w:rsidRPr="009224A2">
              <w:rPr>
                <w:rStyle w:val="af4"/>
                <w:noProof/>
              </w:rPr>
              <w:t>规划</w:t>
            </w:r>
            <w:r>
              <w:rPr>
                <w:noProof/>
                <w:webHidden/>
              </w:rPr>
              <w:tab/>
            </w:r>
            <w:r>
              <w:rPr>
                <w:noProof/>
                <w:webHidden/>
              </w:rPr>
              <w:fldChar w:fldCharType="begin"/>
            </w:r>
            <w:r>
              <w:rPr>
                <w:noProof/>
                <w:webHidden/>
              </w:rPr>
              <w:instrText xml:space="preserve"> PAGEREF _Toc201686436 \h </w:instrText>
            </w:r>
            <w:r>
              <w:rPr>
                <w:noProof/>
                <w:webHidden/>
              </w:rPr>
            </w:r>
            <w:r>
              <w:rPr>
                <w:noProof/>
                <w:webHidden/>
              </w:rPr>
              <w:fldChar w:fldCharType="separate"/>
            </w:r>
            <w:r w:rsidR="000E078A">
              <w:rPr>
                <w:noProof/>
                <w:webHidden/>
              </w:rPr>
              <w:t>9</w:t>
            </w:r>
            <w:r>
              <w:rPr>
                <w:noProof/>
                <w:webHidden/>
              </w:rPr>
              <w:fldChar w:fldCharType="end"/>
            </w:r>
          </w:hyperlink>
        </w:p>
        <w:p w14:paraId="4FEE6A5F" w14:textId="4BE2EEBE" w:rsidR="00F54430" w:rsidRDefault="00F54430">
          <w:pPr>
            <w:pStyle w:val="TOC2"/>
            <w:tabs>
              <w:tab w:val="right" w:leader="dot" w:pos="8301"/>
            </w:tabs>
            <w:rPr>
              <w:rFonts w:asciiTheme="minorHAnsi" w:eastAsiaTheme="minorEastAsia" w:hAnsiTheme="minorHAnsi"/>
              <w:noProof/>
              <w:sz w:val="22"/>
              <w:szCs w:val="24"/>
            </w:rPr>
          </w:pPr>
          <w:hyperlink w:anchor="_Toc201686437" w:history="1">
            <w:r w:rsidRPr="009224A2">
              <w:rPr>
                <w:rStyle w:val="af4"/>
                <w:noProof/>
              </w:rPr>
              <w:t>2.3.</w:t>
            </w:r>
            <w:r w:rsidRPr="009224A2">
              <w:rPr>
                <w:rStyle w:val="af4"/>
                <w:noProof/>
              </w:rPr>
              <w:t>方案实现</w:t>
            </w:r>
            <w:r>
              <w:rPr>
                <w:noProof/>
                <w:webHidden/>
              </w:rPr>
              <w:tab/>
            </w:r>
            <w:r>
              <w:rPr>
                <w:noProof/>
                <w:webHidden/>
              </w:rPr>
              <w:fldChar w:fldCharType="begin"/>
            </w:r>
            <w:r>
              <w:rPr>
                <w:noProof/>
                <w:webHidden/>
              </w:rPr>
              <w:instrText xml:space="preserve"> PAGEREF _Toc201686437 \h </w:instrText>
            </w:r>
            <w:r>
              <w:rPr>
                <w:noProof/>
                <w:webHidden/>
              </w:rPr>
            </w:r>
            <w:r>
              <w:rPr>
                <w:noProof/>
                <w:webHidden/>
              </w:rPr>
              <w:fldChar w:fldCharType="separate"/>
            </w:r>
            <w:r w:rsidR="000E078A">
              <w:rPr>
                <w:noProof/>
                <w:webHidden/>
              </w:rPr>
              <w:t>9</w:t>
            </w:r>
            <w:r>
              <w:rPr>
                <w:noProof/>
                <w:webHidden/>
              </w:rPr>
              <w:fldChar w:fldCharType="end"/>
            </w:r>
          </w:hyperlink>
        </w:p>
        <w:p w14:paraId="0873A671" w14:textId="4C119A07" w:rsidR="00F54430" w:rsidRDefault="00F54430">
          <w:pPr>
            <w:pStyle w:val="TOC3"/>
            <w:tabs>
              <w:tab w:val="right" w:leader="dot" w:pos="8301"/>
            </w:tabs>
            <w:rPr>
              <w:rFonts w:asciiTheme="minorHAnsi" w:eastAsiaTheme="minorEastAsia" w:hAnsiTheme="minorHAnsi"/>
              <w:noProof/>
              <w:sz w:val="22"/>
              <w:szCs w:val="24"/>
            </w:rPr>
          </w:pPr>
          <w:hyperlink w:anchor="_Toc201686438" w:history="1">
            <w:r w:rsidRPr="009224A2">
              <w:rPr>
                <w:rStyle w:val="af4"/>
                <w:noProof/>
              </w:rPr>
              <w:t>2.3.1.</w:t>
            </w:r>
            <w:r w:rsidRPr="009224A2">
              <w:rPr>
                <w:rStyle w:val="af4"/>
                <w:noProof/>
              </w:rPr>
              <w:t>安全策略思考与设计</w:t>
            </w:r>
            <w:r>
              <w:rPr>
                <w:noProof/>
                <w:webHidden/>
              </w:rPr>
              <w:tab/>
            </w:r>
            <w:r>
              <w:rPr>
                <w:noProof/>
                <w:webHidden/>
              </w:rPr>
              <w:fldChar w:fldCharType="begin"/>
            </w:r>
            <w:r>
              <w:rPr>
                <w:noProof/>
                <w:webHidden/>
              </w:rPr>
              <w:instrText xml:space="preserve"> PAGEREF _Toc201686438 \h </w:instrText>
            </w:r>
            <w:r>
              <w:rPr>
                <w:noProof/>
                <w:webHidden/>
              </w:rPr>
            </w:r>
            <w:r>
              <w:rPr>
                <w:noProof/>
                <w:webHidden/>
              </w:rPr>
              <w:fldChar w:fldCharType="separate"/>
            </w:r>
            <w:r w:rsidR="000E078A">
              <w:rPr>
                <w:noProof/>
                <w:webHidden/>
              </w:rPr>
              <w:t>9</w:t>
            </w:r>
            <w:r>
              <w:rPr>
                <w:noProof/>
                <w:webHidden/>
              </w:rPr>
              <w:fldChar w:fldCharType="end"/>
            </w:r>
          </w:hyperlink>
        </w:p>
        <w:p w14:paraId="57C4EE0E" w14:textId="1C20CCAD" w:rsidR="00F54430" w:rsidRDefault="00F54430">
          <w:pPr>
            <w:pStyle w:val="TOC3"/>
            <w:tabs>
              <w:tab w:val="right" w:leader="dot" w:pos="8301"/>
            </w:tabs>
            <w:rPr>
              <w:rFonts w:asciiTheme="minorHAnsi" w:eastAsiaTheme="minorEastAsia" w:hAnsiTheme="minorHAnsi"/>
              <w:noProof/>
              <w:sz w:val="22"/>
              <w:szCs w:val="24"/>
            </w:rPr>
          </w:pPr>
          <w:hyperlink w:anchor="_Toc201686439" w:history="1">
            <w:r w:rsidRPr="009224A2">
              <w:rPr>
                <w:rStyle w:val="af4"/>
                <w:noProof/>
              </w:rPr>
              <w:t>2.3.2.</w:t>
            </w:r>
            <w:r w:rsidRPr="009224A2">
              <w:rPr>
                <w:rStyle w:val="af4"/>
                <w:noProof/>
              </w:rPr>
              <w:t>设备选型思考</w:t>
            </w:r>
            <w:r>
              <w:rPr>
                <w:noProof/>
                <w:webHidden/>
              </w:rPr>
              <w:tab/>
            </w:r>
            <w:r>
              <w:rPr>
                <w:noProof/>
                <w:webHidden/>
              </w:rPr>
              <w:fldChar w:fldCharType="begin"/>
            </w:r>
            <w:r>
              <w:rPr>
                <w:noProof/>
                <w:webHidden/>
              </w:rPr>
              <w:instrText xml:space="preserve"> PAGEREF _Toc201686439 \h </w:instrText>
            </w:r>
            <w:r>
              <w:rPr>
                <w:noProof/>
                <w:webHidden/>
              </w:rPr>
            </w:r>
            <w:r>
              <w:rPr>
                <w:noProof/>
                <w:webHidden/>
              </w:rPr>
              <w:fldChar w:fldCharType="separate"/>
            </w:r>
            <w:r w:rsidR="000E078A">
              <w:rPr>
                <w:noProof/>
                <w:webHidden/>
              </w:rPr>
              <w:t>9</w:t>
            </w:r>
            <w:r>
              <w:rPr>
                <w:noProof/>
                <w:webHidden/>
              </w:rPr>
              <w:fldChar w:fldCharType="end"/>
            </w:r>
          </w:hyperlink>
        </w:p>
        <w:p w14:paraId="38ED60FC" w14:textId="34D3071A" w:rsidR="00F54430" w:rsidRDefault="00F54430">
          <w:pPr>
            <w:pStyle w:val="TOC3"/>
            <w:tabs>
              <w:tab w:val="right" w:leader="dot" w:pos="8301"/>
            </w:tabs>
            <w:rPr>
              <w:rFonts w:asciiTheme="minorHAnsi" w:eastAsiaTheme="minorEastAsia" w:hAnsiTheme="minorHAnsi"/>
              <w:noProof/>
              <w:sz w:val="22"/>
              <w:szCs w:val="24"/>
            </w:rPr>
          </w:pPr>
          <w:hyperlink w:anchor="_Toc201686440" w:history="1">
            <w:r w:rsidRPr="009224A2">
              <w:rPr>
                <w:rStyle w:val="af4"/>
                <w:noProof/>
              </w:rPr>
              <w:t>2.3.3.</w:t>
            </w:r>
            <w:r w:rsidRPr="009224A2">
              <w:rPr>
                <w:rStyle w:val="af4"/>
                <w:noProof/>
              </w:rPr>
              <w:t>搭建基础仿真环境</w:t>
            </w:r>
            <w:r>
              <w:rPr>
                <w:noProof/>
                <w:webHidden/>
              </w:rPr>
              <w:tab/>
            </w:r>
            <w:r>
              <w:rPr>
                <w:noProof/>
                <w:webHidden/>
              </w:rPr>
              <w:fldChar w:fldCharType="begin"/>
            </w:r>
            <w:r>
              <w:rPr>
                <w:noProof/>
                <w:webHidden/>
              </w:rPr>
              <w:instrText xml:space="preserve"> PAGEREF _Toc201686440 \h </w:instrText>
            </w:r>
            <w:r>
              <w:rPr>
                <w:noProof/>
                <w:webHidden/>
              </w:rPr>
            </w:r>
            <w:r>
              <w:rPr>
                <w:noProof/>
                <w:webHidden/>
              </w:rPr>
              <w:fldChar w:fldCharType="separate"/>
            </w:r>
            <w:r w:rsidR="000E078A">
              <w:rPr>
                <w:noProof/>
                <w:webHidden/>
              </w:rPr>
              <w:t>10</w:t>
            </w:r>
            <w:r>
              <w:rPr>
                <w:noProof/>
                <w:webHidden/>
              </w:rPr>
              <w:fldChar w:fldCharType="end"/>
            </w:r>
          </w:hyperlink>
        </w:p>
        <w:p w14:paraId="05AE6B7B" w14:textId="67F30BC3" w:rsidR="00F54430" w:rsidRDefault="00F54430">
          <w:pPr>
            <w:pStyle w:val="TOC3"/>
            <w:tabs>
              <w:tab w:val="right" w:leader="dot" w:pos="8301"/>
            </w:tabs>
            <w:rPr>
              <w:rFonts w:asciiTheme="minorHAnsi" w:eastAsiaTheme="minorEastAsia" w:hAnsiTheme="minorHAnsi"/>
              <w:noProof/>
              <w:sz w:val="22"/>
              <w:szCs w:val="24"/>
            </w:rPr>
          </w:pPr>
          <w:hyperlink w:anchor="_Toc201686441" w:history="1">
            <w:r w:rsidRPr="009224A2">
              <w:rPr>
                <w:rStyle w:val="af4"/>
                <w:noProof/>
              </w:rPr>
              <w:t>2.3.4.</w:t>
            </w:r>
            <w:r w:rsidRPr="009224A2">
              <w:rPr>
                <w:rStyle w:val="af4"/>
                <w:noProof/>
              </w:rPr>
              <w:t>核心配置</w:t>
            </w:r>
            <w:r>
              <w:rPr>
                <w:noProof/>
                <w:webHidden/>
              </w:rPr>
              <w:tab/>
            </w:r>
            <w:r>
              <w:rPr>
                <w:noProof/>
                <w:webHidden/>
              </w:rPr>
              <w:fldChar w:fldCharType="begin"/>
            </w:r>
            <w:r>
              <w:rPr>
                <w:noProof/>
                <w:webHidden/>
              </w:rPr>
              <w:instrText xml:space="preserve"> PAGEREF _Toc201686441 \h </w:instrText>
            </w:r>
            <w:r>
              <w:rPr>
                <w:noProof/>
                <w:webHidden/>
              </w:rPr>
            </w:r>
            <w:r>
              <w:rPr>
                <w:noProof/>
                <w:webHidden/>
              </w:rPr>
              <w:fldChar w:fldCharType="separate"/>
            </w:r>
            <w:r w:rsidR="000E078A">
              <w:rPr>
                <w:noProof/>
                <w:webHidden/>
              </w:rPr>
              <w:t>10</w:t>
            </w:r>
            <w:r>
              <w:rPr>
                <w:noProof/>
                <w:webHidden/>
              </w:rPr>
              <w:fldChar w:fldCharType="end"/>
            </w:r>
          </w:hyperlink>
        </w:p>
        <w:p w14:paraId="0F5E0F8D" w14:textId="7EFED8FA" w:rsidR="00F54430" w:rsidRDefault="00F54430">
          <w:pPr>
            <w:pStyle w:val="TOC2"/>
            <w:tabs>
              <w:tab w:val="right" w:leader="dot" w:pos="8301"/>
            </w:tabs>
            <w:rPr>
              <w:rFonts w:asciiTheme="minorHAnsi" w:eastAsiaTheme="minorEastAsia" w:hAnsiTheme="minorHAnsi"/>
              <w:noProof/>
              <w:sz w:val="22"/>
              <w:szCs w:val="24"/>
            </w:rPr>
          </w:pPr>
          <w:hyperlink w:anchor="_Toc201686442" w:history="1">
            <w:r w:rsidRPr="009224A2">
              <w:rPr>
                <w:rStyle w:val="af4"/>
                <w:noProof/>
              </w:rPr>
              <w:t>2.4.</w:t>
            </w:r>
            <w:r w:rsidRPr="009224A2">
              <w:rPr>
                <w:rStyle w:val="af4"/>
                <w:noProof/>
              </w:rPr>
              <w:t>测试与验证</w:t>
            </w:r>
            <w:r>
              <w:rPr>
                <w:noProof/>
                <w:webHidden/>
              </w:rPr>
              <w:tab/>
            </w:r>
            <w:r>
              <w:rPr>
                <w:noProof/>
                <w:webHidden/>
              </w:rPr>
              <w:fldChar w:fldCharType="begin"/>
            </w:r>
            <w:r>
              <w:rPr>
                <w:noProof/>
                <w:webHidden/>
              </w:rPr>
              <w:instrText xml:space="preserve"> PAGEREF _Toc201686442 \h </w:instrText>
            </w:r>
            <w:r>
              <w:rPr>
                <w:noProof/>
                <w:webHidden/>
              </w:rPr>
            </w:r>
            <w:r>
              <w:rPr>
                <w:noProof/>
                <w:webHidden/>
              </w:rPr>
              <w:fldChar w:fldCharType="separate"/>
            </w:r>
            <w:r w:rsidR="000E078A">
              <w:rPr>
                <w:noProof/>
                <w:webHidden/>
              </w:rPr>
              <w:t>37</w:t>
            </w:r>
            <w:r>
              <w:rPr>
                <w:noProof/>
                <w:webHidden/>
              </w:rPr>
              <w:fldChar w:fldCharType="end"/>
            </w:r>
          </w:hyperlink>
        </w:p>
        <w:p w14:paraId="26873ABD" w14:textId="7C0A1D07" w:rsidR="00F54430" w:rsidRDefault="00F54430">
          <w:pPr>
            <w:pStyle w:val="TOC3"/>
            <w:tabs>
              <w:tab w:val="right" w:leader="dot" w:pos="8301"/>
            </w:tabs>
            <w:rPr>
              <w:rFonts w:asciiTheme="minorHAnsi" w:eastAsiaTheme="minorEastAsia" w:hAnsiTheme="minorHAnsi"/>
              <w:noProof/>
              <w:sz w:val="22"/>
              <w:szCs w:val="24"/>
            </w:rPr>
          </w:pPr>
          <w:hyperlink w:anchor="_Toc201686443" w:history="1">
            <w:r w:rsidRPr="009224A2">
              <w:rPr>
                <w:rStyle w:val="af4"/>
                <w:noProof/>
              </w:rPr>
              <w:t>2.4.1.</w:t>
            </w:r>
            <w:r w:rsidRPr="009224A2">
              <w:rPr>
                <w:rStyle w:val="af4"/>
                <w:noProof/>
              </w:rPr>
              <w:t>测试计划</w:t>
            </w:r>
            <w:r>
              <w:rPr>
                <w:noProof/>
                <w:webHidden/>
              </w:rPr>
              <w:tab/>
            </w:r>
            <w:r>
              <w:rPr>
                <w:noProof/>
                <w:webHidden/>
              </w:rPr>
              <w:fldChar w:fldCharType="begin"/>
            </w:r>
            <w:r>
              <w:rPr>
                <w:noProof/>
                <w:webHidden/>
              </w:rPr>
              <w:instrText xml:space="preserve"> PAGEREF _Toc201686443 \h </w:instrText>
            </w:r>
            <w:r>
              <w:rPr>
                <w:noProof/>
                <w:webHidden/>
              </w:rPr>
            </w:r>
            <w:r>
              <w:rPr>
                <w:noProof/>
                <w:webHidden/>
              </w:rPr>
              <w:fldChar w:fldCharType="separate"/>
            </w:r>
            <w:r w:rsidR="000E078A">
              <w:rPr>
                <w:noProof/>
                <w:webHidden/>
              </w:rPr>
              <w:t>37</w:t>
            </w:r>
            <w:r>
              <w:rPr>
                <w:noProof/>
                <w:webHidden/>
              </w:rPr>
              <w:fldChar w:fldCharType="end"/>
            </w:r>
          </w:hyperlink>
        </w:p>
        <w:p w14:paraId="2CE52613" w14:textId="04992460" w:rsidR="00F54430" w:rsidRDefault="00F54430">
          <w:pPr>
            <w:pStyle w:val="TOC3"/>
            <w:tabs>
              <w:tab w:val="right" w:leader="dot" w:pos="8301"/>
            </w:tabs>
            <w:rPr>
              <w:rFonts w:asciiTheme="minorHAnsi" w:eastAsiaTheme="minorEastAsia" w:hAnsiTheme="minorHAnsi"/>
              <w:noProof/>
              <w:sz w:val="22"/>
              <w:szCs w:val="24"/>
            </w:rPr>
          </w:pPr>
          <w:hyperlink w:anchor="_Toc201686444" w:history="1">
            <w:r w:rsidRPr="009224A2">
              <w:rPr>
                <w:rStyle w:val="af4"/>
                <w:noProof/>
              </w:rPr>
              <w:t>2.4.2.</w:t>
            </w:r>
            <w:r w:rsidRPr="009224A2">
              <w:rPr>
                <w:rStyle w:val="af4"/>
                <w:noProof/>
              </w:rPr>
              <w:t>测试用例</w:t>
            </w:r>
            <w:r>
              <w:rPr>
                <w:noProof/>
                <w:webHidden/>
              </w:rPr>
              <w:tab/>
            </w:r>
            <w:r>
              <w:rPr>
                <w:noProof/>
                <w:webHidden/>
              </w:rPr>
              <w:fldChar w:fldCharType="begin"/>
            </w:r>
            <w:r>
              <w:rPr>
                <w:noProof/>
                <w:webHidden/>
              </w:rPr>
              <w:instrText xml:space="preserve"> PAGEREF _Toc201686444 \h </w:instrText>
            </w:r>
            <w:r>
              <w:rPr>
                <w:noProof/>
                <w:webHidden/>
              </w:rPr>
            </w:r>
            <w:r>
              <w:rPr>
                <w:noProof/>
                <w:webHidden/>
              </w:rPr>
              <w:fldChar w:fldCharType="separate"/>
            </w:r>
            <w:r w:rsidR="000E078A">
              <w:rPr>
                <w:noProof/>
                <w:webHidden/>
              </w:rPr>
              <w:t>38</w:t>
            </w:r>
            <w:r>
              <w:rPr>
                <w:noProof/>
                <w:webHidden/>
              </w:rPr>
              <w:fldChar w:fldCharType="end"/>
            </w:r>
          </w:hyperlink>
        </w:p>
        <w:p w14:paraId="6DF27054" w14:textId="0034B9D0" w:rsidR="00F54430" w:rsidRDefault="00F54430">
          <w:pPr>
            <w:pStyle w:val="TOC3"/>
            <w:tabs>
              <w:tab w:val="right" w:leader="dot" w:pos="8301"/>
            </w:tabs>
            <w:rPr>
              <w:rFonts w:asciiTheme="minorHAnsi" w:eastAsiaTheme="minorEastAsia" w:hAnsiTheme="minorHAnsi"/>
              <w:noProof/>
              <w:sz w:val="22"/>
              <w:szCs w:val="24"/>
            </w:rPr>
          </w:pPr>
          <w:hyperlink w:anchor="_Toc201686445" w:history="1">
            <w:r w:rsidRPr="009224A2">
              <w:rPr>
                <w:rStyle w:val="af4"/>
                <w:noProof/>
              </w:rPr>
              <w:t>2.4.3.</w:t>
            </w:r>
            <w:r w:rsidRPr="009224A2">
              <w:rPr>
                <w:rStyle w:val="af4"/>
                <w:noProof/>
              </w:rPr>
              <w:t>测试结果与分析</w:t>
            </w:r>
            <w:r>
              <w:rPr>
                <w:noProof/>
                <w:webHidden/>
              </w:rPr>
              <w:tab/>
            </w:r>
            <w:r>
              <w:rPr>
                <w:noProof/>
                <w:webHidden/>
              </w:rPr>
              <w:fldChar w:fldCharType="begin"/>
            </w:r>
            <w:r>
              <w:rPr>
                <w:noProof/>
                <w:webHidden/>
              </w:rPr>
              <w:instrText xml:space="preserve"> PAGEREF _Toc201686445 \h </w:instrText>
            </w:r>
            <w:r>
              <w:rPr>
                <w:noProof/>
                <w:webHidden/>
              </w:rPr>
            </w:r>
            <w:r>
              <w:rPr>
                <w:noProof/>
                <w:webHidden/>
              </w:rPr>
              <w:fldChar w:fldCharType="separate"/>
            </w:r>
            <w:r w:rsidR="000E078A">
              <w:rPr>
                <w:noProof/>
                <w:webHidden/>
              </w:rPr>
              <w:t>39</w:t>
            </w:r>
            <w:r>
              <w:rPr>
                <w:noProof/>
                <w:webHidden/>
              </w:rPr>
              <w:fldChar w:fldCharType="end"/>
            </w:r>
          </w:hyperlink>
        </w:p>
        <w:p w14:paraId="08CC4705" w14:textId="1918978E" w:rsidR="00F54430" w:rsidRDefault="00F54430">
          <w:pPr>
            <w:pStyle w:val="TOC2"/>
            <w:tabs>
              <w:tab w:val="right" w:leader="dot" w:pos="8301"/>
            </w:tabs>
            <w:rPr>
              <w:rFonts w:asciiTheme="minorHAnsi" w:eastAsiaTheme="minorEastAsia" w:hAnsiTheme="minorHAnsi"/>
              <w:noProof/>
              <w:sz w:val="22"/>
              <w:szCs w:val="24"/>
            </w:rPr>
          </w:pPr>
          <w:hyperlink w:anchor="_Toc201686446" w:history="1">
            <w:r w:rsidRPr="009224A2">
              <w:rPr>
                <w:rStyle w:val="af4"/>
                <w:noProof/>
              </w:rPr>
              <w:t>2.5.</w:t>
            </w:r>
            <w:r w:rsidRPr="009224A2">
              <w:rPr>
                <w:rStyle w:val="af4"/>
                <w:noProof/>
              </w:rPr>
              <w:t>附录或参考资料</w:t>
            </w:r>
            <w:r>
              <w:rPr>
                <w:noProof/>
                <w:webHidden/>
              </w:rPr>
              <w:tab/>
            </w:r>
            <w:r>
              <w:rPr>
                <w:noProof/>
                <w:webHidden/>
              </w:rPr>
              <w:fldChar w:fldCharType="begin"/>
            </w:r>
            <w:r>
              <w:rPr>
                <w:noProof/>
                <w:webHidden/>
              </w:rPr>
              <w:instrText xml:space="preserve"> PAGEREF _Toc201686446 \h </w:instrText>
            </w:r>
            <w:r>
              <w:rPr>
                <w:noProof/>
                <w:webHidden/>
              </w:rPr>
            </w:r>
            <w:r>
              <w:rPr>
                <w:noProof/>
                <w:webHidden/>
              </w:rPr>
              <w:fldChar w:fldCharType="separate"/>
            </w:r>
            <w:r w:rsidR="000E078A">
              <w:rPr>
                <w:noProof/>
                <w:webHidden/>
              </w:rPr>
              <w:t>45</w:t>
            </w:r>
            <w:r>
              <w:rPr>
                <w:noProof/>
                <w:webHidden/>
              </w:rPr>
              <w:fldChar w:fldCharType="end"/>
            </w:r>
          </w:hyperlink>
        </w:p>
        <w:p w14:paraId="1FCD5213" w14:textId="0A5304D8" w:rsidR="00F54430" w:rsidRDefault="00F54430">
          <w:pPr>
            <w:pStyle w:val="TOC3"/>
            <w:tabs>
              <w:tab w:val="right" w:leader="dot" w:pos="8301"/>
            </w:tabs>
            <w:rPr>
              <w:rFonts w:asciiTheme="minorHAnsi" w:eastAsiaTheme="minorEastAsia" w:hAnsiTheme="minorHAnsi"/>
              <w:noProof/>
              <w:sz w:val="22"/>
              <w:szCs w:val="24"/>
            </w:rPr>
          </w:pPr>
          <w:hyperlink w:anchor="_Toc201686447" w:history="1">
            <w:r w:rsidRPr="009224A2">
              <w:rPr>
                <w:rStyle w:val="af4"/>
                <w:noProof/>
              </w:rPr>
              <w:t>2.5.1.</w:t>
            </w:r>
            <w:r w:rsidRPr="009224A2">
              <w:rPr>
                <w:rStyle w:val="af4"/>
                <w:noProof/>
              </w:rPr>
              <w:t>仿真图</w:t>
            </w:r>
            <w:r>
              <w:rPr>
                <w:noProof/>
                <w:webHidden/>
              </w:rPr>
              <w:tab/>
            </w:r>
            <w:r>
              <w:rPr>
                <w:noProof/>
                <w:webHidden/>
              </w:rPr>
              <w:fldChar w:fldCharType="begin"/>
            </w:r>
            <w:r>
              <w:rPr>
                <w:noProof/>
                <w:webHidden/>
              </w:rPr>
              <w:instrText xml:space="preserve"> PAGEREF _Toc201686447 \h </w:instrText>
            </w:r>
            <w:r>
              <w:rPr>
                <w:noProof/>
                <w:webHidden/>
              </w:rPr>
            </w:r>
            <w:r>
              <w:rPr>
                <w:noProof/>
                <w:webHidden/>
              </w:rPr>
              <w:fldChar w:fldCharType="separate"/>
            </w:r>
            <w:r w:rsidR="000E078A">
              <w:rPr>
                <w:noProof/>
                <w:webHidden/>
              </w:rPr>
              <w:t>45</w:t>
            </w:r>
            <w:r>
              <w:rPr>
                <w:noProof/>
                <w:webHidden/>
              </w:rPr>
              <w:fldChar w:fldCharType="end"/>
            </w:r>
          </w:hyperlink>
        </w:p>
        <w:p w14:paraId="22D272C7" w14:textId="0E7A2C98" w:rsidR="00F54430" w:rsidRDefault="00F54430">
          <w:pPr>
            <w:pStyle w:val="TOC3"/>
            <w:tabs>
              <w:tab w:val="right" w:leader="dot" w:pos="8301"/>
            </w:tabs>
            <w:rPr>
              <w:rFonts w:asciiTheme="minorHAnsi" w:eastAsiaTheme="minorEastAsia" w:hAnsiTheme="minorHAnsi"/>
              <w:noProof/>
              <w:sz w:val="22"/>
              <w:szCs w:val="24"/>
            </w:rPr>
          </w:pPr>
          <w:hyperlink w:anchor="_Toc201686448" w:history="1">
            <w:r w:rsidRPr="009224A2">
              <w:rPr>
                <w:rStyle w:val="af4"/>
                <w:noProof/>
              </w:rPr>
              <w:t>2.5.2.</w:t>
            </w:r>
            <w:r w:rsidRPr="009224A2">
              <w:rPr>
                <w:rStyle w:val="af4"/>
                <w:noProof/>
              </w:rPr>
              <w:t>详细</w:t>
            </w:r>
            <w:r w:rsidRPr="009224A2">
              <w:rPr>
                <w:rStyle w:val="af4"/>
                <w:noProof/>
              </w:rPr>
              <w:t>IP</w:t>
            </w:r>
            <w:r w:rsidRPr="009224A2">
              <w:rPr>
                <w:rStyle w:val="af4"/>
                <w:noProof/>
              </w:rPr>
              <w:t>地址规划表</w:t>
            </w:r>
            <w:r>
              <w:rPr>
                <w:noProof/>
                <w:webHidden/>
              </w:rPr>
              <w:tab/>
            </w:r>
            <w:r>
              <w:rPr>
                <w:noProof/>
                <w:webHidden/>
              </w:rPr>
              <w:fldChar w:fldCharType="begin"/>
            </w:r>
            <w:r>
              <w:rPr>
                <w:noProof/>
                <w:webHidden/>
              </w:rPr>
              <w:instrText xml:space="preserve"> PAGEREF _Toc201686448 \h </w:instrText>
            </w:r>
            <w:r>
              <w:rPr>
                <w:noProof/>
                <w:webHidden/>
              </w:rPr>
            </w:r>
            <w:r>
              <w:rPr>
                <w:noProof/>
                <w:webHidden/>
              </w:rPr>
              <w:fldChar w:fldCharType="separate"/>
            </w:r>
            <w:r w:rsidR="000E078A">
              <w:rPr>
                <w:noProof/>
                <w:webHidden/>
              </w:rPr>
              <w:t>45</w:t>
            </w:r>
            <w:r>
              <w:rPr>
                <w:noProof/>
                <w:webHidden/>
              </w:rPr>
              <w:fldChar w:fldCharType="end"/>
            </w:r>
          </w:hyperlink>
        </w:p>
        <w:p w14:paraId="7E8A07E4" w14:textId="21D6E216" w:rsidR="00F54430" w:rsidRDefault="00F54430">
          <w:pPr>
            <w:pStyle w:val="TOC3"/>
            <w:tabs>
              <w:tab w:val="right" w:leader="dot" w:pos="8301"/>
            </w:tabs>
            <w:rPr>
              <w:rFonts w:asciiTheme="minorHAnsi" w:eastAsiaTheme="minorEastAsia" w:hAnsiTheme="minorHAnsi"/>
              <w:noProof/>
              <w:sz w:val="22"/>
              <w:szCs w:val="24"/>
            </w:rPr>
          </w:pPr>
          <w:hyperlink w:anchor="_Toc201686449" w:history="1">
            <w:r w:rsidRPr="009224A2">
              <w:rPr>
                <w:rStyle w:val="af4"/>
                <w:noProof/>
              </w:rPr>
              <w:t>2.5.3.</w:t>
            </w:r>
            <w:r w:rsidRPr="009224A2">
              <w:rPr>
                <w:rStyle w:val="af4"/>
                <w:noProof/>
              </w:rPr>
              <w:t>设备清单及预算估算</w:t>
            </w:r>
            <w:r>
              <w:rPr>
                <w:noProof/>
                <w:webHidden/>
              </w:rPr>
              <w:tab/>
            </w:r>
            <w:r>
              <w:rPr>
                <w:noProof/>
                <w:webHidden/>
              </w:rPr>
              <w:fldChar w:fldCharType="begin"/>
            </w:r>
            <w:r>
              <w:rPr>
                <w:noProof/>
                <w:webHidden/>
              </w:rPr>
              <w:instrText xml:space="preserve"> PAGEREF _Toc201686449 \h </w:instrText>
            </w:r>
            <w:r>
              <w:rPr>
                <w:noProof/>
                <w:webHidden/>
              </w:rPr>
            </w:r>
            <w:r>
              <w:rPr>
                <w:noProof/>
                <w:webHidden/>
              </w:rPr>
              <w:fldChar w:fldCharType="separate"/>
            </w:r>
            <w:r w:rsidR="000E078A">
              <w:rPr>
                <w:noProof/>
                <w:webHidden/>
              </w:rPr>
              <w:t>45</w:t>
            </w:r>
            <w:r>
              <w:rPr>
                <w:noProof/>
                <w:webHidden/>
              </w:rPr>
              <w:fldChar w:fldCharType="end"/>
            </w:r>
          </w:hyperlink>
        </w:p>
        <w:p w14:paraId="105DC099" w14:textId="256543E1" w:rsidR="00F54430" w:rsidRDefault="00F54430">
          <w:pPr>
            <w:pStyle w:val="TOC1"/>
            <w:tabs>
              <w:tab w:val="right" w:leader="dot" w:pos="8301"/>
            </w:tabs>
            <w:rPr>
              <w:rFonts w:asciiTheme="minorHAnsi" w:eastAsiaTheme="minorEastAsia" w:hAnsiTheme="minorHAnsi"/>
              <w:noProof/>
              <w:sz w:val="22"/>
              <w:szCs w:val="24"/>
            </w:rPr>
          </w:pPr>
          <w:hyperlink w:anchor="_Toc201686450" w:history="1">
            <w:r w:rsidRPr="009224A2">
              <w:rPr>
                <w:rStyle w:val="af4"/>
                <w:rFonts w:ascii="宋体" w:hAnsi="宋体"/>
                <w:noProof/>
              </w:rPr>
              <w:t>3.总结</w:t>
            </w:r>
            <w:r>
              <w:rPr>
                <w:noProof/>
                <w:webHidden/>
              </w:rPr>
              <w:tab/>
            </w:r>
            <w:r>
              <w:rPr>
                <w:noProof/>
                <w:webHidden/>
              </w:rPr>
              <w:fldChar w:fldCharType="begin"/>
            </w:r>
            <w:r>
              <w:rPr>
                <w:noProof/>
                <w:webHidden/>
              </w:rPr>
              <w:instrText xml:space="preserve"> PAGEREF _Toc201686450 \h </w:instrText>
            </w:r>
            <w:r>
              <w:rPr>
                <w:noProof/>
                <w:webHidden/>
              </w:rPr>
            </w:r>
            <w:r>
              <w:rPr>
                <w:noProof/>
                <w:webHidden/>
              </w:rPr>
              <w:fldChar w:fldCharType="separate"/>
            </w:r>
            <w:r w:rsidR="000E078A">
              <w:rPr>
                <w:noProof/>
                <w:webHidden/>
              </w:rPr>
              <w:t>47</w:t>
            </w:r>
            <w:r>
              <w:rPr>
                <w:noProof/>
                <w:webHidden/>
              </w:rPr>
              <w:fldChar w:fldCharType="end"/>
            </w:r>
          </w:hyperlink>
        </w:p>
        <w:p w14:paraId="77B27057" w14:textId="7B1FE5E6" w:rsidR="00F54430" w:rsidRDefault="00F54430">
          <w:pPr>
            <w:pStyle w:val="TOC2"/>
            <w:tabs>
              <w:tab w:val="right" w:leader="dot" w:pos="8301"/>
            </w:tabs>
            <w:rPr>
              <w:rFonts w:asciiTheme="minorHAnsi" w:eastAsiaTheme="minorEastAsia" w:hAnsiTheme="minorHAnsi"/>
              <w:noProof/>
              <w:sz w:val="22"/>
              <w:szCs w:val="24"/>
            </w:rPr>
          </w:pPr>
          <w:hyperlink w:anchor="_Toc201686451" w:history="1">
            <w:r w:rsidRPr="009224A2">
              <w:rPr>
                <w:rStyle w:val="af4"/>
                <w:noProof/>
              </w:rPr>
              <w:t>3.1.</w:t>
            </w:r>
            <w:r w:rsidRPr="009224A2">
              <w:rPr>
                <w:rStyle w:val="af4"/>
                <w:noProof/>
              </w:rPr>
              <w:t>实验结果</w:t>
            </w:r>
            <w:r>
              <w:rPr>
                <w:noProof/>
                <w:webHidden/>
              </w:rPr>
              <w:tab/>
            </w:r>
            <w:r>
              <w:rPr>
                <w:noProof/>
                <w:webHidden/>
              </w:rPr>
              <w:fldChar w:fldCharType="begin"/>
            </w:r>
            <w:r>
              <w:rPr>
                <w:noProof/>
                <w:webHidden/>
              </w:rPr>
              <w:instrText xml:space="preserve"> PAGEREF _Toc201686451 \h </w:instrText>
            </w:r>
            <w:r>
              <w:rPr>
                <w:noProof/>
                <w:webHidden/>
              </w:rPr>
            </w:r>
            <w:r>
              <w:rPr>
                <w:noProof/>
                <w:webHidden/>
              </w:rPr>
              <w:fldChar w:fldCharType="separate"/>
            </w:r>
            <w:r w:rsidR="000E078A">
              <w:rPr>
                <w:noProof/>
                <w:webHidden/>
              </w:rPr>
              <w:t>47</w:t>
            </w:r>
            <w:r>
              <w:rPr>
                <w:noProof/>
                <w:webHidden/>
              </w:rPr>
              <w:fldChar w:fldCharType="end"/>
            </w:r>
          </w:hyperlink>
        </w:p>
        <w:p w14:paraId="138CB3BE" w14:textId="197314B5" w:rsidR="00F54430" w:rsidRDefault="00F54430">
          <w:pPr>
            <w:pStyle w:val="TOC3"/>
            <w:tabs>
              <w:tab w:val="right" w:leader="dot" w:pos="8301"/>
            </w:tabs>
            <w:rPr>
              <w:rFonts w:asciiTheme="minorHAnsi" w:eastAsiaTheme="minorEastAsia" w:hAnsiTheme="minorHAnsi"/>
              <w:noProof/>
              <w:sz w:val="22"/>
              <w:szCs w:val="24"/>
            </w:rPr>
          </w:pPr>
          <w:hyperlink w:anchor="_Toc201686452" w:history="1">
            <w:r w:rsidRPr="009224A2">
              <w:rPr>
                <w:rStyle w:val="af4"/>
                <w:noProof/>
              </w:rPr>
              <w:t>3.1.1.</w:t>
            </w:r>
            <w:r w:rsidRPr="009224A2">
              <w:rPr>
                <w:rStyle w:val="af4"/>
                <w:noProof/>
              </w:rPr>
              <w:t>需求分析</w:t>
            </w:r>
            <w:r>
              <w:rPr>
                <w:noProof/>
                <w:webHidden/>
              </w:rPr>
              <w:tab/>
            </w:r>
            <w:r>
              <w:rPr>
                <w:noProof/>
                <w:webHidden/>
              </w:rPr>
              <w:fldChar w:fldCharType="begin"/>
            </w:r>
            <w:r>
              <w:rPr>
                <w:noProof/>
                <w:webHidden/>
              </w:rPr>
              <w:instrText xml:space="preserve"> PAGEREF _Toc201686452 \h </w:instrText>
            </w:r>
            <w:r>
              <w:rPr>
                <w:noProof/>
                <w:webHidden/>
              </w:rPr>
            </w:r>
            <w:r>
              <w:rPr>
                <w:noProof/>
                <w:webHidden/>
              </w:rPr>
              <w:fldChar w:fldCharType="separate"/>
            </w:r>
            <w:r w:rsidR="000E078A">
              <w:rPr>
                <w:noProof/>
                <w:webHidden/>
              </w:rPr>
              <w:t>47</w:t>
            </w:r>
            <w:r>
              <w:rPr>
                <w:noProof/>
                <w:webHidden/>
              </w:rPr>
              <w:fldChar w:fldCharType="end"/>
            </w:r>
          </w:hyperlink>
        </w:p>
        <w:p w14:paraId="17D83680" w14:textId="40E98DFE" w:rsidR="00F54430" w:rsidRDefault="00F54430">
          <w:pPr>
            <w:pStyle w:val="TOC3"/>
            <w:tabs>
              <w:tab w:val="right" w:leader="dot" w:pos="8301"/>
            </w:tabs>
            <w:rPr>
              <w:rFonts w:asciiTheme="minorHAnsi" w:eastAsiaTheme="minorEastAsia" w:hAnsiTheme="minorHAnsi"/>
              <w:noProof/>
              <w:sz w:val="22"/>
              <w:szCs w:val="24"/>
            </w:rPr>
          </w:pPr>
          <w:hyperlink w:anchor="_Toc201686453" w:history="1">
            <w:r w:rsidRPr="009224A2">
              <w:rPr>
                <w:rStyle w:val="af4"/>
                <w:noProof/>
              </w:rPr>
              <w:t>3.1.2.</w:t>
            </w:r>
            <w:r w:rsidRPr="009224A2">
              <w:rPr>
                <w:rStyle w:val="af4"/>
                <w:noProof/>
              </w:rPr>
              <w:t>方案设计</w:t>
            </w:r>
            <w:r>
              <w:rPr>
                <w:noProof/>
                <w:webHidden/>
              </w:rPr>
              <w:tab/>
            </w:r>
            <w:r>
              <w:rPr>
                <w:noProof/>
                <w:webHidden/>
              </w:rPr>
              <w:fldChar w:fldCharType="begin"/>
            </w:r>
            <w:r>
              <w:rPr>
                <w:noProof/>
                <w:webHidden/>
              </w:rPr>
              <w:instrText xml:space="preserve"> PAGEREF _Toc201686453 \h </w:instrText>
            </w:r>
            <w:r>
              <w:rPr>
                <w:noProof/>
                <w:webHidden/>
              </w:rPr>
            </w:r>
            <w:r>
              <w:rPr>
                <w:noProof/>
                <w:webHidden/>
              </w:rPr>
              <w:fldChar w:fldCharType="separate"/>
            </w:r>
            <w:r w:rsidR="000E078A">
              <w:rPr>
                <w:noProof/>
                <w:webHidden/>
              </w:rPr>
              <w:t>47</w:t>
            </w:r>
            <w:r>
              <w:rPr>
                <w:noProof/>
                <w:webHidden/>
              </w:rPr>
              <w:fldChar w:fldCharType="end"/>
            </w:r>
          </w:hyperlink>
        </w:p>
        <w:p w14:paraId="5CAF81FF" w14:textId="20973A4C" w:rsidR="00F54430" w:rsidRDefault="00F54430">
          <w:pPr>
            <w:pStyle w:val="TOC3"/>
            <w:tabs>
              <w:tab w:val="right" w:leader="dot" w:pos="8301"/>
            </w:tabs>
            <w:rPr>
              <w:rFonts w:asciiTheme="minorHAnsi" w:eastAsiaTheme="minorEastAsia" w:hAnsiTheme="minorHAnsi"/>
              <w:noProof/>
              <w:sz w:val="22"/>
              <w:szCs w:val="24"/>
            </w:rPr>
          </w:pPr>
          <w:hyperlink w:anchor="_Toc201686454" w:history="1">
            <w:r w:rsidRPr="009224A2">
              <w:rPr>
                <w:rStyle w:val="af4"/>
                <w:noProof/>
              </w:rPr>
              <w:t>3.1.3.</w:t>
            </w:r>
            <w:r w:rsidRPr="009224A2">
              <w:rPr>
                <w:rStyle w:val="af4"/>
                <w:noProof/>
              </w:rPr>
              <w:t>仿真实现</w:t>
            </w:r>
            <w:r>
              <w:rPr>
                <w:noProof/>
                <w:webHidden/>
              </w:rPr>
              <w:tab/>
            </w:r>
            <w:r>
              <w:rPr>
                <w:noProof/>
                <w:webHidden/>
              </w:rPr>
              <w:fldChar w:fldCharType="begin"/>
            </w:r>
            <w:r>
              <w:rPr>
                <w:noProof/>
                <w:webHidden/>
              </w:rPr>
              <w:instrText xml:space="preserve"> PAGEREF _Toc201686454 \h </w:instrText>
            </w:r>
            <w:r>
              <w:rPr>
                <w:noProof/>
                <w:webHidden/>
              </w:rPr>
            </w:r>
            <w:r>
              <w:rPr>
                <w:noProof/>
                <w:webHidden/>
              </w:rPr>
              <w:fldChar w:fldCharType="separate"/>
            </w:r>
            <w:r w:rsidR="000E078A">
              <w:rPr>
                <w:noProof/>
                <w:webHidden/>
              </w:rPr>
              <w:t>47</w:t>
            </w:r>
            <w:r>
              <w:rPr>
                <w:noProof/>
                <w:webHidden/>
              </w:rPr>
              <w:fldChar w:fldCharType="end"/>
            </w:r>
          </w:hyperlink>
        </w:p>
        <w:p w14:paraId="541B0800" w14:textId="0D8BCBD5" w:rsidR="00F54430" w:rsidRDefault="00F54430">
          <w:pPr>
            <w:pStyle w:val="TOC3"/>
            <w:tabs>
              <w:tab w:val="right" w:leader="dot" w:pos="8301"/>
            </w:tabs>
            <w:rPr>
              <w:rFonts w:asciiTheme="minorHAnsi" w:eastAsiaTheme="minorEastAsia" w:hAnsiTheme="minorHAnsi"/>
              <w:noProof/>
              <w:sz w:val="22"/>
              <w:szCs w:val="24"/>
            </w:rPr>
          </w:pPr>
          <w:hyperlink w:anchor="_Toc201686455" w:history="1">
            <w:r w:rsidRPr="009224A2">
              <w:rPr>
                <w:rStyle w:val="af4"/>
                <w:noProof/>
              </w:rPr>
              <w:t>3.1.4.</w:t>
            </w:r>
            <w:r w:rsidRPr="009224A2">
              <w:rPr>
                <w:rStyle w:val="af4"/>
                <w:noProof/>
              </w:rPr>
              <w:t>测试验证</w:t>
            </w:r>
            <w:r>
              <w:rPr>
                <w:noProof/>
                <w:webHidden/>
              </w:rPr>
              <w:tab/>
            </w:r>
            <w:r>
              <w:rPr>
                <w:noProof/>
                <w:webHidden/>
              </w:rPr>
              <w:fldChar w:fldCharType="begin"/>
            </w:r>
            <w:r>
              <w:rPr>
                <w:noProof/>
                <w:webHidden/>
              </w:rPr>
              <w:instrText xml:space="preserve"> PAGEREF _Toc201686455 \h </w:instrText>
            </w:r>
            <w:r>
              <w:rPr>
                <w:noProof/>
                <w:webHidden/>
              </w:rPr>
            </w:r>
            <w:r>
              <w:rPr>
                <w:noProof/>
                <w:webHidden/>
              </w:rPr>
              <w:fldChar w:fldCharType="separate"/>
            </w:r>
            <w:r w:rsidR="000E078A">
              <w:rPr>
                <w:noProof/>
                <w:webHidden/>
              </w:rPr>
              <w:t>47</w:t>
            </w:r>
            <w:r>
              <w:rPr>
                <w:noProof/>
                <w:webHidden/>
              </w:rPr>
              <w:fldChar w:fldCharType="end"/>
            </w:r>
          </w:hyperlink>
        </w:p>
        <w:p w14:paraId="2C0EC536" w14:textId="69020F00" w:rsidR="00F54430" w:rsidRDefault="00F54430">
          <w:pPr>
            <w:pStyle w:val="TOC2"/>
            <w:tabs>
              <w:tab w:val="right" w:leader="dot" w:pos="8301"/>
            </w:tabs>
            <w:rPr>
              <w:rFonts w:asciiTheme="minorHAnsi" w:eastAsiaTheme="minorEastAsia" w:hAnsiTheme="minorHAnsi"/>
              <w:noProof/>
              <w:sz w:val="22"/>
              <w:szCs w:val="24"/>
            </w:rPr>
          </w:pPr>
          <w:hyperlink w:anchor="_Toc201686456" w:history="1">
            <w:r w:rsidRPr="009224A2">
              <w:rPr>
                <w:rStyle w:val="af4"/>
                <w:noProof/>
              </w:rPr>
              <w:t>3.2.</w:t>
            </w:r>
            <w:r w:rsidRPr="009224A2">
              <w:rPr>
                <w:rStyle w:val="af4"/>
                <w:noProof/>
              </w:rPr>
              <w:t>遇到的问题与解决方案：</w:t>
            </w:r>
            <w:r>
              <w:rPr>
                <w:noProof/>
                <w:webHidden/>
              </w:rPr>
              <w:tab/>
            </w:r>
            <w:r>
              <w:rPr>
                <w:noProof/>
                <w:webHidden/>
              </w:rPr>
              <w:fldChar w:fldCharType="begin"/>
            </w:r>
            <w:r>
              <w:rPr>
                <w:noProof/>
                <w:webHidden/>
              </w:rPr>
              <w:instrText xml:space="preserve"> PAGEREF _Toc201686456 \h </w:instrText>
            </w:r>
            <w:r>
              <w:rPr>
                <w:noProof/>
                <w:webHidden/>
              </w:rPr>
            </w:r>
            <w:r>
              <w:rPr>
                <w:noProof/>
                <w:webHidden/>
              </w:rPr>
              <w:fldChar w:fldCharType="separate"/>
            </w:r>
            <w:r w:rsidR="000E078A">
              <w:rPr>
                <w:noProof/>
                <w:webHidden/>
              </w:rPr>
              <w:t>48</w:t>
            </w:r>
            <w:r>
              <w:rPr>
                <w:noProof/>
                <w:webHidden/>
              </w:rPr>
              <w:fldChar w:fldCharType="end"/>
            </w:r>
          </w:hyperlink>
        </w:p>
        <w:p w14:paraId="4DB080F5" w14:textId="03D4F6B5" w:rsidR="00F54430" w:rsidRDefault="00F54430">
          <w:pPr>
            <w:pStyle w:val="TOC3"/>
            <w:tabs>
              <w:tab w:val="right" w:leader="dot" w:pos="8301"/>
            </w:tabs>
            <w:rPr>
              <w:rFonts w:asciiTheme="minorHAnsi" w:eastAsiaTheme="minorEastAsia" w:hAnsiTheme="minorHAnsi"/>
              <w:noProof/>
              <w:sz w:val="22"/>
              <w:szCs w:val="24"/>
            </w:rPr>
          </w:pPr>
          <w:hyperlink w:anchor="_Toc201686457" w:history="1">
            <w:r w:rsidRPr="009224A2">
              <w:rPr>
                <w:rStyle w:val="af4"/>
                <w:noProof/>
              </w:rPr>
              <w:t>3.2.1. ACL</w:t>
            </w:r>
            <w:r w:rsidRPr="009224A2">
              <w:rPr>
                <w:rStyle w:val="af4"/>
                <w:noProof/>
              </w:rPr>
              <w:t>通信异常</w:t>
            </w:r>
            <w:r>
              <w:rPr>
                <w:noProof/>
                <w:webHidden/>
              </w:rPr>
              <w:tab/>
            </w:r>
            <w:r>
              <w:rPr>
                <w:noProof/>
                <w:webHidden/>
              </w:rPr>
              <w:fldChar w:fldCharType="begin"/>
            </w:r>
            <w:r>
              <w:rPr>
                <w:noProof/>
                <w:webHidden/>
              </w:rPr>
              <w:instrText xml:space="preserve"> PAGEREF _Toc201686457 \h </w:instrText>
            </w:r>
            <w:r>
              <w:rPr>
                <w:noProof/>
                <w:webHidden/>
              </w:rPr>
            </w:r>
            <w:r>
              <w:rPr>
                <w:noProof/>
                <w:webHidden/>
              </w:rPr>
              <w:fldChar w:fldCharType="separate"/>
            </w:r>
            <w:r w:rsidR="000E078A">
              <w:rPr>
                <w:noProof/>
                <w:webHidden/>
              </w:rPr>
              <w:t>48</w:t>
            </w:r>
            <w:r>
              <w:rPr>
                <w:noProof/>
                <w:webHidden/>
              </w:rPr>
              <w:fldChar w:fldCharType="end"/>
            </w:r>
          </w:hyperlink>
        </w:p>
        <w:p w14:paraId="075016C4" w14:textId="270BBD9C" w:rsidR="00F54430" w:rsidRDefault="00F54430">
          <w:pPr>
            <w:pStyle w:val="TOC3"/>
            <w:tabs>
              <w:tab w:val="right" w:leader="dot" w:pos="8301"/>
            </w:tabs>
            <w:rPr>
              <w:rFonts w:asciiTheme="minorHAnsi" w:eastAsiaTheme="minorEastAsia" w:hAnsiTheme="minorHAnsi"/>
              <w:noProof/>
              <w:sz w:val="22"/>
              <w:szCs w:val="24"/>
            </w:rPr>
          </w:pPr>
          <w:hyperlink w:anchor="_Toc201686458" w:history="1">
            <w:r w:rsidRPr="009224A2">
              <w:rPr>
                <w:rStyle w:val="af4"/>
                <w:noProof/>
              </w:rPr>
              <w:t>3.2.2. VLAN</w:t>
            </w:r>
            <w:r w:rsidRPr="009224A2">
              <w:rPr>
                <w:rStyle w:val="af4"/>
                <w:noProof/>
              </w:rPr>
              <w:t>间路由失效</w:t>
            </w:r>
            <w:r>
              <w:rPr>
                <w:noProof/>
                <w:webHidden/>
              </w:rPr>
              <w:tab/>
            </w:r>
            <w:r>
              <w:rPr>
                <w:noProof/>
                <w:webHidden/>
              </w:rPr>
              <w:fldChar w:fldCharType="begin"/>
            </w:r>
            <w:r>
              <w:rPr>
                <w:noProof/>
                <w:webHidden/>
              </w:rPr>
              <w:instrText xml:space="preserve"> PAGEREF _Toc201686458 \h </w:instrText>
            </w:r>
            <w:r>
              <w:rPr>
                <w:noProof/>
                <w:webHidden/>
              </w:rPr>
            </w:r>
            <w:r>
              <w:rPr>
                <w:noProof/>
                <w:webHidden/>
              </w:rPr>
              <w:fldChar w:fldCharType="separate"/>
            </w:r>
            <w:r w:rsidR="000E078A">
              <w:rPr>
                <w:noProof/>
                <w:webHidden/>
              </w:rPr>
              <w:t>48</w:t>
            </w:r>
            <w:r>
              <w:rPr>
                <w:noProof/>
                <w:webHidden/>
              </w:rPr>
              <w:fldChar w:fldCharType="end"/>
            </w:r>
          </w:hyperlink>
        </w:p>
        <w:p w14:paraId="268615ED" w14:textId="29281DFE" w:rsidR="00F54430" w:rsidRDefault="00F54430">
          <w:pPr>
            <w:pStyle w:val="TOC3"/>
            <w:tabs>
              <w:tab w:val="right" w:leader="dot" w:pos="8301"/>
            </w:tabs>
            <w:rPr>
              <w:rFonts w:asciiTheme="minorHAnsi" w:eastAsiaTheme="minorEastAsia" w:hAnsiTheme="minorHAnsi"/>
              <w:noProof/>
              <w:sz w:val="22"/>
              <w:szCs w:val="24"/>
            </w:rPr>
          </w:pPr>
          <w:hyperlink w:anchor="_Toc201686459" w:history="1">
            <w:r w:rsidRPr="009224A2">
              <w:rPr>
                <w:rStyle w:val="af4"/>
                <w:noProof/>
              </w:rPr>
              <w:t>3.2.3. Trunk</w:t>
            </w:r>
            <w:r w:rsidRPr="009224A2">
              <w:rPr>
                <w:rStyle w:val="af4"/>
                <w:noProof/>
              </w:rPr>
              <w:t>链路协商失败</w:t>
            </w:r>
            <w:r>
              <w:rPr>
                <w:noProof/>
                <w:webHidden/>
              </w:rPr>
              <w:tab/>
            </w:r>
            <w:r>
              <w:rPr>
                <w:noProof/>
                <w:webHidden/>
              </w:rPr>
              <w:fldChar w:fldCharType="begin"/>
            </w:r>
            <w:r>
              <w:rPr>
                <w:noProof/>
                <w:webHidden/>
              </w:rPr>
              <w:instrText xml:space="preserve"> PAGEREF _Toc201686459 \h </w:instrText>
            </w:r>
            <w:r>
              <w:rPr>
                <w:noProof/>
                <w:webHidden/>
              </w:rPr>
            </w:r>
            <w:r>
              <w:rPr>
                <w:noProof/>
                <w:webHidden/>
              </w:rPr>
              <w:fldChar w:fldCharType="separate"/>
            </w:r>
            <w:r w:rsidR="000E078A">
              <w:rPr>
                <w:noProof/>
                <w:webHidden/>
              </w:rPr>
              <w:t>48</w:t>
            </w:r>
            <w:r>
              <w:rPr>
                <w:noProof/>
                <w:webHidden/>
              </w:rPr>
              <w:fldChar w:fldCharType="end"/>
            </w:r>
          </w:hyperlink>
        </w:p>
        <w:p w14:paraId="0103EBD6" w14:textId="1BF4B40E" w:rsidR="00F54430" w:rsidRDefault="00F54430">
          <w:pPr>
            <w:pStyle w:val="TOC2"/>
            <w:tabs>
              <w:tab w:val="right" w:leader="dot" w:pos="8301"/>
            </w:tabs>
            <w:rPr>
              <w:rFonts w:asciiTheme="minorHAnsi" w:eastAsiaTheme="minorEastAsia" w:hAnsiTheme="minorHAnsi"/>
              <w:noProof/>
              <w:sz w:val="22"/>
              <w:szCs w:val="24"/>
            </w:rPr>
          </w:pPr>
          <w:hyperlink w:anchor="_Toc201686460" w:history="1">
            <w:r w:rsidRPr="009224A2">
              <w:rPr>
                <w:rStyle w:val="af4"/>
                <w:noProof/>
              </w:rPr>
              <w:t xml:space="preserve">3.3. </w:t>
            </w:r>
            <w:r w:rsidRPr="009224A2">
              <w:rPr>
                <w:rStyle w:val="af4"/>
                <w:noProof/>
              </w:rPr>
              <w:t>实验收获：</w:t>
            </w:r>
            <w:r>
              <w:rPr>
                <w:noProof/>
                <w:webHidden/>
              </w:rPr>
              <w:tab/>
            </w:r>
            <w:r>
              <w:rPr>
                <w:noProof/>
                <w:webHidden/>
              </w:rPr>
              <w:fldChar w:fldCharType="begin"/>
            </w:r>
            <w:r>
              <w:rPr>
                <w:noProof/>
                <w:webHidden/>
              </w:rPr>
              <w:instrText xml:space="preserve"> PAGEREF _Toc201686460 \h </w:instrText>
            </w:r>
            <w:r>
              <w:rPr>
                <w:noProof/>
                <w:webHidden/>
              </w:rPr>
            </w:r>
            <w:r>
              <w:rPr>
                <w:noProof/>
                <w:webHidden/>
              </w:rPr>
              <w:fldChar w:fldCharType="separate"/>
            </w:r>
            <w:r w:rsidR="000E078A">
              <w:rPr>
                <w:noProof/>
                <w:webHidden/>
              </w:rPr>
              <w:t>49</w:t>
            </w:r>
            <w:r>
              <w:rPr>
                <w:noProof/>
                <w:webHidden/>
              </w:rPr>
              <w:fldChar w:fldCharType="end"/>
            </w:r>
          </w:hyperlink>
        </w:p>
        <w:p w14:paraId="0E7B0FD7" w14:textId="0BD555B6" w:rsidR="00F54430" w:rsidRDefault="00F54430">
          <w:pPr>
            <w:pStyle w:val="TOC3"/>
            <w:tabs>
              <w:tab w:val="right" w:leader="dot" w:pos="8301"/>
            </w:tabs>
            <w:rPr>
              <w:rFonts w:asciiTheme="minorHAnsi" w:eastAsiaTheme="minorEastAsia" w:hAnsiTheme="minorHAnsi"/>
              <w:noProof/>
              <w:sz w:val="22"/>
              <w:szCs w:val="24"/>
            </w:rPr>
          </w:pPr>
          <w:hyperlink w:anchor="_Toc201686461" w:history="1">
            <w:r w:rsidRPr="009224A2">
              <w:rPr>
                <w:rStyle w:val="af4"/>
                <w:noProof/>
              </w:rPr>
              <w:t xml:space="preserve">3.3.1. </w:t>
            </w:r>
            <w:r w:rsidRPr="009224A2">
              <w:rPr>
                <w:rStyle w:val="af4"/>
                <w:noProof/>
              </w:rPr>
              <w:t>技术能力提升</w:t>
            </w:r>
            <w:r>
              <w:rPr>
                <w:noProof/>
                <w:webHidden/>
              </w:rPr>
              <w:tab/>
            </w:r>
            <w:r>
              <w:rPr>
                <w:noProof/>
                <w:webHidden/>
              </w:rPr>
              <w:fldChar w:fldCharType="begin"/>
            </w:r>
            <w:r>
              <w:rPr>
                <w:noProof/>
                <w:webHidden/>
              </w:rPr>
              <w:instrText xml:space="preserve"> PAGEREF _Toc201686461 \h </w:instrText>
            </w:r>
            <w:r>
              <w:rPr>
                <w:noProof/>
                <w:webHidden/>
              </w:rPr>
            </w:r>
            <w:r>
              <w:rPr>
                <w:noProof/>
                <w:webHidden/>
              </w:rPr>
              <w:fldChar w:fldCharType="separate"/>
            </w:r>
            <w:r w:rsidR="000E078A">
              <w:rPr>
                <w:noProof/>
                <w:webHidden/>
              </w:rPr>
              <w:t>49</w:t>
            </w:r>
            <w:r>
              <w:rPr>
                <w:noProof/>
                <w:webHidden/>
              </w:rPr>
              <w:fldChar w:fldCharType="end"/>
            </w:r>
          </w:hyperlink>
        </w:p>
        <w:p w14:paraId="221B6D32" w14:textId="1F440F59" w:rsidR="00F54430" w:rsidRDefault="00F54430">
          <w:pPr>
            <w:pStyle w:val="TOC3"/>
            <w:tabs>
              <w:tab w:val="right" w:leader="dot" w:pos="8301"/>
            </w:tabs>
            <w:rPr>
              <w:rFonts w:asciiTheme="minorHAnsi" w:eastAsiaTheme="minorEastAsia" w:hAnsiTheme="minorHAnsi"/>
              <w:noProof/>
              <w:sz w:val="22"/>
              <w:szCs w:val="24"/>
            </w:rPr>
          </w:pPr>
          <w:hyperlink w:anchor="_Toc201686462" w:history="1">
            <w:r w:rsidRPr="009224A2">
              <w:rPr>
                <w:rStyle w:val="af4"/>
                <w:noProof/>
              </w:rPr>
              <w:t xml:space="preserve">3.3.2. </w:t>
            </w:r>
            <w:r w:rsidRPr="009224A2">
              <w:rPr>
                <w:rStyle w:val="af4"/>
                <w:noProof/>
              </w:rPr>
              <w:t>工程思维培养</w:t>
            </w:r>
            <w:r>
              <w:rPr>
                <w:noProof/>
                <w:webHidden/>
              </w:rPr>
              <w:tab/>
            </w:r>
            <w:r>
              <w:rPr>
                <w:noProof/>
                <w:webHidden/>
              </w:rPr>
              <w:fldChar w:fldCharType="begin"/>
            </w:r>
            <w:r>
              <w:rPr>
                <w:noProof/>
                <w:webHidden/>
              </w:rPr>
              <w:instrText xml:space="preserve"> PAGEREF _Toc201686462 \h </w:instrText>
            </w:r>
            <w:r>
              <w:rPr>
                <w:noProof/>
                <w:webHidden/>
              </w:rPr>
            </w:r>
            <w:r>
              <w:rPr>
                <w:noProof/>
                <w:webHidden/>
              </w:rPr>
              <w:fldChar w:fldCharType="separate"/>
            </w:r>
            <w:r w:rsidR="000E078A">
              <w:rPr>
                <w:noProof/>
                <w:webHidden/>
              </w:rPr>
              <w:t>49</w:t>
            </w:r>
            <w:r>
              <w:rPr>
                <w:noProof/>
                <w:webHidden/>
              </w:rPr>
              <w:fldChar w:fldCharType="end"/>
            </w:r>
          </w:hyperlink>
        </w:p>
        <w:p w14:paraId="1138DE16" w14:textId="4E17FBC2" w:rsidR="00F54430" w:rsidRDefault="00F54430">
          <w:pPr>
            <w:pStyle w:val="TOC3"/>
            <w:tabs>
              <w:tab w:val="right" w:leader="dot" w:pos="8301"/>
            </w:tabs>
            <w:rPr>
              <w:rFonts w:asciiTheme="minorHAnsi" w:eastAsiaTheme="minorEastAsia" w:hAnsiTheme="minorHAnsi"/>
              <w:noProof/>
              <w:sz w:val="22"/>
              <w:szCs w:val="24"/>
            </w:rPr>
          </w:pPr>
          <w:hyperlink w:anchor="_Toc201686463" w:history="1">
            <w:r w:rsidRPr="009224A2">
              <w:rPr>
                <w:rStyle w:val="af4"/>
                <w:noProof/>
              </w:rPr>
              <w:t xml:space="preserve">3.3.3. </w:t>
            </w:r>
            <w:r w:rsidRPr="009224A2">
              <w:rPr>
                <w:rStyle w:val="af4"/>
                <w:noProof/>
              </w:rPr>
              <w:t>工具使用经验</w:t>
            </w:r>
            <w:r>
              <w:rPr>
                <w:noProof/>
                <w:webHidden/>
              </w:rPr>
              <w:tab/>
            </w:r>
            <w:r>
              <w:rPr>
                <w:noProof/>
                <w:webHidden/>
              </w:rPr>
              <w:fldChar w:fldCharType="begin"/>
            </w:r>
            <w:r>
              <w:rPr>
                <w:noProof/>
                <w:webHidden/>
              </w:rPr>
              <w:instrText xml:space="preserve"> PAGEREF _Toc201686463 \h </w:instrText>
            </w:r>
            <w:r>
              <w:rPr>
                <w:noProof/>
                <w:webHidden/>
              </w:rPr>
            </w:r>
            <w:r>
              <w:rPr>
                <w:noProof/>
                <w:webHidden/>
              </w:rPr>
              <w:fldChar w:fldCharType="separate"/>
            </w:r>
            <w:r w:rsidR="000E078A">
              <w:rPr>
                <w:noProof/>
                <w:webHidden/>
              </w:rPr>
              <w:t>49</w:t>
            </w:r>
            <w:r>
              <w:rPr>
                <w:noProof/>
                <w:webHidden/>
              </w:rPr>
              <w:fldChar w:fldCharType="end"/>
            </w:r>
          </w:hyperlink>
        </w:p>
        <w:p w14:paraId="4DACB5B0" w14:textId="7CF49ECB" w:rsidR="00F54430" w:rsidRDefault="00F54430">
          <w:pPr>
            <w:pStyle w:val="TOC2"/>
            <w:tabs>
              <w:tab w:val="right" w:leader="dot" w:pos="8301"/>
            </w:tabs>
            <w:rPr>
              <w:rFonts w:asciiTheme="minorHAnsi" w:eastAsiaTheme="minorEastAsia" w:hAnsiTheme="minorHAnsi"/>
              <w:noProof/>
              <w:sz w:val="22"/>
              <w:szCs w:val="24"/>
            </w:rPr>
          </w:pPr>
          <w:hyperlink w:anchor="_Toc201686464" w:history="1">
            <w:r w:rsidRPr="009224A2">
              <w:rPr>
                <w:rStyle w:val="af4"/>
                <w:noProof/>
              </w:rPr>
              <w:t>3.4.</w:t>
            </w:r>
            <w:r w:rsidRPr="009224A2">
              <w:rPr>
                <w:rStyle w:val="af4"/>
                <w:noProof/>
              </w:rPr>
              <w:t>实验改进建议</w:t>
            </w:r>
            <w:r w:rsidRPr="009224A2">
              <w:rPr>
                <w:rStyle w:val="af4"/>
                <w:noProof/>
              </w:rPr>
              <w:t>/</w:t>
            </w:r>
            <w:r w:rsidRPr="009224A2">
              <w:rPr>
                <w:rStyle w:val="af4"/>
                <w:noProof/>
              </w:rPr>
              <w:t>实验反思：</w:t>
            </w:r>
            <w:r>
              <w:rPr>
                <w:noProof/>
                <w:webHidden/>
              </w:rPr>
              <w:tab/>
            </w:r>
            <w:r>
              <w:rPr>
                <w:noProof/>
                <w:webHidden/>
              </w:rPr>
              <w:fldChar w:fldCharType="begin"/>
            </w:r>
            <w:r>
              <w:rPr>
                <w:noProof/>
                <w:webHidden/>
              </w:rPr>
              <w:instrText xml:space="preserve"> PAGEREF _Toc201686464 \h </w:instrText>
            </w:r>
            <w:r>
              <w:rPr>
                <w:noProof/>
                <w:webHidden/>
              </w:rPr>
            </w:r>
            <w:r>
              <w:rPr>
                <w:noProof/>
                <w:webHidden/>
              </w:rPr>
              <w:fldChar w:fldCharType="separate"/>
            </w:r>
            <w:r w:rsidR="000E078A">
              <w:rPr>
                <w:noProof/>
                <w:webHidden/>
              </w:rPr>
              <w:t>50</w:t>
            </w:r>
            <w:r>
              <w:rPr>
                <w:noProof/>
                <w:webHidden/>
              </w:rPr>
              <w:fldChar w:fldCharType="end"/>
            </w:r>
          </w:hyperlink>
        </w:p>
        <w:p w14:paraId="75C31243" w14:textId="002AE4A6" w:rsidR="00F54430" w:rsidRDefault="00F54430">
          <w:pPr>
            <w:pStyle w:val="TOC3"/>
            <w:tabs>
              <w:tab w:val="right" w:leader="dot" w:pos="8301"/>
            </w:tabs>
            <w:rPr>
              <w:rFonts w:asciiTheme="minorHAnsi" w:eastAsiaTheme="minorEastAsia" w:hAnsiTheme="minorHAnsi"/>
              <w:noProof/>
              <w:sz w:val="22"/>
              <w:szCs w:val="24"/>
            </w:rPr>
          </w:pPr>
          <w:hyperlink w:anchor="_Toc201686465" w:history="1">
            <w:r w:rsidRPr="009224A2">
              <w:rPr>
                <w:rStyle w:val="af4"/>
                <w:noProof/>
              </w:rPr>
              <w:t>3.4.1.</w:t>
            </w:r>
            <w:r w:rsidRPr="009224A2">
              <w:rPr>
                <w:rStyle w:val="af4"/>
                <w:noProof/>
              </w:rPr>
              <w:t>设计层面改进</w:t>
            </w:r>
            <w:r>
              <w:rPr>
                <w:noProof/>
                <w:webHidden/>
              </w:rPr>
              <w:tab/>
            </w:r>
            <w:r>
              <w:rPr>
                <w:noProof/>
                <w:webHidden/>
              </w:rPr>
              <w:fldChar w:fldCharType="begin"/>
            </w:r>
            <w:r>
              <w:rPr>
                <w:noProof/>
                <w:webHidden/>
              </w:rPr>
              <w:instrText xml:space="preserve"> PAGEREF _Toc201686465 \h </w:instrText>
            </w:r>
            <w:r>
              <w:rPr>
                <w:noProof/>
                <w:webHidden/>
              </w:rPr>
            </w:r>
            <w:r>
              <w:rPr>
                <w:noProof/>
                <w:webHidden/>
              </w:rPr>
              <w:fldChar w:fldCharType="separate"/>
            </w:r>
            <w:r w:rsidR="000E078A">
              <w:rPr>
                <w:noProof/>
                <w:webHidden/>
              </w:rPr>
              <w:t>50</w:t>
            </w:r>
            <w:r>
              <w:rPr>
                <w:noProof/>
                <w:webHidden/>
              </w:rPr>
              <w:fldChar w:fldCharType="end"/>
            </w:r>
          </w:hyperlink>
        </w:p>
        <w:p w14:paraId="57A09D75" w14:textId="74FA45F0" w:rsidR="00F54430" w:rsidRDefault="00F54430">
          <w:pPr>
            <w:pStyle w:val="TOC3"/>
            <w:tabs>
              <w:tab w:val="right" w:leader="dot" w:pos="8301"/>
            </w:tabs>
            <w:rPr>
              <w:rFonts w:asciiTheme="minorHAnsi" w:eastAsiaTheme="minorEastAsia" w:hAnsiTheme="minorHAnsi"/>
              <w:noProof/>
              <w:sz w:val="22"/>
              <w:szCs w:val="24"/>
            </w:rPr>
          </w:pPr>
          <w:hyperlink w:anchor="_Toc201686466" w:history="1">
            <w:r w:rsidRPr="009224A2">
              <w:rPr>
                <w:rStyle w:val="af4"/>
                <w:noProof/>
              </w:rPr>
              <w:t>3.4.2.</w:t>
            </w:r>
            <w:r w:rsidRPr="009224A2">
              <w:rPr>
                <w:rStyle w:val="af4"/>
                <w:noProof/>
              </w:rPr>
              <w:t>实现层面改进</w:t>
            </w:r>
            <w:r>
              <w:rPr>
                <w:noProof/>
                <w:webHidden/>
              </w:rPr>
              <w:tab/>
            </w:r>
            <w:r>
              <w:rPr>
                <w:noProof/>
                <w:webHidden/>
              </w:rPr>
              <w:fldChar w:fldCharType="begin"/>
            </w:r>
            <w:r>
              <w:rPr>
                <w:noProof/>
                <w:webHidden/>
              </w:rPr>
              <w:instrText xml:space="preserve"> PAGEREF _Toc201686466 \h </w:instrText>
            </w:r>
            <w:r>
              <w:rPr>
                <w:noProof/>
                <w:webHidden/>
              </w:rPr>
            </w:r>
            <w:r>
              <w:rPr>
                <w:noProof/>
                <w:webHidden/>
              </w:rPr>
              <w:fldChar w:fldCharType="separate"/>
            </w:r>
            <w:r w:rsidR="000E078A">
              <w:rPr>
                <w:noProof/>
                <w:webHidden/>
              </w:rPr>
              <w:t>50</w:t>
            </w:r>
            <w:r>
              <w:rPr>
                <w:noProof/>
                <w:webHidden/>
              </w:rPr>
              <w:fldChar w:fldCharType="end"/>
            </w:r>
          </w:hyperlink>
        </w:p>
        <w:p w14:paraId="47C57AEE" w14:textId="569655F1" w:rsidR="00F54430" w:rsidRDefault="00F54430">
          <w:pPr>
            <w:pStyle w:val="TOC3"/>
            <w:tabs>
              <w:tab w:val="right" w:leader="dot" w:pos="8301"/>
            </w:tabs>
            <w:rPr>
              <w:rFonts w:asciiTheme="minorHAnsi" w:eastAsiaTheme="minorEastAsia" w:hAnsiTheme="minorHAnsi"/>
              <w:noProof/>
              <w:sz w:val="22"/>
              <w:szCs w:val="24"/>
            </w:rPr>
          </w:pPr>
          <w:hyperlink w:anchor="_Toc201686467" w:history="1">
            <w:r w:rsidRPr="009224A2">
              <w:rPr>
                <w:rStyle w:val="af4"/>
                <w:noProof/>
              </w:rPr>
              <w:t>3.4.3.</w:t>
            </w:r>
            <w:r w:rsidRPr="009224A2">
              <w:rPr>
                <w:rStyle w:val="af4"/>
                <w:noProof/>
              </w:rPr>
              <w:t>测试层面改进</w:t>
            </w:r>
            <w:r>
              <w:rPr>
                <w:noProof/>
                <w:webHidden/>
              </w:rPr>
              <w:tab/>
            </w:r>
            <w:r>
              <w:rPr>
                <w:noProof/>
                <w:webHidden/>
              </w:rPr>
              <w:fldChar w:fldCharType="begin"/>
            </w:r>
            <w:r>
              <w:rPr>
                <w:noProof/>
                <w:webHidden/>
              </w:rPr>
              <w:instrText xml:space="preserve"> PAGEREF _Toc201686467 \h </w:instrText>
            </w:r>
            <w:r>
              <w:rPr>
                <w:noProof/>
                <w:webHidden/>
              </w:rPr>
            </w:r>
            <w:r>
              <w:rPr>
                <w:noProof/>
                <w:webHidden/>
              </w:rPr>
              <w:fldChar w:fldCharType="separate"/>
            </w:r>
            <w:r w:rsidR="000E078A">
              <w:rPr>
                <w:noProof/>
                <w:webHidden/>
              </w:rPr>
              <w:t>50</w:t>
            </w:r>
            <w:r>
              <w:rPr>
                <w:noProof/>
                <w:webHidden/>
              </w:rPr>
              <w:fldChar w:fldCharType="end"/>
            </w:r>
          </w:hyperlink>
        </w:p>
        <w:p w14:paraId="7E09C5BD" w14:textId="269B0C02" w:rsidR="00F54430" w:rsidRDefault="00F54430">
          <w:pPr>
            <w:pStyle w:val="TOC2"/>
            <w:tabs>
              <w:tab w:val="right" w:leader="dot" w:pos="8301"/>
            </w:tabs>
            <w:rPr>
              <w:rFonts w:asciiTheme="minorHAnsi" w:eastAsiaTheme="minorEastAsia" w:hAnsiTheme="minorHAnsi"/>
              <w:noProof/>
              <w:sz w:val="22"/>
              <w:szCs w:val="24"/>
            </w:rPr>
          </w:pPr>
          <w:hyperlink w:anchor="_Toc201686468" w:history="1">
            <w:r w:rsidRPr="009224A2">
              <w:rPr>
                <w:rStyle w:val="af4"/>
                <w:noProof/>
              </w:rPr>
              <w:t xml:space="preserve">3.5 </w:t>
            </w:r>
            <w:r w:rsidRPr="009224A2">
              <w:rPr>
                <w:rStyle w:val="af4"/>
                <w:noProof/>
              </w:rPr>
              <w:t>课程实践感悟</w:t>
            </w:r>
            <w:r>
              <w:rPr>
                <w:noProof/>
                <w:webHidden/>
              </w:rPr>
              <w:tab/>
            </w:r>
            <w:r>
              <w:rPr>
                <w:noProof/>
                <w:webHidden/>
              </w:rPr>
              <w:fldChar w:fldCharType="begin"/>
            </w:r>
            <w:r>
              <w:rPr>
                <w:noProof/>
                <w:webHidden/>
              </w:rPr>
              <w:instrText xml:space="preserve"> PAGEREF _Toc201686468 \h </w:instrText>
            </w:r>
            <w:r>
              <w:rPr>
                <w:noProof/>
                <w:webHidden/>
              </w:rPr>
            </w:r>
            <w:r>
              <w:rPr>
                <w:noProof/>
                <w:webHidden/>
              </w:rPr>
              <w:fldChar w:fldCharType="separate"/>
            </w:r>
            <w:r w:rsidR="000E078A">
              <w:rPr>
                <w:noProof/>
                <w:webHidden/>
              </w:rPr>
              <w:t>51</w:t>
            </w:r>
            <w:r>
              <w:rPr>
                <w:noProof/>
                <w:webHidden/>
              </w:rPr>
              <w:fldChar w:fldCharType="end"/>
            </w:r>
          </w:hyperlink>
        </w:p>
        <w:p w14:paraId="57F3D639" w14:textId="1AAD8E50" w:rsidR="00F54430" w:rsidRDefault="00F54430">
          <w:pPr>
            <w:pStyle w:val="TOC1"/>
            <w:tabs>
              <w:tab w:val="right" w:leader="dot" w:pos="8301"/>
            </w:tabs>
            <w:rPr>
              <w:rFonts w:asciiTheme="minorHAnsi" w:eastAsiaTheme="minorEastAsia" w:hAnsiTheme="minorHAnsi"/>
              <w:noProof/>
              <w:sz w:val="22"/>
              <w:szCs w:val="24"/>
            </w:rPr>
          </w:pPr>
          <w:hyperlink w:anchor="_Toc201686469" w:history="1">
            <w:r w:rsidRPr="009224A2">
              <w:rPr>
                <w:rStyle w:val="af4"/>
                <w:rFonts w:ascii="宋体" w:hAnsi="宋体"/>
                <w:noProof/>
              </w:rPr>
              <w:t>4.参考文献</w:t>
            </w:r>
            <w:r>
              <w:rPr>
                <w:noProof/>
                <w:webHidden/>
              </w:rPr>
              <w:tab/>
            </w:r>
            <w:r>
              <w:rPr>
                <w:noProof/>
                <w:webHidden/>
              </w:rPr>
              <w:fldChar w:fldCharType="begin"/>
            </w:r>
            <w:r>
              <w:rPr>
                <w:noProof/>
                <w:webHidden/>
              </w:rPr>
              <w:instrText xml:space="preserve"> PAGEREF _Toc201686469 \h </w:instrText>
            </w:r>
            <w:r>
              <w:rPr>
                <w:noProof/>
                <w:webHidden/>
              </w:rPr>
            </w:r>
            <w:r>
              <w:rPr>
                <w:noProof/>
                <w:webHidden/>
              </w:rPr>
              <w:fldChar w:fldCharType="separate"/>
            </w:r>
            <w:r w:rsidR="000E078A">
              <w:rPr>
                <w:noProof/>
                <w:webHidden/>
              </w:rPr>
              <w:t>52</w:t>
            </w:r>
            <w:r>
              <w:rPr>
                <w:noProof/>
                <w:webHidden/>
              </w:rPr>
              <w:fldChar w:fldCharType="end"/>
            </w:r>
          </w:hyperlink>
        </w:p>
        <w:p w14:paraId="189628BE" w14:textId="406E3E92" w:rsidR="001A4F40" w:rsidRDefault="001A4F40">
          <w:r>
            <w:rPr>
              <w:b/>
              <w:bCs/>
              <w:lang w:val="zh-CN"/>
            </w:rPr>
            <w:fldChar w:fldCharType="end"/>
          </w:r>
        </w:p>
      </w:sdtContent>
    </w:sdt>
    <w:p w14:paraId="783D5C8C" w14:textId="77777777" w:rsidR="001A4F40" w:rsidRDefault="001A4F40">
      <w:pPr>
        <w:widowControl/>
        <w:spacing w:line="240" w:lineRule="auto"/>
        <w:jc w:val="left"/>
        <w:rPr>
          <w:rFonts w:ascii="宋体" w:hAnsi="宋体"/>
          <w:sz w:val="28"/>
          <w:szCs w:val="28"/>
          <w:u w:val="single"/>
        </w:rPr>
      </w:pPr>
    </w:p>
    <w:p w14:paraId="2AB85921" w14:textId="77777777" w:rsidR="001A4F40" w:rsidRDefault="001A4F40">
      <w:pPr>
        <w:widowControl/>
        <w:spacing w:line="240" w:lineRule="auto"/>
        <w:jc w:val="left"/>
        <w:rPr>
          <w:rFonts w:ascii="宋体" w:hAnsi="宋体"/>
          <w:sz w:val="28"/>
          <w:szCs w:val="28"/>
          <w:u w:val="single"/>
        </w:rPr>
      </w:pPr>
    </w:p>
    <w:p w14:paraId="1D2D39BD" w14:textId="77777777" w:rsidR="001A4F40" w:rsidRDefault="001A4F40">
      <w:pPr>
        <w:widowControl/>
        <w:spacing w:line="240" w:lineRule="auto"/>
        <w:jc w:val="left"/>
        <w:rPr>
          <w:rFonts w:ascii="宋体" w:hAnsi="宋体"/>
          <w:sz w:val="28"/>
          <w:szCs w:val="28"/>
          <w:u w:val="single"/>
        </w:rPr>
      </w:pPr>
    </w:p>
    <w:p w14:paraId="1EA53DCA" w14:textId="651457B3" w:rsidR="001A4F40" w:rsidRDefault="001A4F40">
      <w:pPr>
        <w:widowControl/>
        <w:spacing w:line="240" w:lineRule="auto"/>
        <w:jc w:val="left"/>
        <w:rPr>
          <w:rFonts w:ascii="宋体" w:hAnsi="宋体"/>
          <w:sz w:val="28"/>
          <w:szCs w:val="28"/>
          <w:u w:val="single"/>
        </w:rPr>
      </w:pPr>
      <w:r>
        <w:rPr>
          <w:rFonts w:ascii="宋体" w:hAnsi="宋体"/>
          <w:sz w:val="28"/>
          <w:szCs w:val="28"/>
          <w:u w:val="single"/>
        </w:rPr>
        <w:br w:type="page"/>
      </w:r>
    </w:p>
    <w:p w14:paraId="78C92A65" w14:textId="70B89118" w:rsidR="00FA6B9A" w:rsidRPr="001D0FD1" w:rsidRDefault="00FA6B9A" w:rsidP="009454C0">
      <w:pPr>
        <w:jc w:val="center"/>
        <w:rPr>
          <w:b/>
          <w:bCs/>
          <w:sz w:val="48"/>
          <w:szCs w:val="48"/>
        </w:rPr>
      </w:pPr>
      <w:r w:rsidRPr="001D0FD1">
        <w:rPr>
          <w:rFonts w:hint="eastAsia"/>
          <w:b/>
          <w:bCs/>
          <w:sz w:val="48"/>
          <w:szCs w:val="48"/>
        </w:rPr>
        <w:lastRenderedPageBreak/>
        <w:t>某集团企业网</w:t>
      </w:r>
      <w:r w:rsidR="00BE1A2D" w:rsidRPr="001D0FD1">
        <w:rPr>
          <w:rFonts w:hint="eastAsia"/>
          <w:b/>
          <w:bCs/>
          <w:sz w:val="48"/>
          <w:szCs w:val="48"/>
        </w:rPr>
        <w:t>络设计</w:t>
      </w:r>
    </w:p>
    <w:p w14:paraId="13A90200" w14:textId="0BE44D0D" w:rsidR="00274FC0" w:rsidRPr="00B32AD3" w:rsidRDefault="00BE1A2D" w:rsidP="00B32AD3">
      <w:pPr>
        <w:pStyle w:val="1"/>
      </w:pPr>
      <w:bookmarkStart w:id="0" w:name="_Toc201686424"/>
      <w:r w:rsidRPr="00B32AD3">
        <w:rPr>
          <w:rFonts w:hint="eastAsia"/>
        </w:rPr>
        <w:t>1.</w:t>
      </w:r>
      <w:r w:rsidR="00274FC0" w:rsidRPr="00B32AD3">
        <w:t>前言</w:t>
      </w:r>
      <w:bookmarkEnd w:id="0"/>
    </w:p>
    <w:p w14:paraId="4D5D02BA" w14:textId="0274B47C" w:rsidR="004B2E53" w:rsidRPr="001D0FD1" w:rsidRDefault="00F96342" w:rsidP="001D0FD1">
      <w:pPr>
        <w:pStyle w:val="2"/>
      </w:pPr>
      <w:bookmarkStart w:id="1" w:name="_Toc201686425"/>
      <w:r w:rsidRPr="001D0FD1">
        <w:rPr>
          <w:rFonts w:hint="eastAsia"/>
        </w:rPr>
        <w:t>1.</w:t>
      </w:r>
      <w:r w:rsidR="00BE1A2D" w:rsidRPr="001D0FD1">
        <w:rPr>
          <w:rFonts w:hint="eastAsia"/>
        </w:rPr>
        <w:t>1</w:t>
      </w:r>
      <w:r w:rsidR="007D0051" w:rsidRPr="001D0FD1">
        <w:rPr>
          <w:rFonts w:hint="eastAsia"/>
        </w:rPr>
        <w:t>.</w:t>
      </w:r>
      <w:r w:rsidR="004B2E53" w:rsidRPr="001D0FD1">
        <w:rPr>
          <w:rFonts w:hint="eastAsia"/>
        </w:rPr>
        <w:t>背景</w:t>
      </w:r>
      <w:bookmarkEnd w:id="1"/>
    </w:p>
    <w:p w14:paraId="1C2ACC23" w14:textId="77777777" w:rsidR="00F963D7" w:rsidRPr="00FA6B9A" w:rsidRDefault="004B2E53" w:rsidP="009454C0">
      <w:pPr>
        <w:rPr>
          <w:rFonts w:ascii="宋体" w:hAnsi="宋体"/>
        </w:rPr>
      </w:pPr>
      <w:r w:rsidRPr="00FA6B9A">
        <w:rPr>
          <w:rFonts w:ascii="宋体" w:hAnsi="宋体" w:hint="eastAsia"/>
        </w:rPr>
        <w:t>某集团为了加快信息化建设，新的集团企业网将建设一个以集团办公自动化、电子商务、业务综合管理、多媒体视频会议、远程通讯、信息发布及查询为核心，实现内、外沟通的现代化计算机网络系统。</w:t>
      </w:r>
    </w:p>
    <w:p w14:paraId="6D65708E" w14:textId="03A2EB55" w:rsidR="004B2E53" w:rsidRPr="00FA6B9A" w:rsidRDefault="004B2E53" w:rsidP="009454C0">
      <w:pPr>
        <w:rPr>
          <w:rFonts w:ascii="宋体" w:hAnsi="宋体"/>
        </w:rPr>
      </w:pPr>
      <w:r w:rsidRPr="00FA6B9A">
        <w:rPr>
          <w:rFonts w:ascii="宋体" w:hAnsi="宋体" w:hint="eastAsia"/>
        </w:rPr>
        <w:t>该网络系统是日后支持办公自动化、供应链管理以及各应用系统运行的基础设施，为了确保这些关键应用系统的正常运行、安全和发展，系统必须具备如下的特性：</w:t>
      </w:r>
    </w:p>
    <w:p w14:paraId="679BE8A7" w14:textId="058C2BD5" w:rsidR="004B2E53" w:rsidRPr="00FA6B9A" w:rsidRDefault="00FB3C32" w:rsidP="009454C0">
      <w:pPr>
        <w:rPr>
          <w:rFonts w:ascii="宋体" w:hAnsi="宋体"/>
        </w:rPr>
      </w:pPr>
      <w:r w:rsidRPr="00FA6B9A">
        <w:rPr>
          <w:rFonts w:ascii="宋体" w:hAnsi="宋体" w:hint="eastAsia"/>
        </w:rPr>
        <w:t>(</w:t>
      </w:r>
      <w:r w:rsidR="004B2E53" w:rsidRPr="00FA6B9A">
        <w:rPr>
          <w:rFonts w:ascii="宋体" w:hAnsi="宋体" w:hint="eastAsia"/>
        </w:rPr>
        <w:t>1</w:t>
      </w:r>
      <w:r w:rsidRPr="00FA6B9A">
        <w:rPr>
          <w:rFonts w:ascii="宋体" w:hAnsi="宋体" w:hint="eastAsia"/>
        </w:rPr>
        <w:t>)</w:t>
      </w:r>
      <w:r w:rsidR="004B2E53" w:rsidRPr="00FA6B9A">
        <w:rPr>
          <w:rFonts w:ascii="宋体" w:hAnsi="宋体" w:hint="eastAsia"/>
        </w:rPr>
        <w:t>采用先进的网络通信技术完成集团企业网的建设，实现各分公司的信息化；</w:t>
      </w:r>
    </w:p>
    <w:p w14:paraId="63392C40" w14:textId="08726BE7" w:rsidR="004B2E53" w:rsidRPr="00FA6B9A" w:rsidRDefault="00FB3C32" w:rsidP="009454C0">
      <w:pPr>
        <w:rPr>
          <w:rFonts w:ascii="宋体" w:hAnsi="宋体"/>
        </w:rPr>
      </w:pPr>
      <w:r w:rsidRPr="00FA6B9A">
        <w:rPr>
          <w:rFonts w:ascii="宋体" w:hAnsi="宋体" w:hint="eastAsia"/>
        </w:rPr>
        <w:t>(</w:t>
      </w:r>
      <w:r w:rsidR="004B2E53" w:rsidRPr="00FA6B9A">
        <w:rPr>
          <w:rFonts w:ascii="宋体" w:hAnsi="宋体" w:hint="eastAsia"/>
        </w:rPr>
        <w:t>2</w:t>
      </w:r>
      <w:r w:rsidRPr="00FA6B9A">
        <w:rPr>
          <w:rFonts w:ascii="宋体" w:hAnsi="宋体" w:hint="eastAsia"/>
        </w:rPr>
        <w:t>)</w:t>
      </w:r>
      <w:r w:rsidR="004B2E53" w:rsidRPr="00FA6B9A">
        <w:rPr>
          <w:rFonts w:ascii="宋体" w:hAnsi="宋体" w:hint="eastAsia"/>
        </w:rPr>
        <w:t>在整个企业集团内实现所有部门的办公自动化，提高工作效率和管理服务水平；</w:t>
      </w:r>
    </w:p>
    <w:p w14:paraId="23638E6F" w14:textId="71EADB91" w:rsidR="004B2E53" w:rsidRPr="00FA6B9A" w:rsidRDefault="00FB3C32" w:rsidP="009454C0">
      <w:pPr>
        <w:rPr>
          <w:rFonts w:ascii="宋体" w:hAnsi="宋体"/>
        </w:rPr>
      </w:pPr>
      <w:r w:rsidRPr="00FA6B9A">
        <w:rPr>
          <w:rFonts w:ascii="宋体" w:hAnsi="宋体" w:hint="eastAsia"/>
        </w:rPr>
        <w:t>(</w:t>
      </w:r>
      <w:r w:rsidR="004B2E53" w:rsidRPr="00FA6B9A">
        <w:rPr>
          <w:rFonts w:ascii="宋体" w:hAnsi="宋体" w:hint="eastAsia"/>
        </w:rPr>
        <w:t>3</w:t>
      </w:r>
      <w:r w:rsidRPr="00FA6B9A">
        <w:rPr>
          <w:rFonts w:ascii="宋体" w:hAnsi="宋体" w:hint="eastAsia"/>
        </w:rPr>
        <w:t>)</w:t>
      </w:r>
      <w:r w:rsidR="004B2E53" w:rsidRPr="00FA6B9A">
        <w:rPr>
          <w:rFonts w:ascii="宋体" w:hAnsi="宋体" w:hint="eastAsia"/>
        </w:rPr>
        <w:t>在整个企业集团内实现资源共享、产品信息共享、实时新闻发布；</w:t>
      </w:r>
    </w:p>
    <w:p w14:paraId="3D5C037A" w14:textId="56AB636F" w:rsidR="004B2E53" w:rsidRPr="00FA6B9A" w:rsidRDefault="00FB3C32" w:rsidP="009454C0">
      <w:pPr>
        <w:rPr>
          <w:rFonts w:ascii="宋体" w:hAnsi="宋体"/>
        </w:rPr>
      </w:pPr>
      <w:r w:rsidRPr="00FA6B9A">
        <w:rPr>
          <w:rFonts w:ascii="宋体" w:hAnsi="宋体" w:hint="eastAsia"/>
        </w:rPr>
        <w:t>(</w:t>
      </w:r>
      <w:r w:rsidR="004B2E53" w:rsidRPr="00FA6B9A">
        <w:rPr>
          <w:rFonts w:ascii="宋体" w:hAnsi="宋体" w:hint="eastAsia"/>
        </w:rPr>
        <w:t>4</w:t>
      </w:r>
      <w:r w:rsidRPr="00FA6B9A">
        <w:rPr>
          <w:rFonts w:ascii="宋体" w:hAnsi="宋体" w:hint="eastAsia"/>
        </w:rPr>
        <w:t>)</w:t>
      </w:r>
      <w:r w:rsidR="004B2E53" w:rsidRPr="00FA6B9A">
        <w:rPr>
          <w:rFonts w:ascii="宋体" w:hAnsi="宋体" w:hint="eastAsia"/>
        </w:rPr>
        <w:t>在整个企业集团内实现财务电算化；</w:t>
      </w:r>
    </w:p>
    <w:p w14:paraId="0DFE4048" w14:textId="4A231E09" w:rsidR="004B2E53" w:rsidRPr="00FA6B9A" w:rsidRDefault="00FB3C32" w:rsidP="009454C0">
      <w:pPr>
        <w:rPr>
          <w:rFonts w:ascii="宋体" w:hAnsi="宋体"/>
        </w:rPr>
      </w:pPr>
      <w:r w:rsidRPr="00FA6B9A">
        <w:rPr>
          <w:rFonts w:ascii="宋体" w:hAnsi="宋体" w:hint="eastAsia"/>
        </w:rPr>
        <w:t>(</w:t>
      </w:r>
      <w:r w:rsidR="004B2E53" w:rsidRPr="00FA6B9A">
        <w:rPr>
          <w:rFonts w:ascii="宋体" w:hAnsi="宋体" w:hint="eastAsia"/>
        </w:rPr>
        <w:t>5</w:t>
      </w:r>
      <w:r w:rsidRPr="00FA6B9A">
        <w:rPr>
          <w:rFonts w:ascii="宋体" w:hAnsi="宋体" w:hint="eastAsia"/>
        </w:rPr>
        <w:t>)</w:t>
      </w:r>
      <w:r w:rsidR="004B2E53" w:rsidRPr="00FA6B9A">
        <w:rPr>
          <w:rFonts w:ascii="宋体" w:hAnsi="宋体" w:hint="eastAsia"/>
        </w:rPr>
        <w:t>在整个企业集团内实现集中式的供应链管理系统和客户服务关系管理系统</w:t>
      </w:r>
    </w:p>
    <w:p w14:paraId="522B498E" w14:textId="4A282DE0" w:rsidR="004B2E53" w:rsidRPr="001D0FD1" w:rsidRDefault="00BE1A2D" w:rsidP="001D0FD1">
      <w:pPr>
        <w:pStyle w:val="2"/>
      </w:pPr>
      <w:bookmarkStart w:id="2" w:name="_Toc201686426"/>
      <w:r w:rsidRPr="001D0FD1">
        <w:rPr>
          <w:rFonts w:hint="eastAsia"/>
        </w:rPr>
        <w:t>2.1</w:t>
      </w:r>
      <w:r w:rsidR="007D0051" w:rsidRPr="001D0FD1">
        <w:rPr>
          <w:rFonts w:hint="eastAsia"/>
        </w:rPr>
        <w:t>.</w:t>
      </w:r>
      <w:r w:rsidR="004B2E53" w:rsidRPr="001D0FD1">
        <w:rPr>
          <w:rFonts w:hint="eastAsia"/>
        </w:rPr>
        <w:t>目标</w:t>
      </w:r>
      <w:bookmarkEnd w:id="2"/>
    </w:p>
    <w:p w14:paraId="20F46AFD" w14:textId="77777777" w:rsidR="00EC0E3B" w:rsidRPr="00FA6B9A" w:rsidRDefault="004B2E53" w:rsidP="00FA6B9A">
      <w:pPr>
        <w:rPr>
          <w:rFonts w:ascii="宋体" w:hAnsi="宋体"/>
        </w:rPr>
      </w:pPr>
      <w:r w:rsidRPr="00FA6B9A">
        <w:rPr>
          <w:rFonts w:ascii="宋体" w:hAnsi="宋体"/>
        </w:rPr>
        <w:t>设计并仿真实现某集团企业网络，满足办公自动化、资源共享、部门隔离及网络安全等需求。</w:t>
      </w:r>
    </w:p>
    <w:p w14:paraId="49F9FD60" w14:textId="05AB8AB1" w:rsidR="004B2E53" w:rsidRDefault="004B2E53" w:rsidP="00FA6B9A">
      <w:pPr>
        <w:rPr>
          <w:rFonts w:ascii="宋体" w:hAnsi="宋体"/>
        </w:rPr>
      </w:pPr>
      <w:r w:rsidRPr="00FA6B9A">
        <w:rPr>
          <w:rFonts w:ascii="宋体" w:hAnsi="宋体"/>
        </w:rPr>
        <w:t>实验采用</w:t>
      </w:r>
      <w:r w:rsidRPr="00FA6B9A">
        <w:rPr>
          <w:rFonts w:ascii="宋体" w:hAnsi="宋体"/>
          <w:b/>
          <w:bCs/>
        </w:rPr>
        <w:t>Cisco Packet Tracer 5.2</w:t>
      </w:r>
      <w:r w:rsidRPr="00FA6B9A">
        <w:rPr>
          <w:rFonts w:ascii="宋体" w:hAnsi="宋体"/>
        </w:rPr>
        <w:t>进行网络仿真，按照</w:t>
      </w:r>
      <w:r w:rsidRPr="00FA6B9A">
        <w:rPr>
          <w:rFonts w:ascii="宋体" w:hAnsi="宋体"/>
          <w:b/>
          <w:bCs/>
        </w:rPr>
        <w:t>自顶向下</w:t>
      </w:r>
      <w:r w:rsidRPr="00FA6B9A">
        <w:rPr>
          <w:rFonts w:ascii="宋体" w:hAnsi="宋体"/>
        </w:rPr>
        <w:t>的设计方法完成需求分析、逻辑设计、物理设计、仿真实现及测试验证。</w:t>
      </w:r>
    </w:p>
    <w:p w14:paraId="4817B2EA" w14:textId="503795D2" w:rsidR="00BE1A2D" w:rsidRDefault="00BE1A2D">
      <w:pPr>
        <w:widowControl/>
        <w:jc w:val="left"/>
        <w:rPr>
          <w:rFonts w:ascii="宋体" w:hAnsi="宋体"/>
        </w:rPr>
      </w:pPr>
      <w:r>
        <w:rPr>
          <w:rFonts w:ascii="宋体" w:hAnsi="宋体"/>
        </w:rPr>
        <w:br w:type="page"/>
      </w:r>
    </w:p>
    <w:p w14:paraId="0B57291A" w14:textId="4FAC9DE7" w:rsidR="00274FC0" w:rsidRPr="00B32AD3" w:rsidRDefault="00BE1A2D" w:rsidP="00B32AD3">
      <w:pPr>
        <w:pStyle w:val="1"/>
      </w:pPr>
      <w:bookmarkStart w:id="3" w:name="_Toc201686427"/>
      <w:r w:rsidRPr="00B32AD3">
        <w:rPr>
          <w:rFonts w:hint="eastAsia"/>
        </w:rPr>
        <w:lastRenderedPageBreak/>
        <w:t>2.</w:t>
      </w:r>
      <w:r w:rsidR="00274FC0" w:rsidRPr="00B32AD3">
        <w:t>正文</w:t>
      </w:r>
      <w:bookmarkEnd w:id="3"/>
    </w:p>
    <w:p w14:paraId="2A223516" w14:textId="70E63265" w:rsidR="00274FC0" w:rsidRPr="001D0FD1" w:rsidRDefault="00BE1A2D" w:rsidP="001D0FD1">
      <w:pPr>
        <w:pStyle w:val="2"/>
      </w:pPr>
      <w:bookmarkStart w:id="4" w:name="_Toc201686428"/>
      <w:r w:rsidRPr="001D0FD1">
        <w:rPr>
          <w:rFonts w:hint="eastAsia"/>
        </w:rPr>
        <w:t>2.1</w:t>
      </w:r>
      <w:r w:rsidR="007D0051" w:rsidRPr="001D0FD1">
        <w:rPr>
          <w:rFonts w:hint="eastAsia"/>
        </w:rPr>
        <w:t>.</w:t>
      </w:r>
      <w:r w:rsidR="00274FC0" w:rsidRPr="001D0FD1">
        <w:t>需求分析</w:t>
      </w:r>
      <w:bookmarkEnd w:id="4"/>
    </w:p>
    <w:p w14:paraId="63F2DC3B" w14:textId="182C2723" w:rsidR="004B2E53" w:rsidRPr="001D0FD1" w:rsidRDefault="00BE1A2D" w:rsidP="001D0FD1">
      <w:pPr>
        <w:pStyle w:val="3"/>
      </w:pPr>
      <w:bookmarkStart w:id="5" w:name="_Toc201686429"/>
      <w:r w:rsidRPr="001D0FD1">
        <w:rPr>
          <w:rFonts w:hint="eastAsia"/>
        </w:rPr>
        <w:t>2.1.1</w:t>
      </w:r>
      <w:r w:rsidR="007D0051" w:rsidRPr="001D0FD1">
        <w:rPr>
          <w:rFonts w:hint="eastAsia"/>
        </w:rPr>
        <w:t>.</w:t>
      </w:r>
      <w:r w:rsidR="004B2E53" w:rsidRPr="001D0FD1">
        <w:rPr>
          <w:rFonts w:hint="eastAsia"/>
        </w:rPr>
        <w:t>分析</w:t>
      </w:r>
      <w:bookmarkEnd w:id="5"/>
    </w:p>
    <w:p w14:paraId="00072CAE" w14:textId="7D33881D" w:rsidR="001835A9" w:rsidRPr="00FA6B9A" w:rsidRDefault="004B2E53" w:rsidP="00AF7E5D">
      <w:pPr>
        <w:rPr>
          <w:rFonts w:hint="eastAsia"/>
        </w:rPr>
      </w:pPr>
      <w:r w:rsidRPr="00FA6B9A">
        <w:t>需求</w:t>
      </w:r>
      <w:r w:rsidRPr="00AF7E5D">
        <w:rPr>
          <w:rFonts w:cs="Times New Roman"/>
        </w:rPr>
        <w:t>1</w:t>
      </w:r>
      <w:r w:rsidR="002D0CCA">
        <w:t>：</w:t>
      </w:r>
      <w:r w:rsidRPr="00FA6B9A">
        <w:t>采用先进的网络通信技术完成集团企业网的建设，实现各分公司的信息化</w:t>
      </w:r>
    </w:p>
    <w:p w14:paraId="7AD0D9C4" w14:textId="3CF9C6F5" w:rsidR="004B2E53" w:rsidRDefault="004B2E53" w:rsidP="00AF7E5D">
      <w:pPr>
        <w:rPr>
          <w:rFonts w:hint="eastAsia"/>
        </w:rPr>
      </w:pPr>
      <w:r w:rsidRPr="00FA6B9A">
        <w:t>分析</w:t>
      </w:r>
      <w:r w:rsidRPr="00FA6B9A">
        <w:t>1</w:t>
      </w:r>
      <w:r w:rsidR="002D0CCA">
        <w:t>：</w:t>
      </w:r>
      <w:r w:rsidRPr="00FA6B9A">
        <w:t>利用主流网络设备和成熟的网络技术</w:t>
      </w:r>
      <w:r w:rsidR="00FB3C32" w:rsidRPr="00FA6B9A">
        <w:t>(</w:t>
      </w:r>
      <w:r w:rsidRPr="00FA6B9A">
        <w:t>如以太网、</w:t>
      </w:r>
      <w:r w:rsidRPr="00FA6B9A">
        <w:t>TCP/IP</w:t>
      </w:r>
      <w:r w:rsidRPr="00FA6B9A">
        <w:t>协议簇</w:t>
      </w:r>
      <w:r w:rsidR="00FB3C32" w:rsidRPr="00FA6B9A">
        <w:t>)</w:t>
      </w:r>
      <w:r w:rsidRPr="00FA6B9A">
        <w:t>构建企业网。考虑使用层次化设计模型</w:t>
      </w:r>
      <w:r w:rsidR="00FB3C32" w:rsidRPr="00FA6B9A">
        <w:t>(</w:t>
      </w:r>
      <w:r w:rsidRPr="00FA6B9A">
        <w:t>核心层、汇聚层、接入层</w:t>
      </w:r>
      <w:r w:rsidR="00FB3C32" w:rsidRPr="00FA6B9A">
        <w:t>)</w:t>
      </w:r>
    </w:p>
    <w:p w14:paraId="09859920" w14:textId="77777777" w:rsidR="00BE1A2D" w:rsidRPr="00FA6B9A" w:rsidRDefault="00BE1A2D" w:rsidP="00AF7E5D"/>
    <w:p w14:paraId="723C1145" w14:textId="555279BF" w:rsidR="001835A9" w:rsidRPr="00FA6B9A" w:rsidRDefault="004B2E53" w:rsidP="00AF7E5D">
      <w:pPr>
        <w:rPr>
          <w:rFonts w:hint="eastAsia"/>
        </w:rPr>
      </w:pPr>
      <w:r w:rsidRPr="00FA6B9A">
        <w:t>需求</w:t>
      </w:r>
      <w:r w:rsidRPr="00AF7E5D">
        <w:rPr>
          <w:rFonts w:cs="Times New Roman"/>
        </w:rPr>
        <w:t>2</w:t>
      </w:r>
      <w:r w:rsidR="002D0CCA">
        <w:t>：</w:t>
      </w:r>
      <w:r w:rsidRPr="00FA6B9A">
        <w:t>在整个企业集团内实现所有部门的办公自动化，提高工作效率和管理服务水平</w:t>
      </w:r>
    </w:p>
    <w:p w14:paraId="49994237" w14:textId="43883D56" w:rsidR="004B2E53" w:rsidRDefault="004B2E53" w:rsidP="00AF7E5D">
      <w:pPr>
        <w:rPr>
          <w:rFonts w:hint="eastAsia"/>
        </w:rPr>
      </w:pPr>
      <w:r w:rsidRPr="00FA6B9A">
        <w:t>分析</w:t>
      </w:r>
      <w:r w:rsidRPr="00AF7E5D">
        <w:rPr>
          <w:rFonts w:cs="Times New Roman"/>
        </w:rPr>
        <w:t>2</w:t>
      </w:r>
      <w:r w:rsidR="002D0CCA">
        <w:t>：</w:t>
      </w:r>
      <w:r w:rsidRPr="00FA6B9A">
        <w:t>既要实现部门内部的办公自动化，又要提高工作效率。网络规划设计应合理，建议采用多层结构。为保障不同部门业务的逻辑隔离和安全，建议根据部门划分</w:t>
      </w:r>
      <w:r w:rsidRPr="00FA6B9A">
        <w:t>VLAN</w:t>
      </w:r>
      <w:r w:rsidRPr="00FA6B9A">
        <w:t>，并配置</w:t>
      </w:r>
      <w:r w:rsidRPr="00FA6B9A">
        <w:t>VLAN</w:t>
      </w:r>
      <w:r w:rsidRPr="00FA6B9A">
        <w:t>间路由实现可控互访</w:t>
      </w:r>
    </w:p>
    <w:p w14:paraId="4DA6E987" w14:textId="77777777" w:rsidR="00BE1A2D" w:rsidRPr="00FA6B9A" w:rsidRDefault="00BE1A2D" w:rsidP="00AF7E5D"/>
    <w:p w14:paraId="5CBCD99E" w14:textId="1131A601" w:rsidR="00C731EF" w:rsidRPr="00FA6B9A" w:rsidRDefault="004B2E53" w:rsidP="00AF7E5D">
      <w:pPr>
        <w:rPr>
          <w:rFonts w:hint="eastAsia"/>
        </w:rPr>
      </w:pPr>
      <w:r w:rsidRPr="00FA6B9A">
        <w:t>需求</w:t>
      </w:r>
      <w:r w:rsidRPr="00FA6B9A">
        <w:t>3</w:t>
      </w:r>
      <w:r w:rsidR="002D0CCA">
        <w:t>：</w:t>
      </w:r>
      <w:r w:rsidRPr="00FA6B9A">
        <w:t>在整个企业集团内实现资源共享、产品信息共享、实时新闻发布</w:t>
      </w:r>
    </w:p>
    <w:p w14:paraId="42CF7A1F" w14:textId="38FE5C8F" w:rsidR="004B2E53" w:rsidRDefault="004B2E53" w:rsidP="00AF7E5D">
      <w:pPr>
        <w:rPr>
          <w:rFonts w:hint="eastAsia"/>
        </w:rPr>
      </w:pPr>
      <w:r w:rsidRPr="00FA6B9A">
        <w:t>分析</w:t>
      </w:r>
      <w:r w:rsidRPr="00FA6B9A">
        <w:t>3</w:t>
      </w:r>
      <w:r w:rsidR="002D0CCA">
        <w:t>：</w:t>
      </w:r>
      <w:r w:rsidRPr="00FA6B9A">
        <w:t>部署文件服务器、</w:t>
      </w:r>
      <w:r w:rsidRPr="00FA6B9A">
        <w:t>Web</w:t>
      </w:r>
      <w:r w:rsidRPr="00FA6B9A">
        <w:t>服务器等，允许各部门按权限访问</w:t>
      </w:r>
    </w:p>
    <w:p w14:paraId="6A6A8BAF" w14:textId="77777777" w:rsidR="00BE1A2D" w:rsidRPr="00FA6B9A" w:rsidRDefault="00BE1A2D" w:rsidP="00AF7E5D"/>
    <w:p w14:paraId="28026390" w14:textId="64695C14" w:rsidR="00C731EF" w:rsidRPr="00FA6B9A" w:rsidRDefault="004B2E53" w:rsidP="00AF7E5D">
      <w:pPr>
        <w:rPr>
          <w:rFonts w:hint="eastAsia"/>
        </w:rPr>
      </w:pPr>
      <w:r w:rsidRPr="00FA6B9A">
        <w:t>需求</w:t>
      </w:r>
      <w:r w:rsidRPr="00FA6B9A">
        <w:t>4</w:t>
      </w:r>
      <w:r w:rsidR="002D0CCA">
        <w:t>：</w:t>
      </w:r>
      <w:r w:rsidRPr="00FA6B9A">
        <w:t>在整个企业集团内实现财务电算化</w:t>
      </w:r>
    </w:p>
    <w:p w14:paraId="56848499" w14:textId="38BA35DA" w:rsidR="00C731EF" w:rsidRDefault="004B2E53" w:rsidP="00AF7E5D">
      <w:pPr>
        <w:rPr>
          <w:rFonts w:hint="eastAsia"/>
        </w:rPr>
      </w:pPr>
      <w:r w:rsidRPr="00FA6B9A">
        <w:t>分析</w:t>
      </w:r>
      <w:r w:rsidRPr="00FA6B9A">
        <w:t>4</w:t>
      </w:r>
      <w:r w:rsidR="002D0CCA">
        <w:t>：</w:t>
      </w:r>
      <w:r w:rsidRPr="00FA6B9A">
        <w:t>财务数据敏感，需确保安全。建议为财务部门规划独立的</w:t>
      </w:r>
      <w:r w:rsidRPr="00FA6B9A">
        <w:t>VLAN</w:t>
      </w:r>
      <w:r w:rsidRPr="00FA6B9A">
        <w:t>，并使用</w:t>
      </w:r>
      <w:r w:rsidRPr="00FA6B9A">
        <w:t>ACL</w:t>
      </w:r>
      <w:r w:rsidRPr="00FA6B9A">
        <w:t>严格控制对财务系统服务器的访问，仅允许授权用户和设备接入。考虑使用端口安全等接入层安全技术</w:t>
      </w:r>
    </w:p>
    <w:p w14:paraId="3141345A" w14:textId="77777777" w:rsidR="00BE1A2D" w:rsidRPr="00FA6B9A" w:rsidRDefault="00BE1A2D" w:rsidP="00AF7E5D"/>
    <w:p w14:paraId="6F70AB63" w14:textId="493FE93C" w:rsidR="00C731EF" w:rsidRPr="00FA6B9A" w:rsidRDefault="004B2E53" w:rsidP="00AF7E5D">
      <w:pPr>
        <w:rPr>
          <w:rFonts w:hint="eastAsia"/>
        </w:rPr>
      </w:pPr>
      <w:r w:rsidRPr="00FA6B9A">
        <w:t>需求</w:t>
      </w:r>
      <w:r w:rsidRPr="00FA6B9A">
        <w:t>5</w:t>
      </w:r>
      <w:r w:rsidR="00AF7E5D">
        <w:t>：</w:t>
      </w:r>
      <w:r w:rsidRPr="00FA6B9A">
        <w:t>在整个企业集团内实现集中式的供应链管理系统和客户服务关系管理系统</w:t>
      </w:r>
    </w:p>
    <w:p w14:paraId="00C8F48F" w14:textId="5AB0BC98" w:rsidR="004B2E53" w:rsidRDefault="004B2E53" w:rsidP="00AF7E5D">
      <w:pPr>
        <w:rPr>
          <w:rFonts w:hint="eastAsia"/>
        </w:rPr>
      </w:pPr>
      <w:r w:rsidRPr="00FA6B9A">
        <w:t>分析</w:t>
      </w:r>
      <w:r w:rsidRPr="00FA6B9A">
        <w:t>5</w:t>
      </w:r>
      <w:r w:rsidR="00AF7E5D">
        <w:t>：</w:t>
      </w:r>
      <w:r w:rsidRPr="00FA6B9A">
        <w:t>关键业务系统服务器应部署在核心区域，确保高可用性和性能</w:t>
      </w:r>
    </w:p>
    <w:p w14:paraId="7709B714" w14:textId="77777777" w:rsidR="00BE1A2D" w:rsidRPr="00FA6B9A" w:rsidRDefault="00BE1A2D" w:rsidP="00AF7E5D"/>
    <w:p w14:paraId="6322CCD9" w14:textId="33E390B8" w:rsidR="00C731EF" w:rsidRPr="00FA6B9A" w:rsidRDefault="004B2E53" w:rsidP="00AF7E5D">
      <w:pPr>
        <w:rPr>
          <w:rFonts w:hint="eastAsia"/>
        </w:rPr>
      </w:pPr>
      <w:r w:rsidRPr="00FA6B9A">
        <w:t>需求</w:t>
      </w:r>
      <w:r w:rsidRPr="00FA6B9A">
        <w:t>6</w:t>
      </w:r>
      <w:r w:rsidR="00AF7E5D">
        <w:t>：</w:t>
      </w:r>
      <w:r w:rsidRPr="00FA6B9A">
        <w:t>在关键区域，网络链路故障时能够不影响网络使用</w:t>
      </w:r>
    </w:p>
    <w:p w14:paraId="732F759A" w14:textId="3C33A83A" w:rsidR="004B2E53" w:rsidRPr="00FA6B9A" w:rsidRDefault="004B2E53" w:rsidP="00AF7E5D">
      <w:pPr>
        <w:rPr>
          <w:rFonts w:hint="eastAsia"/>
        </w:rPr>
      </w:pPr>
      <w:r w:rsidRPr="00FA6B9A">
        <w:t>分析</w:t>
      </w:r>
      <w:r w:rsidRPr="00FA6B9A">
        <w:t>6</w:t>
      </w:r>
      <w:r w:rsidR="00AF7E5D">
        <w:t>：</w:t>
      </w:r>
      <w:r w:rsidRPr="00FA6B9A">
        <w:t>在核心层和汇聚层设备之间，以及关键服务器的连接上，采用链路冗余技术</w:t>
      </w:r>
      <w:r w:rsidR="00FB3C32" w:rsidRPr="00FA6B9A">
        <w:t>(</w:t>
      </w:r>
      <w:r w:rsidRPr="00FA6B9A">
        <w:t>如链路聚合</w:t>
      </w:r>
      <w:r w:rsidR="00FB3C32" w:rsidRPr="00FA6B9A">
        <w:t>)</w:t>
      </w:r>
      <w:r w:rsidRPr="00FA6B9A">
        <w:t>和设备冗余技术</w:t>
      </w:r>
      <w:r w:rsidR="00FB3C32" w:rsidRPr="00FA6B9A">
        <w:t>(</w:t>
      </w:r>
      <w:r w:rsidRPr="00FA6B9A">
        <w:t>如</w:t>
      </w:r>
      <w:r w:rsidRPr="00FA6B9A">
        <w:t>VRRP/HSRP</w:t>
      </w:r>
      <w:r w:rsidR="00FB3C32" w:rsidRPr="00FA6B9A">
        <w:t>)</w:t>
      </w:r>
      <w:r w:rsidRPr="00FA6B9A">
        <w:t>，确保网络的高可用性</w:t>
      </w:r>
    </w:p>
    <w:p w14:paraId="0DAAB55D" w14:textId="77777777" w:rsidR="004B2E53" w:rsidRPr="00FA6B9A" w:rsidRDefault="004B2E53" w:rsidP="009454C0">
      <w:pPr>
        <w:rPr>
          <w:rFonts w:ascii="宋体" w:hAnsi="宋体"/>
        </w:rPr>
      </w:pPr>
    </w:p>
    <w:p w14:paraId="3479B813" w14:textId="26D597E9" w:rsidR="004B2E53" w:rsidRPr="001D0FD1" w:rsidRDefault="00BE1A2D" w:rsidP="001D0FD1">
      <w:pPr>
        <w:pStyle w:val="3"/>
      </w:pPr>
      <w:bookmarkStart w:id="6" w:name="_Toc201686430"/>
      <w:r w:rsidRPr="001D0FD1">
        <w:rPr>
          <w:rFonts w:hint="eastAsia"/>
        </w:rPr>
        <w:lastRenderedPageBreak/>
        <w:t>2.1.2</w:t>
      </w:r>
      <w:r w:rsidR="007D0051" w:rsidRPr="001D0FD1">
        <w:rPr>
          <w:rFonts w:hint="eastAsia"/>
        </w:rPr>
        <w:t>.</w:t>
      </w:r>
      <w:r w:rsidR="004B2E53" w:rsidRPr="001D0FD1">
        <w:rPr>
          <w:rFonts w:hint="eastAsia"/>
        </w:rPr>
        <w:t>核心需求</w:t>
      </w:r>
      <w:bookmarkEnd w:id="6"/>
      <w:r w:rsidR="00AF7E5D">
        <w:rPr>
          <w:rFonts w:hint="eastAsia"/>
        </w:rPr>
        <w:t>：</w:t>
      </w:r>
    </w:p>
    <w:p w14:paraId="101252AE" w14:textId="50A4C97D" w:rsidR="00F96342" w:rsidRPr="001D0FD1" w:rsidRDefault="00BE1A2D" w:rsidP="001D0FD1">
      <w:pPr>
        <w:pStyle w:val="4"/>
      </w:pPr>
      <w:r w:rsidRPr="001D0FD1">
        <w:rPr>
          <w:rFonts w:hint="eastAsia"/>
        </w:rPr>
        <w:t>2.1.2.1</w:t>
      </w:r>
      <w:r w:rsidR="007D0051" w:rsidRPr="001D0FD1">
        <w:rPr>
          <w:rFonts w:hint="eastAsia"/>
        </w:rPr>
        <w:t>.</w:t>
      </w:r>
      <w:r w:rsidR="00F96342" w:rsidRPr="001D0FD1">
        <w:t>用户需求</w:t>
      </w:r>
    </w:p>
    <w:p w14:paraId="29FAA033" w14:textId="6AAECBE9" w:rsidR="00F96342" w:rsidRPr="00F96342" w:rsidRDefault="00BE1A2D" w:rsidP="009454C0">
      <w:r>
        <w:rPr>
          <w:rFonts w:hint="eastAsia"/>
        </w:rPr>
        <w:t>①</w:t>
      </w:r>
      <w:r w:rsidR="00F96342" w:rsidRPr="00F96342">
        <w:t>办公自动化需求：支持</w:t>
      </w:r>
      <w:r w:rsidR="00F96342" w:rsidRPr="00F96342">
        <w:t>200+</w:t>
      </w:r>
      <w:r w:rsidR="00F96342" w:rsidRPr="00F96342">
        <w:t>终端并发访问</w:t>
      </w:r>
      <w:r w:rsidR="00F96342" w:rsidRPr="00F96342">
        <w:t>OA</w:t>
      </w:r>
      <w:r w:rsidR="00F96342" w:rsidRPr="00F96342">
        <w:t>系统，文件传输速率</w:t>
      </w:r>
      <w:r w:rsidR="00F96342" w:rsidRPr="00F96342">
        <w:t>≥50Mbps</w:t>
      </w:r>
    </w:p>
    <w:p w14:paraId="0EE086D8" w14:textId="4ED1941E" w:rsidR="00F96342" w:rsidRPr="00F96342" w:rsidRDefault="00BE1A2D" w:rsidP="009454C0">
      <w:r>
        <w:rPr>
          <w:rFonts w:hint="eastAsia"/>
        </w:rPr>
        <w:t>②</w:t>
      </w:r>
      <w:r w:rsidR="00F96342" w:rsidRPr="00F96342">
        <w:t>资源共享需求：部署</w:t>
      </w:r>
      <w:r w:rsidR="00F96342" w:rsidRPr="00F96342">
        <w:t>2</w:t>
      </w:r>
      <w:r w:rsidR="00F96342" w:rsidRPr="00F96342">
        <w:t>台文件服务器（主备），提供</w:t>
      </w:r>
      <w:r w:rsidR="00F96342" w:rsidRPr="00F96342">
        <w:t>1TB</w:t>
      </w:r>
      <w:r w:rsidR="00F96342" w:rsidRPr="00F96342">
        <w:t>共享存储空间</w:t>
      </w:r>
    </w:p>
    <w:p w14:paraId="56A1B66D" w14:textId="592C2102" w:rsidR="00F96342" w:rsidRPr="00F96342" w:rsidRDefault="00BE1A2D" w:rsidP="009454C0">
      <w:r>
        <w:rPr>
          <w:rFonts w:hint="eastAsia"/>
        </w:rPr>
        <w:t>③</w:t>
      </w:r>
      <w:r w:rsidR="00F96342" w:rsidRPr="00F96342">
        <w:t>部门协作需求：日均跨部门数据传输量约</w:t>
      </w:r>
      <w:r w:rsidR="00F96342" w:rsidRPr="00F96342">
        <w:t>20GB</w:t>
      </w:r>
      <w:r w:rsidR="00F96342" w:rsidRPr="00F96342">
        <w:t>，需保证</w:t>
      </w:r>
      <w:r w:rsidR="00F96342" w:rsidRPr="00F96342">
        <w:t>QoS</w:t>
      </w:r>
      <w:r w:rsidR="00F96342" w:rsidRPr="00F96342">
        <w:t>优先级</w:t>
      </w:r>
    </w:p>
    <w:p w14:paraId="14E06903" w14:textId="0CFB28F7" w:rsidR="00F96342" w:rsidRDefault="00BE1A2D" w:rsidP="009454C0">
      <w:r>
        <w:rPr>
          <w:rFonts w:hint="eastAsia"/>
        </w:rPr>
        <w:t>④</w:t>
      </w:r>
      <w:r w:rsidR="00F96342" w:rsidRPr="00F96342">
        <w:t>特殊需求：财务系统要求</w:t>
      </w:r>
      <w:r w:rsidR="00F96342" w:rsidRPr="00F96342">
        <w:t>99.99%</w:t>
      </w:r>
      <w:r w:rsidR="00F96342" w:rsidRPr="00F96342">
        <w:t>可用性，交易延迟</w:t>
      </w:r>
      <w:r w:rsidR="00F96342" w:rsidRPr="00F96342">
        <w:t>&lt;100ms</w:t>
      </w:r>
    </w:p>
    <w:p w14:paraId="06592BC4" w14:textId="77777777" w:rsidR="006C33FA" w:rsidRPr="00F96342" w:rsidRDefault="006C33FA" w:rsidP="009454C0"/>
    <w:p w14:paraId="002963C6" w14:textId="641D3C72" w:rsidR="00F96342" w:rsidRPr="001D0FD1" w:rsidRDefault="00BE1A2D" w:rsidP="001D0FD1">
      <w:pPr>
        <w:pStyle w:val="4"/>
      </w:pPr>
      <w:r w:rsidRPr="001D0FD1">
        <w:rPr>
          <w:rFonts w:hint="eastAsia"/>
        </w:rPr>
        <w:t>2.1.2.2</w:t>
      </w:r>
      <w:r w:rsidR="007D0051" w:rsidRPr="001D0FD1">
        <w:rPr>
          <w:rFonts w:hint="eastAsia"/>
        </w:rPr>
        <w:t>.</w:t>
      </w:r>
      <w:r w:rsidR="00F96342" w:rsidRPr="001D0FD1">
        <w:t>技术目标</w:t>
      </w:r>
    </w:p>
    <w:p w14:paraId="6F5AAEB1" w14:textId="54D7C408" w:rsidR="00F96342" w:rsidRPr="00FA6B9A" w:rsidRDefault="00BE1A2D" w:rsidP="009454C0">
      <w:r>
        <w:rPr>
          <w:rFonts w:hint="eastAsia"/>
        </w:rPr>
        <w:t>①</w:t>
      </w:r>
      <w:r w:rsidR="00F96342" w:rsidRPr="00FA6B9A">
        <w:t>安全性</w:t>
      </w:r>
      <w:r w:rsidR="00F96342" w:rsidRPr="00FA6B9A">
        <w:rPr>
          <w:rFonts w:hint="eastAsia"/>
        </w:rPr>
        <w:t>：</w:t>
      </w:r>
      <w:r w:rsidR="00F96342" w:rsidRPr="00FA6B9A">
        <w:t>部署防火墙</w:t>
      </w:r>
      <w:r w:rsidR="00F96342" w:rsidRPr="00FA6B9A">
        <w:t>+IPS</w:t>
      </w:r>
      <w:r w:rsidR="00F96342" w:rsidRPr="00FA6B9A">
        <w:t>，</w:t>
      </w:r>
      <w:r w:rsidR="00F96342" w:rsidRPr="00FA6B9A">
        <w:t>ACL</w:t>
      </w:r>
      <w:r w:rsidR="00F96342" w:rsidRPr="00FA6B9A">
        <w:t>策略最小化授权，财务</w:t>
      </w:r>
      <w:r w:rsidR="00F96342" w:rsidRPr="00FA6B9A">
        <w:t>VLAN</w:t>
      </w:r>
      <w:r w:rsidR="00F96342" w:rsidRPr="00FA6B9A">
        <w:t>独立</w:t>
      </w:r>
    </w:p>
    <w:p w14:paraId="04EC9D7D" w14:textId="216A5CAE" w:rsidR="00F96342" w:rsidRPr="00FA6B9A" w:rsidRDefault="00BE1A2D" w:rsidP="009454C0">
      <w:r>
        <w:rPr>
          <w:rFonts w:hint="eastAsia"/>
        </w:rPr>
        <w:t>②</w:t>
      </w:r>
      <w:r w:rsidR="00F96342" w:rsidRPr="00FA6B9A">
        <w:t>可靠性</w:t>
      </w:r>
      <w:r w:rsidR="00F96342" w:rsidRPr="00FA6B9A">
        <w:rPr>
          <w:rFonts w:hint="eastAsia"/>
        </w:rPr>
        <w:t>：</w:t>
      </w:r>
      <w:r w:rsidR="00F96342" w:rsidRPr="00FA6B9A">
        <w:t>核心设备冗余（</w:t>
      </w:r>
      <w:r w:rsidR="00F96342" w:rsidRPr="00FA6B9A">
        <w:t>MTBF&gt;10</w:t>
      </w:r>
      <w:r w:rsidR="00F96342" w:rsidRPr="00FA6B9A">
        <w:t>万小时），链路聚合（</w:t>
      </w:r>
      <w:r w:rsidR="00F96342" w:rsidRPr="00FA6B9A">
        <w:t>2×1Gbps</w:t>
      </w:r>
      <w:r w:rsidR="00F96342" w:rsidRPr="00FA6B9A">
        <w:t>）</w:t>
      </w:r>
    </w:p>
    <w:p w14:paraId="04626828" w14:textId="04FECE5E" w:rsidR="00F96342" w:rsidRPr="00FA6B9A" w:rsidRDefault="00BE1A2D" w:rsidP="009454C0">
      <w:r>
        <w:rPr>
          <w:rFonts w:hint="eastAsia"/>
        </w:rPr>
        <w:t>③</w:t>
      </w:r>
      <w:r w:rsidR="00F96342" w:rsidRPr="00FA6B9A">
        <w:t>性能</w:t>
      </w:r>
      <w:r w:rsidR="00F96342" w:rsidRPr="00FA6B9A">
        <w:rPr>
          <w:rFonts w:hint="eastAsia"/>
        </w:rPr>
        <w:t>：</w:t>
      </w:r>
      <w:r w:rsidR="00F96342" w:rsidRPr="00FA6B9A">
        <w:t>核心层吞吐量</w:t>
      </w:r>
      <w:r w:rsidR="00F96342" w:rsidRPr="00FA6B9A">
        <w:t>≥40Gbps</w:t>
      </w:r>
      <w:r w:rsidR="00F96342" w:rsidRPr="00FA6B9A">
        <w:t>，端到端延迟</w:t>
      </w:r>
      <w:r w:rsidR="00F96342" w:rsidRPr="00FA6B9A">
        <w:t>&lt;5ms</w:t>
      </w:r>
    </w:p>
    <w:p w14:paraId="4E426C4B" w14:textId="6453C82E" w:rsidR="00F96342" w:rsidRPr="00FA6B9A" w:rsidRDefault="00BE1A2D" w:rsidP="009454C0">
      <w:r>
        <w:rPr>
          <w:rFonts w:hint="eastAsia"/>
        </w:rPr>
        <w:t>④</w:t>
      </w:r>
      <w:r w:rsidR="00F96342" w:rsidRPr="00FA6B9A">
        <w:t>扩展性</w:t>
      </w:r>
      <w:r w:rsidR="00AF7E5D">
        <w:rPr>
          <w:rFonts w:hint="eastAsia"/>
        </w:rPr>
        <w:t>：</w:t>
      </w:r>
      <w:r w:rsidR="00F96342" w:rsidRPr="00FA6B9A">
        <w:t>持未来</w:t>
      </w:r>
      <w:r w:rsidR="00F96342" w:rsidRPr="00FA6B9A">
        <w:t>3</w:t>
      </w:r>
      <w:r w:rsidR="00F96342" w:rsidRPr="00FA6B9A">
        <w:t>年</w:t>
      </w:r>
      <w:r w:rsidR="00F96342" w:rsidRPr="00FA6B9A">
        <w:t>50%</w:t>
      </w:r>
      <w:r w:rsidR="00F96342" w:rsidRPr="00FA6B9A">
        <w:t>设备扩容，</w:t>
      </w:r>
      <w:r w:rsidR="00F96342" w:rsidRPr="00FA6B9A">
        <w:t>IP</w:t>
      </w:r>
      <w:r w:rsidR="00F96342" w:rsidRPr="00FA6B9A">
        <w:t>地址预留</w:t>
      </w:r>
      <w:r w:rsidR="00F96342" w:rsidRPr="00FA6B9A">
        <w:t>50%</w:t>
      </w:r>
      <w:r w:rsidR="00F96342" w:rsidRPr="00FA6B9A">
        <w:t>空间</w:t>
      </w:r>
    </w:p>
    <w:p w14:paraId="5B43C1CC" w14:textId="1BA1F587" w:rsidR="00F96342" w:rsidRDefault="00BE1A2D" w:rsidP="009454C0">
      <w:r>
        <w:rPr>
          <w:rFonts w:hint="eastAsia"/>
        </w:rPr>
        <w:t>⑤</w:t>
      </w:r>
      <w:r w:rsidR="00F96342" w:rsidRPr="00FA6B9A">
        <w:t>管理性</w:t>
      </w:r>
      <w:r w:rsidR="00F96342" w:rsidRPr="00FA6B9A">
        <w:rPr>
          <w:rFonts w:hint="eastAsia"/>
        </w:rPr>
        <w:t>：</w:t>
      </w:r>
      <w:r w:rsidR="00F96342" w:rsidRPr="00FA6B9A">
        <w:t>支持</w:t>
      </w:r>
      <w:r w:rsidR="00F96342" w:rsidRPr="00FA6B9A">
        <w:t>SNMPv3</w:t>
      </w:r>
      <w:r w:rsidR="00F96342" w:rsidRPr="00FA6B9A">
        <w:t>统一网管，日志留存</w:t>
      </w:r>
      <w:r w:rsidR="00F96342" w:rsidRPr="00FA6B9A">
        <w:t>90</w:t>
      </w:r>
      <w:r w:rsidR="00F96342" w:rsidRPr="00FA6B9A">
        <w:t>天</w:t>
      </w:r>
    </w:p>
    <w:p w14:paraId="6031B840" w14:textId="77777777" w:rsidR="006C33FA" w:rsidRPr="00F96342" w:rsidRDefault="006C33FA" w:rsidP="009454C0"/>
    <w:p w14:paraId="4EE54193" w14:textId="6BDBA386" w:rsidR="00F96342" w:rsidRPr="001D0FD1" w:rsidRDefault="00BE1A2D" w:rsidP="001D0FD1">
      <w:pPr>
        <w:pStyle w:val="4"/>
      </w:pPr>
      <w:r w:rsidRPr="001D0FD1">
        <w:rPr>
          <w:rFonts w:hint="eastAsia"/>
        </w:rPr>
        <w:t>2.1.2.3</w:t>
      </w:r>
      <w:r w:rsidR="007D0051" w:rsidRPr="001D0FD1">
        <w:rPr>
          <w:rFonts w:hint="eastAsia"/>
        </w:rPr>
        <w:t>.</w:t>
      </w:r>
      <w:r w:rsidR="00F96342" w:rsidRPr="001D0FD1">
        <w:t>网络应用</w:t>
      </w:r>
    </w:p>
    <w:p w14:paraId="4C118968" w14:textId="18E3F27F" w:rsidR="00F96342" w:rsidRPr="00F96342" w:rsidRDefault="00BE1A2D" w:rsidP="009454C0">
      <w:r>
        <w:rPr>
          <w:rFonts w:hint="eastAsia"/>
        </w:rPr>
        <w:t>①</w:t>
      </w:r>
      <w:r w:rsidR="00F96342" w:rsidRPr="00F96342">
        <w:t>视频会议：</w:t>
      </w:r>
      <w:r w:rsidR="00F96342" w:rsidRPr="00F96342">
        <w:t>1080P@4Mbps/</w:t>
      </w:r>
      <w:r w:rsidR="00F96342" w:rsidRPr="00F96342">
        <w:t>路，最大并发</w:t>
      </w:r>
      <w:r w:rsidR="00F96342" w:rsidRPr="00F96342">
        <w:t>50</w:t>
      </w:r>
      <w:r w:rsidR="00F96342" w:rsidRPr="00F96342">
        <w:t>路</w:t>
      </w:r>
    </w:p>
    <w:p w14:paraId="57D13D50" w14:textId="44FE531E" w:rsidR="00F96342" w:rsidRPr="00F96342" w:rsidRDefault="00BE1A2D" w:rsidP="009454C0">
      <w:r>
        <w:rPr>
          <w:rFonts w:hint="eastAsia"/>
        </w:rPr>
        <w:t>②</w:t>
      </w:r>
      <w:r w:rsidR="00F96342" w:rsidRPr="00F96342">
        <w:t>ERP</w:t>
      </w:r>
      <w:r w:rsidR="00F96342" w:rsidRPr="00F96342">
        <w:t>系统：</w:t>
      </w:r>
      <w:r w:rsidR="00F96342" w:rsidRPr="00F96342">
        <w:t>TCP</w:t>
      </w:r>
      <w:r w:rsidR="00F96342" w:rsidRPr="00F96342">
        <w:t>长连接，突发流量</w:t>
      </w:r>
      <w:r w:rsidR="00F96342" w:rsidRPr="00F96342">
        <w:t>≤200Mbps</w:t>
      </w:r>
    </w:p>
    <w:p w14:paraId="36E0C96A" w14:textId="2C66CA7E" w:rsidR="00F96342" w:rsidRDefault="00BE1A2D" w:rsidP="009454C0">
      <w:r>
        <w:rPr>
          <w:rFonts w:hint="eastAsia"/>
        </w:rPr>
        <w:t>③</w:t>
      </w:r>
      <w:r w:rsidR="00F96342" w:rsidRPr="00F96342">
        <w:t>物联网接入：</w:t>
      </w:r>
      <w:r w:rsidR="00F96342" w:rsidRPr="00F96342">
        <w:t>200+</w:t>
      </w:r>
      <w:r w:rsidR="00F96342" w:rsidRPr="00F96342">
        <w:t>传感器，每节点</w:t>
      </w:r>
      <w:r w:rsidR="00F96342" w:rsidRPr="00F96342">
        <w:t>≤100Kbps</w:t>
      </w:r>
    </w:p>
    <w:p w14:paraId="4E87DEDE" w14:textId="77777777" w:rsidR="006C33FA" w:rsidRPr="00FA6B9A" w:rsidRDefault="006C33FA" w:rsidP="009454C0"/>
    <w:p w14:paraId="731B91F4" w14:textId="5ACFAAE3" w:rsidR="00274FC0" w:rsidRPr="001D0FD1" w:rsidRDefault="00BE1A2D" w:rsidP="001D0FD1">
      <w:pPr>
        <w:pStyle w:val="2"/>
      </w:pPr>
      <w:bookmarkStart w:id="7" w:name="_Toc201686431"/>
      <w:r w:rsidRPr="001D0FD1">
        <w:rPr>
          <w:rFonts w:hint="eastAsia"/>
        </w:rPr>
        <w:t>2.2</w:t>
      </w:r>
      <w:r w:rsidR="007D0051" w:rsidRPr="001D0FD1">
        <w:rPr>
          <w:rFonts w:hint="eastAsia"/>
        </w:rPr>
        <w:t>.</w:t>
      </w:r>
      <w:r w:rsidR="00274FC0" w:rsidRPr="001D0FD1">
        <w:t>方案设计</w:t>
      </w:r>
      <w:bookmarkEnd w:id="7"/>
    </w:p>
    <w:p w14:paraId="0246B7E1" w14:textId="345C7A61" w:rsidR="004B2E53" w:rsidRPr="001D0FD1" w:rsidRDefault="00BE1A2D" w:rsidP="001D0FD1">
      <w:pPr>
        <w:pStyle w:val="3"/>
      </w:pPr>
      <w:bookmarkStart w:id="8" w:name="_Toc201686432"/>
      <w:r w:rsidRPr="001D0FD1">
        <w:rPr>
          <w:rFonts w:hint="eastAsia"/>
        </w:rPr>
        <w:t>2.2.1</w:t>
      </w:r>
      <w:r w:rsidR="007D0051" w:rsidRPr="001D0FD1">
        <w:rPr>
          <w:rFonts w:hint="eastAsia"/>
        </w:rPr>
        <w:t>.</w:t>
      </w:r>
      <w:r w:rsidR="004B2E53" w:rsidRPr="001D0FD1">
        <w:rPr>
          <w:rFonts w:hint="eastAsia"/>
        </w:rPr>
        <w:t>逻辑设计</w:t>
      </w:r>
      <w:bookmarkEnd w:id="8"/>
    </w:p>
    <w:p w14:paraId="7CF19C3D" w14:textId="132B0D0E" w:rsidR="004B2E53" w:rsidRPr="00FA6B9A" w:rsidRDefault="004B2E53" w:rsidP="009454C0">
      <w:r w:rsidRPr="00FA6B9A">
        <w:t>采用</w:t>
      </w:r>
      <w:r w:rsidRPr="006C33FA">
        <w:t>三层网络架构</w:t>
      </w:r>
      <w:r w:rsidR="00FB3C32" w:rsidRPr="00FA6B9A">
        <w:t>(</w:t>
      </w:r>
      <w:r w:rsidRPr="00FA6B9A">
        <w:t>核心层、汇聚层、接入层</w:t>
      </w:r>
      <w:r w:rsidR="00FB3C32" w:rsidRPr="00FA6B9A">
        <w:t>)</w:t>
      </w:r>
      <w:r w:rsidRPr="00FA6B9A">
        <w:t>：</w:t>
      </w:r>
    </w:p>
    <w:p w14:paraId="23162DB5" w14:textId="18A95CDE" w:rsidR="00BE1A2D" w:rsidRPr="001D0FD1" w:rsidRDefault="00BE1A2D" w:rsidP="001D0FD1">
      <w:pPr>
        <w:pStyle w:val="4"/>
      </w:pPr>
      <w:r w:rsidRPr="001D0FD1">
        <w:rPr>
          <w:rFonts w:hint="eastAsia"/>
        </w:rPr>
        <w:t>2.2.1.1</w:t>
      </w:r>
      <w:r w:rsidR="007D0051" w:rsidRPr="001D0FD1">
        <w:rPr>
          <w:rFonts w:hint="eastAsia"/>
        </w:rPr>
        <w:t>.</w:t>
      </w:r>
      <w:r w:rsidR="004B2E53" w:rsidRPr="001D0FD1">
        <w:t>核心层</w:t>
      </w:r>
    </w:p>
    <w:p w14:paraId="5C03CE1D" w14:textId="13DCDD34" w:rsidR="004B2E53" w:rsidRPr="00FA6B9A" w:rsidRDefault="006C33FA" w:rsidP="009454C0">
      <w:r>
        <w:rPr>
          <w:rFonts w:hint="eastAsia"/>
        </w:rPr>
        <w:t>①</w:t>
      </w:r>
      <w:r w:rsidR="00BE1A2D">
        <w:rPr>
          <w:rFonts w:hint="eastAsia"/>
        </w:rPr>
        <w:t>作用：</w:t>
      </w:r>
      <w:r w:rsidR="004B2E53" w:rsidRPr="00FA6B9A">
        <w:t>负责高速数据转发。</w:t>
      </w:r>
    </w:p>
    <w:p w14:paraId="2C0EAF6E" w14:textId="39921A51" w:rsidR="00F96342" w:rsidRPr="00FA6B9A" w:rsidRDefault="006C33FA" w:rsidP="009454C0">
      <w:r>
        <w:rPr>
          <w:rFonts w:hint="eastAsia"/>
        </w:rPr>
        <w:t>②</w:t>
      </w:r>
      <w:r w:rsidR="00F96342" w:rsidRPr="00FA6B9A">
        <w:t>设备：</w:t>
      </w:r>
      <w:r w:rsidR="00F96342" w:rsidRPr="00FA6B9A">
        <w:t>Cisco Catalyst 9500-48Y4C</w:t>
      </w:r>
      <w:r w:rsidR="00F96342" w:rsidRPr="00FA6B9A">
        <w:t>（双机热备）</w:t>
      </w:r>
    </w:p>
    <w:p w14:paraId="4A6CE25B" w14:textId="4841BA3C" w:rsidR="00F96342" w:rsidRPr="00FA6B9A" w:rsidRDefault="006C33FA" w:rsidP="009454C0">
      <w:r>
        <w:rPr>
          <w:rFonts w:hint="eastAsia"/>
        </w:rPr>
        <w:t>③</w:t>
      </w:r>
      <w:r w:rsidR="00F96342" w:rsidRPr="00FA6B9A">
        <w:t>协议：</w:t>
      </w:r>
      <w:r w:rsidR="00F96342" w:rsidRPr="00FA6B9A">
        <w:t>OSPF Area 0</w:t>
      </w:r>
      <w:r w:rsidR="00F96342" w:rsidRPr="00FA6B9A">
        <w:t>，</w:t>
      </w:r>
      <w:r w:rsidR="00F96342" w:rsidRPr="00FA6B9A">
        <w:t>HSRP VIP 192.168.255.1</w:t>
      </w:r>
    </w:p>
    <w:p w14:paraId="33A069FC" w14:textId="4D0C15A6" w:rsidR="00F96342" w:rsidRPr="00FA6B9A" w:rsidRDefault="006C33FA" w:rsidP="009454C0">
      <w:r>
        <w:rPr>
          <w:rFonts w:hint="eastAsia"/>
        </w:rPr>
        <w:t>④</w:t>
      </w:r>
      <w:r w:rsidR="00F96342" w:rsidRPr="00FA6B9A">
        <w:t>带宽：</w:t>
      </w:r>
      <w:r w:rsidR="00F96342" w:rsidRPr="00FA6B9A">
        <w:t>40Gbps IRF</w:t>
      </w:r>
      <w:r w:rsidR="00F96342" w:rsidRPr="00FA6B9A">
        <w:t>堆叠</w:t>
      </w:r>
    </w:p>
    <w:p w14:paraId="51C76283" w14:textId="32AFADC0" w:rsidR="00BE1A2D" w:rsidRPr="001D0FD1" w:rsidRDefault="00BE1A2D" w:rsidP="001D0FD1">
      <w:pPr>
        <w:pStyle w:val="4"/>
      </w:pPr>
      <w:r w:rsidRPr="001D0FD1">
        <w:rPr>
          <w:rFonts w:hint="eastAsia"/>
        </w:rPr>
        <w:t>2.2.1.2</w:t>
      </w:r>
      <w:r w:rsidR="007D0051" w:rsidRPr="001D0FD1">
        <w:rPr>
          <w:rFonts w:hint="eastAsia"/>
        </w:rPr>
        <w:t>.</w:t>
      </w:r>
      <w:r w:rsidR="004B2E53" w:rsidRPr="001D0FD1">
        <w:t>汇聚层</w:t>
      </w:r>
    </w:p>
    <w:p w14:paraId="1907156A" w14:textId="4921CFEE" w:rsidR="004B2E53" w:rsidRPr="00FA6B9A" w:rsidRDefault="006C33FA" w:rsidP="009454C0">
      <w:pPr>
        <w:rPr>
          <w:rFonts w:hint="eastAsia"/>
        </w:rPr>
      </w:pPr>
      <w:r>
        <w:rPr>
          <w:rFonts w:hint="eastAsia"/>
        </w:rPr>
        <w:t>①作用：</w:t>
      </w:r>
      <w:r w:rsidR="004B2E53" w:rsidRPr="00FA6B9A">
        <w:t>连接各部门，支持</w:t>
      </w:r>
      <w:r w:rsidR="004B2E53" w:rsidRPr="00FA6B9A">
        <w:t>VLAN</w:t>
      </w:r>
      <w:r w:rsidR="004B2E53" w:rsidRPr="00FA6B9A">
        <w:t>间路由</w:t>
      </w:r>
    </w:p>
    <w:p w14:paraId="2510CB36" w14:textId="06A6F6DB" w:rsidR="00F96342" w:rsidRPr="00FA6B9A" w:rsidRDefault="006C33FA" w:rsidP="009454C0">
      <w:r>
        <w:rPr>
          <w:rFonts w:hint="eastAsia"/>
        </w:rPr>
        <w:lastRenderedPageBreak/>
        <w:t>②</w:t>
      </w:r>
      <w:r w:rsidR="00F96342" w:rsidRPr="00FA6B9A">
        <w:t>设备：</w:t>
      </w:r>
      <w:r w:rsidR="00F96342" w:rsidRPr="00FA6B9A">
        <w:t>Cisco Catalyst 9300-48T</w:t>
      </w:r>
      <w:r w:rsidR="00F96342" w:rsidRPr="00FA6B9A">
        <w:t>（每部门</w:t>
      </w:r>
      <w:r w:rsidR="00F96342" w:rsidRPr="00FA6B9A">
        <w:t>1</w:t>
      </w:r>
      <w:r w:rsidR="00F96342" w:rsidRPr="00FA6B9A">
        <w:t>台）</w:t>
      </w:r>
    </w:p>
    <w:p w14:paraId="10509B1B" w14:textId="44B5606A" w:rsidR="00F96342" w:rsidRPr="00FA6B9A" w:rsidRDefault="006C33FA" w:rsidP="009454C0">
      <w:r>
        <w:rPr>
          <w:rFonts w:hint="eastAsia"/>
        </w:rPr>
        <w:t>③</w:t>
      </w:r>
      <w:r w:rsidR="00F96342" w:rsidRPr="00FA6B9A">
        <w:t>功能：</w:t>
      </w:r>
      <w:r w:rsidR="00F96342" w:rsidRPr="00FA6B9A">
        <w:t>VLAN</w:t>
      </w:r>
      <w:r w:rsidR="00F96342" w:rsidRPr="00FA6B9A">
        <w:t>路由（</w:t>
      </w:r>
      <w:r w:rsidR="00F96342" w:rsidRPr="00FA6B9A">
        <w:t>SVI</w:t>
      </w:r>
      <w:r w:rsidR="00F96342" w:rsidRPr="00FA6B9A">
        <w:t>）、</w:t>
      </w:r>
      <w:r w:rsidR="00F96342" w:rsidRPr="00FA6B9A">
        <w:t>ACL</w:t>
      </w:r>
      <w:r w:rsidR="00F96342" w:rsidRPr="00FA6B9A">
        <w:t>策略实施</w:t>
      </w:r>
    </w:p>
    <w:p w14:paraId="41CE5E9F" w14:textId="2B8D0149" w:rsidR="00F96342" w:rsidRPr="00FA6B9A" w:rsidRDefault="006C33FA" w:rsidP="009454C0">
      <w:r>
        <w:rPr>
          <w:rFonts w:hint="eastAsia"/>
        </w:rPr>
        <w:t>④</w:t>
      </w:r>
      <w:r w:rsidR="00F96342" w:rsidRPr="00FA6B9A">
        <w:t>上行：</w:t>
      </w:r>
      <w:r w:rsidR="00F96342" w:rsidRPr="00FA6B9A">
        <w:t>2×10Gbps LACP</w:t>
      </w:r>
      <w:r w:rsidR="00F96342" w:rsidRPr="00FA6B9A">
        <w:t>到核心</w:t>
      </w:r>
    </w:p>
    <w:p w14:paraId="10BEF0D3" w14:textId="15760E31" w:rsidR="00BE1A2D" w:rsidRPr="001D0FD1" w:rsidRDefault="00BE1A2D" w:rsidP="001D0FD1">
      <w:pPr>
        <w:pStyle w:val="4"/>
      </w:pPr>
      <w:r w:rsidRPr="001D0FD1">
        <w:rPr>
          <w:rFonts w:hint="eastAsia"/>
        </w:rPr>
        <w:t>2.2.1.3</w:t>
      </w:r>
      <w:r w:rsidR="007D0051" w:rsidRPr="001D0FD1">
        <w:rPr>
          <w:rFonts w:hint="eastAsia"/>
        </w:rPr>
        <w:t>.</w:t>
      </w:r>
      <w:r w:rsidR="004B2E53" w:rsidRPr="001D0FD1">
        <w:t>接入层</w:t>
      </w:r>
    </w:p>
    <w:p w14:paraId="6FC425E6" w14:textId="3B4E1F15" w:rsidR="00F96342" w:rsidRPr="00FA6B9A" w:rsidRDefault="006C33FA" w:rsidP="009454C0">
      <w:r>
        <w:rPr>
          <w:rFonts w:hint="eastAsia"/>
        </w:rPr>
        <w:t>①作用：</w:t>
      </w:r>
      <w:r w:rsidR="004B2E53" w:rsidRPr="00FA6B9A">
        <w:t>连接终端设备</w:t>
      </w:r>
      <w:r w:rsidR="00FB3C32" w:rsidRPr="00FA6B9A">
        <w:t>(</w:t>
      </w:r>
      <w:r w:rsidR="004B2E53" w:rsidRPr="00FA6B9A">
        <w:t>PC</w:t>
      </w:r>
      <w:r w:rsidR="004B2E53" w:rsidRPr="00FA6B9A">
        <w:t>、服务器</w:t>
      </w:r>
      <w:r w:rsidR="00FB3C32" w:rsidRPr="00FA6B9A">
        <w:t>)</w:t>
      </w:r>
      <w:r w:rsidR="004B2E53" w:rsidRPr="00FA6B9A">
        <w:t>。</w:t>
      </w:r>
    </w:p>
    <w:p w14:paraId="52EEE48F" w14:textId="640BB802" w:rsidR="00F96342" w:rsidRPr="00FA6B9A" w:rsidRDefault="006C33FA" w:rsidP="009454C0">
      <w:r>
        <w:rPr>
          <w:rFonts w:hint="eastAsia"/>
        </w:rPr>
        <w:t>②</w:t>
      </w:r>
      <w:r w:rsidR="00F96342" w:rsidRPr="00FA6B9A">
        <w:t>设备：</w:t>
      </w:r>
      <w:r w:rsidR="00F96342" w:rsidRPr="00FA6B9A">
        <w:t>Cisco Catalyst 1000-24PC</w:t>
      </w:r>
      <w:r w:rsidR="00F96342" w:rsidRPr="00FA6B9A">
        <w:t>（</w:t>
      </w:r>
      <w:r w:rsidR="00F96342" w:rsidRPr="00FA6B9A">
        <w:t>PoE+</w:t>
      </w:r>
      <w:r w:rsidR="00F96342" w:rsidRPr="00FA6B9A">
        <w:t>）</w:t>
      </w:r>
    </w:p>
    <w:p w14:paraId="64034B06" w14:textId="40D51820" w:rsidR="00F96342" w:rsidRDefault="006C33FA" w:rsidP="009454C0">
      <w:r>
        <w:rPr>
          <w:rFonts w:hint="eastAsia"/>
        </w:rPr>
        <w:t>③</w:t>
      </w:r>
      <w:r w:rsidR="00F96342" w:rsidRPr="00FA6B9A">
        <w:t>配置：端口安全（</w:t>
      </w:r>
      <w:r w:rsidR="00F96342" w:rsidRPr="00FA6B9A">
        <w:t>max 3 MAC</w:t>
      </w:r>
      <w:r w:rsidR="00F96342" w:rsidRPr="00FA6B9A">
        <w:t>），</w:t>
      </w:r>
      <w:r w:rsidR="00F96342" w:rsidRPr="00FA6B9A">
        <w:t>802.1X</w:t>
      </w:r>
      <w:r w:rsidR="00F96342" w:rsidRPr="00FA6B9A">
        <w:t>认证</w:t>
      </w:r>
    </w:p>
    <w:p w14:paraId="3C6F791D" w14:textId="77777777" w:rsidR="006C33FA" w:rsidRPr="00FA6B9A" w:rsidRDefault="006C33FA" w:rsidP="009454C0"/>
    <w:p w14:paraId="448CA0BC" w14:textId="6D0B2E89" w:rsidR="004B2E53" w:rsidRPr="001D0FD1" w:rsidRDefault="00BE1A2D" w:rsidP="001D0FD1">
      <w:pPr>
        <w:pStyle w:val="3"/>
        <w:rPr>
          <w:rStyle w:val="ae"/>
          <w:b/>
          <w:bCs/>
        </w:rPr>
      </w:pPr>
      <w:bookmarkStart w:id="9" w:name="_Toc201686433"/>
      <w:r w:rsidRPr="001D0FD1">
        <w:rPr>
          <w:rStyle w:val="ae"/>
          <w:rFonts w:hint="eastAsia"/>
          <w:b/>
          <w:bCs/>
        </w:rPr>
        <w:t>2.2.2</w:t>
      </w:r>
      <w:r w:rsidR="004B2E53" w:rsidRPr="001D0FD1">
        <w:rPr>
          <w:rStyle w:val="ae"/>
          <w:b/>
          <w:bCs/>
        </w:rPr>
        <w:t xml:space="preserve"> </w:t>
      </w:r>
      <w:r w:rsidR="007D0051" w:rsidRPr="001D0FD1">
        <w:rPr>
          <w:rStyle w:val="ae"/>
          <w:rFonts w:hint="eastAsia"/>
          <w:b/>
          <w:bCs/>
        </w:rPr>
        <w:t>.</w:t>
      </w:r>
      <w:r w:rsidR="00FB3C32" w:rsidRPr="001D0FD1">
        <w:rPr>
          <w:rStyle w:val="ae"/>
          <w:rFonts w:hint="eastAsia"/>
          <w:b/>
          <w:bCs/>
        </w:rPr>
        <w:t>物理设计</w:t>
      </w:r>
      <w:bookmarkEnd w:id="9"/>
    </w:p>
    <w:p w14:paraId="33EF1BBC" w14:textId="61053B93" w:rsidR="00F96342" w:rsidRPr="001D0FD1" w:rsidRDefault="007D0051" w:rsidP="001D0FD1">
      <w:pPr>
        <w:pStyle w:val="4"/>
      </w:pPr>
      <w:r w:rsidRPr="001D0FD1">
        <w:rPr>
          <w:rFonts w:hint="eastAsia"/>
        </w:rPr>
        <w:t>2.2.2.1.</w:t>
      </w:r>
      <w:r w:rsidR="00F96342" w:rsidRPr="001D0FD1">
        <w:t>机房规划</w:t>
      </w:r>
    </w:p>
    <w:p w14:paraId="7707D2A9" w14:textId="3D03E099" w:rsidR="00F96342" w:rsidRPr="00F96342" w:rsidRDefault="006C33FA" w:rsidP="009454C0">
      <w:r>
        <w:rPr>
          <w:rFonts w:hint="eastAsia"/>
        </w:rPr>
        <w:t>①</w:t>
      </w:r>
      <w:r w:rsidR="00F96342" w:rsidRPr="00F96342">
        <w:t>位置：总部大楼</w:t>
      </w:r>
      <w:r w:rsidR="00F96342" w:rsidRPr="00F96342">
        <w:t>3F</w:t>
      </w:r>
      <w:r w:rsidR="00F96342" w:rsidRPr="00F96342">
        <w:t>网络中心（面积</w:t>
      </w:r>
      <w:r w:rsidR="00F96342" w:rsidRPr="00F96342">
        <w:t>≥40</w:t>
      </w:r>
      <w:r w:rsidR="00F96342" w:rsidRPr="00F96342">
        <w:t>㎡）</w:t>
      </w:r>
    </w:p>
    <w:p w14:paraId="022995A9" w14:textId="6C35668C" w:rsidR="00F96342" w:rsidRPr="00F96342" w:rsidRDefault="006C33FA" w:rsidP="009454C0">
      <w:r>
        <w:rPr>
          <w:rFonts w:hint="eastAsia"/>
        </w:rPr>
        <w:t>②</w:t>
      </w:r>
      <w:r w:rsidR="00F96342" w:rsidRPr="00F96342">
        <w:t>机柜：</w:t>
      </w:r>
      <w:r w:rsidR="00F96342" w:rsidRPr="00F96342">
        <w:t>42U×4</w:t>
      </w:r>
      <w:r w:rsidR="00F96342" w:rsidRPr="00F96342">
        <w:t>（核心设备</w:t>
      </w:r>
      <w:r w:rsidR="00F96342" w:rsidRPr="00F96342">
        <w:t>×1</w:t>
      </w:r>
      <w:r w:rsidR="00F96342" w:rsidRPr="00F96342">
        <w:t>，汇聚</w:t>
      </w:r>
      <w:r w:rsidR="00F96342" w:rsidRPr="00F96342">
        <w:t>×2</w:t>
      </w:r>
      <w:r w:rsidR="00F96342" w:rsidRPr="00F96342">
        <w:t>，服务器</w:t>
      </w:r>
      <w:r w:rsidR="00F96342" w:rsidRPr="00F96342">
        <w:t>×1</w:t>
      </w:r>
      <w:r w:rsidR="00F96342" w:rsidRPr="00F96342">
        <w:t>）</w:t>
      </w:r>
    </w:p>
    <w:p w14:paraId="105F160A" w14:textId="6B4BE263" w:rsidR="00F96342" w:rsidRPr="00F96342" w:rsidRDefault="006C33FA" w:rsidP="009454C0">
      <w:r>
        <w:rPr>
          <w:rFonts w:hint="eastAsia"/>
        </w:rPr>
        <w:t>③</w:t>
      </w:r>
      <w:r w:rsidR="00F96342" w:rsidRPr="00F96342">
        <w:t>供电：双路</w:t>
      </w:r>
      <w:r w:rsidR="00F96342" w:rsidRPr="00F96342">
        <w:t>UPS</w:t>
      </w:r>
      <w:r w:rsidR="00F96342" w:rsidRPr="00F96342">
        <w:t>（</w:t>
      </w:r>
      <w:r w:rsidR="00F96342" w:rsidRPr="00F96342">
        <w:t>16kVA</w:t>
      </w:r>
      <w:r w:rsidR="00F96342" w:rsidRPr="00F96342">
        <w:t>）</w:t>
      </w:r>
      <w:r w:rsidR="00F96342" w:rsidRPr="00F96342">
        <w:t xml:space="preserve">+ </w:t>
      </w:r>
      <w:r w:rsidR="00F96342" w:rsidRPr="00F96342">
        <w:t>柴油发电机</w:t>
      </w:r>
    </w:p>
    <w:p w14:paraId="2ADD4678" w14:textId="0BC46AB0" w:rsidR="00F96342" w:rsidRPr="00F96342" w:rsidRDefault="006C33FA" w:rsidP="009454C0">
      <w:r>
        <w:rPr>
          <w:rFonts w:hint="eastAsia"/>
        </w:rPr>
        <w:t>④</w:t>
      </w:r>
      <w:r w:rsidR="00F96342" w:rsidRPr="00F96342">
        <w:t>制冷：精密空调（制冷量</w:t>
      </w:r>
      <w:r w:rsidR="00F96342" w:rsidRPr="00F96342">
        <w:t>≥25kW</w:t>
      </w:r>
      <w:r w:rsidR="00F96342" w:rsidRPr="00F96342">
        <w:t>），冷通道封闭</w:t>
      </w:r>
    </w:p>
    <w:p w14:paraId="0E41BCD4" w14:textId="20CB4F58" w:rsidR="00F96342" w:rsidRPr="001D0FD1" w:rsidRDefault="007D0051" w:rsidP="001D0FD1">
      <w:pPr>
        <w:pStyle w:val="4"/>
      </w:pPr>
      <w:r w:rsidRPr="001D0FD1">
        <w:rPr>
          <w:rFonts w:hint="eastAsia"/>
        </w:rPr>
        <w:t>2.2.2.2.</w:t>
      </w:r>
      <w:r w:rsidR="00F96342" w:rsidRPr="001D0FD1">
        <w:t>综合布线系统</w:t>
      </w:r>
    </w:p>
    <w:p w14:paraId="0AF5D38E" w14:textId="10B1E490" w:rsidR="00F96342" w:rsidRPr="00F96342" w:rsidRDefault="006C33FA" w:rsidP="006C33FA">
      <w:r>
        <w:rPr>
          <w:rFonts w:hint="eastAsia"/>
        </w:rPr>
        <w:t>①</w:t>
      </w:r>
      <w:r w:rsidR="00F96342" w:rsidRPr="00F96342">
        <w:t>主干光纤：</w:t>
      </w:r>
    </w:p>
    <w:p w14:paraId="13C1AD74" w14:textId="139A332B" w:rsidR="00F96342" w:rsidRPr="00F96342" w:rsidRDefault="00F96342" w:rsidP="009454C0">
      <w:pPr>
        <w:rPr>
          <w:rFonts w:cs="宋体"/>
          <w:kern w:val="0"/>
          <w:sz w:val="24"/>
          <w:szCs w:val="24"/>
          <w14:ligatures w14:val="none"/>
        </w:rPr>
      </w:pPr>
      <w:r w:rsidRPr="00F96342">
        <w:rPr>
          <w:rFonts w:cs="宋体"/>
          <w:kern w:val="0"/>
          <w:sz w:val="24"/>
          <w:szCs w:val="24"/>
          <w14:ligatures w14:val="none"/>
        </w:rPr>
        <w:t>核心</w:t>
      </w:r>
      <w:r w:rsidRPr="00F96342">
        <w:rPr>
          <w:rFonts w:cs="宋体"/>
          <w:kern w:val="0"/>
          <w:sz w:val="24"/>
          <w:szCs w:val="24"/>
          <w14:ligatures w14:val="none"/>
        </w:rPr>
        <w:t>-</w:t>
      </w:r>
      <w:r w:rsidRPr="00F96342">
        <w:rPr>
          <w:rFonts w:cs="宋体"/>
          <w:kern w:val="0"/>
          <w:sz w:val="24"/>
          <w:szCs w:val="24"/>
          <w14:ligatures w14:val="none"/>
        </w:rPr>
        <w:t>汇聚：</w:t>
      </w:r>
      <w:r w:rsidRPr="00F96342">
        <w:rPr>
          <w:rFonts w:cs="宋体"/>
          <w:kern w:val="0"/>
          <w:sz w:val="24"/>
          <w:szCs w:val="24"/>
          <w14:ligatures w14:val="none"/>
        </w:rPr>
        <w:t>12</w:t>
      </w:r>
      <w:r w:rsidRPr="00F96342">
        <w:rPr>
          <w:rFonts w:cs="宋体"/>
          <w:kern w:val="0"/>
          <w:sz w:val="24"/>
          <w:szCs w:val="24"/>
          <w14:ligatures w14:val="none"/>
        </w:rPr>
        <w:t>芯</w:t>
      </w:r>
      <w:r w:rsidRPr="00F96342">
        <w:rPr>
          <w:rFonts w:cs="宋体"/>
          <w:kern w:val="0"/>
          <w:sz w:val="24"/>
          <w:szCs w:val="24"/>
          <w14:ligatures w14:val="none"/>
        </w:rPr>
        <w:t>OM4</w:t>
      </w:r>
      <w:r w:rsidRPr="00F96342">
        <w:rPr>
          <w:rFonts w:cs="宋体"/>
          <w:kern w:val="0"/>
          <w:sz w:val="24"/>
          <w:szCs w:val="24"/>
          <w14:ligatures w14:val="none"/>
        </w:rPr>
        <w:t>多模（</w:t>
      </w:r>
      <w:r w:rsidRPr="00F96342">
        <w:rPr>
          <w:rFonts w:cs="宋体"/>
          <w:kern w:val="0"/>
          <w:sz w:val="24"/>
          <w:szCs w:val="24"/>
          <w14:ligatures w14:val="none"/>
        </w:rPr>
        <w:t>2×10Gbps LACP</w:t>
      </w:r>
      <w:r w:rsidRPr="00F96342">
        <w:rPr>
          <w:rFonts w:cs="宋体"/>
          <w:kern w:val="0"/>
          <w:sz w:val="24"/>
          <w:szCs w:val="24"/>
          <w14:ligatures w14:val="none"/>
        </w:rPr>
        <w:t>）</w:t>
      </w:r>
    </w:p>
    <w:p w14:paraId="01417AD2" w14:textId="026555D0" w:rsidR="00F96342" w:rsidRPr="00F96342" w:rsidRDefault="00F96342" w:rsidP="009454C0">
      <w:pPr>
        <w:rPr>
          <w:rFonts w:cs="宋体"/>
          <w:kern w:val="0"/>
          <w:sz w:val="24"/>
          <w:szCs w:val="24"/>
          <w14:ligatures w14:val="none"/>
        </w:rPr>
      </w:pPr>
      <w:r w:rsidRPr="00F96342">
        <w:rPr>
          <w:rFonts w:cs="宋体"/>
          <w:kern w:val="0"/>
          <w:sz w:val="24"/>
          <w:szCs w:val="24"/>
          <w14:ligatures w14:val="none"/>
        </w:rPr>
        <w:t>楼间：单模</w:t>
      </w:r>
      <w:r w:rsidRPr="00F96342">
        <w:rPr>
          <w:rFonts w:cs="宋体"/>
          <w:kern w:val="0"/>
          <w:sz w:val="24"/>
          <w:szCs w:val="24"/>
          <w14:ligatures w14:val="none"/>
        </w:rPr>
        <w:t>OS2</w:t>
      </w:r>
      <w:r w:rsidRPr="00F96342">
        <w:rPr>
          <w:rFonts w:cs="宋体"/>
          <w:kern w:val="0"/>
          <w:sz w:val="24"/>
          <w:szCs w:val="24"/>
          <w14:ligatures w14:val="none"/>
        </w:rPr>
        <w:t>（</w:t>
      </w:r>
      <w:r w:rsidRPr="00F96342">
        <w:rPr>
          <w:rFonts w:cs="宋体"/>
          <w:kern w:val="0"/>
          <w:sz w:val="24"/>
          <w:szCs w:val="24"/>
          <w14:ligatures w14:val="none"/>
        </w:rPr>
        <w:t>10Gbps ER</w:t>
      </w:r>
      <w:r w:rsidRPr="00F96342">
        <w:rPr>
          <w:rFonts w:cs="宋体"/>
          <w:kern w:val="0"/>
          <w:sz w:val="24"/>
          <w:szCs w:val="24"/>
          <w14:ligatures w14:val="none"/>
        </w:rPr>
        <w:t>）</w:t>
      </w:r>
    </w:p>
    <w:p w14:paraId="481184BC" w14:textId="13DF8E5E" w:rsidR="00F96342" w:rsidRPr="00F96342" w:rsidRDefault="006C33FA" w:rsidP="006C33FA">
      <w:r>
        <w:rPr>
          <w:rFonts w:hint="eastAsia"/>
        </w:rPr>
        <w:t>②</w:t>
      </w:r>
      <w:r w:rsidR="00F96342" w:rsidRPr="00F96342">
        <w:t>水平布线：</w:t>
      </w:r>
    </w:p>
    <w:p w14:paraId="631DEDD9" w14:textId="0499BFBE" w:rsidR="00F96342" w:rsidRPr="00F96342" w:rsidRDefault="00F96342" w:rsidP="009454C0">
      <w:pPr>
        <w:rPr>
          <w:rFonts w:cs="宋体"/>
          <w:kern w:val="0"/>
          <w:sz w:val="24"/>
          <w:szCs w:val="24"/>
          <w14:ligatures w14:val="none"/>
        </w:rPr>
      </w:pPr>
      <w:r w:rsidRPr="00F96342">
        <w:rPr>
          <w:rFonts w:cs="宋体"/>
          <w:kern w:val="0"/>
          <w:sz w:val="24"/>
          <w:szCs w:val="24"/>
          <w14:ligatures w14:val="none"/>
        </w:rPr>
        <w:t>六类非屏蔽双绞线（</w:t>
      </w:r>
      <w:r w:rsidRPr="00F96342">
        <w:rPr>
          <w:rFonts w:cs="宋体"/>
          <w:kern w:val="0"/>
          <w:sz w:val="24"/>
          <w:szCs w:val="24"/>
          <w14:ligatures w14:val="none"/>
        </w:rPr>
        <w:t>Cat6 UTP</w:t>
      </w:r>
      <w:r w:rsidRPr="00F96342">
        <w:rPr>
          <w:rFonts w:cs="宋体"/>
          <w:kern w:val="0"/>
          <w:sz w:val="24"/>
          <w:szCs w:val="24"/>
          <w14:ligatures w14:val="none"/>
        </w:rPr>
        <w:t>）</w:t>
      </w:r>
    </w:p>
    <w:p w14:paraId="75C2BF7F" w14:textId="41B4A74F" w:rsidR="00F96342" w:rsidRPr="00F96342" w:rsidRDefault="00F96342" w:rsidP="009454C0">
      <w:pPr>
        <w:rPr>
          <w:rFonts w:cs="宋体"/>
          <w:kern w:val="0"/>
          <w:sz w:val="24"/>
          <w:szCs w:val="24"/>
          <w14:ligatures w14:val="none"/>
        </w:rPr>
      </w:pPr>
      <w:r w:rsidRPr="00F96342">
        <w:rPr>
          <w:rFonts w:cs="宋体"/>
          <w:kern w:val="0"/>
          <w:sz w:val="24"/>
          <w:szCs w:val="24"/>
          <w14:ligatures w14:val="none"/>
        </w:rPr>
        <w:t>信息点密度：办公区</w:t>
      </w:r>
      <w:r w:rsidRPr="00F96342">
        <w:rPr>
          <w:rFonts w:cs="宋体"/>
          <w:kern w:val="0"/>
          <w:sz w:val="24"/>
          <w:szCs w:val="24"/>
          <w14:ligatures w14:val="none"/>
        </w:rPr>
        <w:t>6</w:t>
      </w:r>
      <w:r w:rsidRPr="00F96342">
        <w:rPr>
          <w:rFonts w:cs="宋体"/>
          <w:kern w:val="0"/>
          <w:sz w:val="24"/>
          <w:szCs w:val="24"/>
          <w14:ligatures w14:val="none"/>
        </w:rPr>
        <w:t>个</w:t>
      </w:r>
      <w:r w:rsidRPr="00F96342">
        <w:rPr>
          <w:rFonts w:cs="宋体"/>
          <w:kern w:val="0"/>
          <w:sz w:val="24"/>
          <w:szCs w:val="24"/>
          <w14:ligatures w14:val="none"/>
        </w:rPr>
        <w:t>/</w:t>
      </w:r>
      <w:r w:rsidRPr="00F96342">
        <w:rPr>
          <w:rFonts w:cs="宋体"/>
          <w:kern w:val="0"/>
          <w:sz w:val="24"/>
          <w:szCs w:val="24"/>
          <w14:ligatures w14:val="none"/>
        </w:rPr>
        <w:t>工位，会议室</w:t>
      </w:r>
      <w:r w:rsidRPr="00F96342">
        <w:rPr>
          <w:rFonts w:cs="宋体"/>
          <w:kern w:val="0"/>
          <w:sz w:val="24"/>
          <w:szCs w:val="24"/>
          <w14:ligatures w14:val="none"/>
        </w:rPr>
        <w:t>2</w:t>
      </w:r>
      <w:r w:rsidRPr="00F96342">
        <w:rPr>
          <w:rFonts w:cs="宋体"/>
          <w:kern w:val="0"/>
          <w:sz w:val="24"/>
          <w:szCs w:val="24"/>
          <w14:ligatures w14:val="none"/>
        </w:rPr>
        <w:t>个</w:t>
      </w:r>
      <w:r w:rsidRPr="00F96342">
        <w:rPr>
          <w:rFonts w:cs="宋体"/>
          <w:kern w:val="0"/>
          <w:sz w:val="24"/>
          <w:szCs w:val="24"/>
          <w14:ligatures w14:val="none"/>
        </w:rPr>
        <w:t>/m²</w:t>
      </w:r>
    </w:p>
    <w:p w14:paraId="4B395E4D" w14:textId="35B02628" w:rsidR="00F96342" w:rsidRPr="00F96342" w:rsidRDefault="006C33FA" w:rsidP="009454C0">
      <w:pPr>
        <w:rPr>
          <w:rFonts w:cs="宋体"/>
          <w:kern w:val="0"/>
          <w:sz w:val="24"/>
          <w:szCs w:val="24"/>
          <w14:ligatures w14:val="none"/>
        </w:rPr>
      </w:pPr>
      <w:r>
        <w:rPr>
          <w:rFonts w:cs="宋体" w:hint="eastAsia"/>
          <w:kern w:val="0"/>
          <w:sz w:val="24"/>
          <w:szCs w:val="24"/>
          <w14:ligatures w14:val="none"/>
        </w:rPr>
        <w:t>③</w:t>
      </w:r>
      <w:r w:rsidR="00F96342" w:rsidRPr="00F96342">
        <w:rPr>
          <w:rFonts w:cs="宋体"/>
          <w:kern w:val="0"/>
          <w:sz w:val="24"/>
          <w:szCs w:val="24"/>
          <w14:ligatures w14:val="none"/>
        </w:rPr>
        <w:t>配线间：</w:t>
      </w:r>
    </w:p>
    <w:p w14:paraId="23A2E5F4" w14:textId="3B5C95C9" w:rsidR="00AE1F66" w:rsidRDefault="00F96342" w:rsidP="009454C0">
      <w:pPr>
        <w:rPr>
          <w:rFonts w:cs="宋体"/>
          <w:kern w:val="0"/>
          <w:sz w:val="24"/>
          <w:szCs w:val="24"/>
          <w14:ligatures w14:val="none"/>
        </w:rPr>
      </w:pPr>
      <w:r w:rsidRPr="00F96342">
        <w:rPr>
          <w:rFonts w:cs="宋体"/>
          <w:kern w:val="0"/>
          <w:sz w:val="24"/>
          <w:szCs w:val="24"/>
          <w14:ligatures w14:val="none"/>
        </w:rPr>
        <w:t>每楼层</w:t>
      </w:r>
      <w:r w:rsidRPr="00F96342">
        <w:rPr>
          <w:rFonts w:cs="宋体"/>
          <w:kern w:val="0"/>
          <w:sz w:val="24"/>
          <w:szCs w:val="24"/>
          <w14:ligatures w14:val="none"/>
        </w:rPr>
        <w:t>19"</w:t>
      </w:r>
      <w:r w:rsidRPr="00F96342">
        <w:rPr>
          <w:rFonts w:cs="宋体"/>
          <w:kern w:val="0"/>
          <w:sz w:val="24"/>
          <w:szCs w:val="24"/>
          <w14:ligatures w14:val="none"/>
        </w:rPr>
        <w:t>机柜（</w:t>
      </w:r>
      <w:r w:rsidRPr="00F96342">
        <w:rPr>
          <w:rFonts w:cs="宋体"/>
          <w:kern w:val="0"/>
          <w:sz w:val="24"/>
          <w:szCs w:val="24"/>
          <w14:ligatures w14:val="none"/>
        </w:rPr>
        <w:t>6U</w:t>
      </w:r>
      <w:r w:rsidRPr="00F96342">
        <w:rPr>
          <w:rFonts w:cs="宋体"/>
          <w:kern w:val="0"/>
          <w:sz w:val="24"/>
          <w:szCs w:val="24"/>
          <w14:ligatures w14:val="none"/>
        </w:rPr>
        <w:t>）</w:t>
      </w:r>
    </w:p>
    <w:p w14:paraId="72E390DA" w14:textId="54F3AF8F" w:rsidR="00F96342" w:rsidRPr="00F96342" w:rsidRDefault="00F96342" w:rsidP="009454C0">
      <w:pPr>
        <w:rPr>
          <w:rFonts w:cs="宋体"/>
          <w:kern w:val="0"/>
          <w:sz w:val="24"/>
          <w:szCs w:val="24"/>
          <w14:ligatures w14:val="none"/>
        </w:rPr>
      </w:pPr>
      <w:r w:rsidRPr="00F96342">
        <w:rPr>
          <w:rFonts w:cs="宋体"/>
          <w:kern w:val="0"/>
          <w:sz w:val="24"/>
          <w:szCs w:val="24"/>
          <w14:ligatures w14:val="none"/>
        </w:rPr>
        <w:t>配线架：</w:t>
      </w:r>
      <w:r w:rsidRPr="00F96342">
        <w:rPr>
          <w:rFonts w:cs="宋体"/>
          <w:kern w:val="0"/>
          <w:sz w:val="24"/>
          <w:szCs w:val="24"/>
          <w14:ligatures w14:val="none"/>
        </w:rPr>
        <w:t>24</w:t>
      </w:r>
      <w:r w:rsidRPr="00F96342">
        <w:rPr>
          <w:rFonts w:cs="宋体"/>
          <w:kern w:val="0"/>
          <w:sz w:val="24"/>
          <w:szCs w:val="24"/>
          <w14:ligatures w14:val="none"/>
        </w:rPr>
        <w:t>口</w:t>
      </w:r>
      <w:r w:rsidRPr="00F96342">
        <w:rPr>
          <w:rFonts w:cs="宋体"/>
          <w:kern w:val="0"/>
          <w:sz w:val="24"/>
          <w:szCs w:val="24"/>
          <w14:ligatures w14:val="none"/>
        </w:rPr>
        <w:t>Cat6 Patch Panel</w:t>
      </w:r>
    </w:p>
    <w:p w14:paraId="66665AEE" w14:textId="77777777" w:rsidR="00675E15" w:rsidRPr="00FA6B9A" w:rsidRDefault="00675E15" w:rsidP="009454C0">
      <w:pPr>
        <w:rPr>
          <w:rFonts w:ascii="宋体" w:hAnsi="宋体"/>
        </w:rPr>
      </w:pPr>
    </w:p>
    <w:p w14:paraId="4EED182F" w14:textId="1EF41929" w:rsidR="00FB3C32" w:rsidRPr="001D0FD1" w:rsidRDefault="007D0051" w:rsidP="001D0FD1">
      <w:pPr>
        <w:pStyle w:val="3"/>
      </w:pPr>
      <w:bookmarkStart w:id="10" w:name="_Toc201686434"/>
      <w:r w:rsidRPr="001D0FD1">
        <w:rPr>
          <w:rFonts w:hint="eastAsia"/>
        </w:rPr>
        <w:t>2.2.3.</w:t>
      </w:r>
      <w:r w:rsidR="00FB3C32" w:rsidRPr="001D0FD1">
        <w:rPr>
          <w:rFonts w:hint="eastAsia"/>
        </w:rPr>
        <w:t>设备选型</w:t>
      </w:r>
      <w:bookmarkEnd w:id="10"/>
    </w:p>
    <w:p w14:paraId="62CCD2E4" w14:textId="2E3CB343" w:rsidR="00FB3C32" w:rsidRPr="001D0FD1" w:rsidRDefault="006C33FA" w:rsidP="006C33FA">
      <w:r>
        <w:rPr>
          <w:rFonts w:hint="eastAsia"/>
        </w:rPr>
        <w:t>①</w:t>
      </w:r>
      <w:r w:rsidR="00FB3C32" w:rsidRPr="001D0FD1">
        <w:rPr>
          <w:rFonts w:hint="eastAsia"/>
        </w:rPr>
        <w:t>核心层</w:t>
      </w:r>
    </w:p>
    <w:p w14:paraId="7F14C32C" w14:textId="69EB192F" w:rsidR="00FB3C32" w:rsidRPr="00FA6B9A" w:rsidRDefault="00AE1F66" w:rsidP="006C33FA">
      <w:r>
        <w:rPr>
          <w:rFonts w:hint="eastAsia"/>
        </w:rPr>
        <w:t>使用</w:t>
      </w:r>
      <w:r w:rsidR="00FB3C32" w:rsidRPr="00FA6B9A">
        <w:t>设备：</w:t>
      </w:r>
      <w:r w:rsidR="00FB3C32" w:rsidRPr="00FA6B9A">
        <w:t>3560-24PS</w:t>
      </w:r>
      <w:r w:rsidR="0062171E" w:rsidRPr="00FA6B9A">
        <w:t xml:space="preserve"> </w:t>
      </w:r>
    </w:p>
    <w:p w14:paraId="39109B6A" w14:textId="281F0376" w:rsidR="00FB3C32" w:rsidRPr="00FA6B9A" w:rsidRDefault="00FB3C32" w:rsidP="006C33FA">
      <w:r w:rsidRPr="00FA6B9A">
        <w:t>作用：高速数据转发</w:t>
      </w:r>
      <w:r w:rsidRPr="00FA6B9A">
        <w:t>(</w:t>
      </w:r>
      <w:r w:rsidRPr="00FA6B9A">
        <w:t>千兆</w:t>
      </w:r>
      <w:r w:rsidRPr="00FA6B9A">
        <w:t>/</w:t>
      </w:r>
      <w:r w:rsidRPr="00FA6B9A">
        <w:t>万兆链路</w:t>
      </w:r>
      <w:r w:rsidRPr="00FA6B9A">
        <w:t>)</w:t>
      </w:r>
      <w:r w:rsidR="00675E15" w:rsidRPr="00FA6B9A">
        <w:rPr>
          <w:rFonts w:hint="eastAsia"/>
        </w:rPr>
        <w:t>、</w:t>
      </w:r>
      <w:r w:rsidRPr="00FA6B9A">
        <w:t>运行</w:t>
      </w:r>
      <w:r w:rsidRPr="00FA6B9A">
        <w:t>VLAN</w:t>
      </w:r>
      <w:r w:rsidRPr="00FA6B9A">
        <w:t>间路由</w:t>
      </w:r>
      <w:r w:rsidRPr="00FA6B9A">
        <w:t>(</w:t>
      </w:r>
      <w:r w:rsidRPr="00FA6B9A">
        <w:t>需启用三层功能</w:t>
      </w:r>
      <w:r w:rsidRPr="00FA6B9A">
        <w:t>)</w:t>
      </w:r>
      <w:r w:rsidR="00675E15" w:rsidRPr="00FA6B9A">
        <w:rPr>
          <w:rFonts w:hint="eastAsia"/>
        </w:rPr>
        <w:t>、</w:t>
      </w:r>
      <w:r w:rsidRPr="00FA6B9A">
        <w:t>连接汇聚层交</w:t>
      </w:r>
      <w:r w:rsidRPr="00FA6B9A">
        <w:lastRenderedPageBreak/>
        <w:t>换机</w:t>
      </w:r>
    </w:p>
    <w:p w14:paraId="32547835" w14:textId="4C3CBDE3" w:rsidR="00FB3C32" w:rsidRPr="001D0FD1" w:rsidRDefault="006C33FA" w:rsidP="006C33FA">
      <w:r>
        <w:rPr>
          <w:rFonts w:hint="eastAsia"/>
        </w:rPr>
        <w:t>②</w:t>
      </w:r>
      <w:r w:rsidR="00FB3C32" w:rsidRPr="001D0FD1">
        <w:t>汇聚层</w:t>
      </w:r>
    </w:p>
    <w:p w14:paraId="1A4FDAB3" w14:textId="169DCB13" w:rsidR="00FB3C32" w:rsidRPr="00FA6B9A" w:rsidRDefault="00AE1F66" w:rsidP="006C33FA">
      <w:r>
        <w:rPr>
          <w:rFonts w:hint="eastAsia"/>
        </w:rPr>
        <w:t>使用</w:t>
      </w:r>
      <w:r w:rsidR="00FB3C32" w:rsidRPr="00FA6B9A">
        <w:t>设备：</w:t>
      </w:r>
      <w:r w:rsidR="00FB3C32" w:rsidRPr="00FA6B9A">
        <w:t>2960</w:t>
      </w:r>
    </w:p>
    <w:p w14:paraId="1566DF71" w14:textId="64D70A08" w:rsidR="00FB3C32" w:rsidRPr="00FA6B9A" w:rsidRDefault="00FB3C32" w:rsidP="006C33FA">
      <w:r w:rsidRPr="00FA6B9A">
        <w:t>作用：部门级流量聚合</w:t>
      </w:r>
      <w:r w:rsidR="00675E15" w:rsidRPr="00FA6B9A">
        <w:rPr>
          <w:rFonts w:hint="eastAsia"/>
        </w:rPr>
        <w:t>、</w:t>
      </w:r>
      <w:r w:rsidRPr="00FA6B9A">
        <w:t>部署</w:t>
      </w:r>
      <w:r w:rsidRPr="00FA6B9A">
        <w:t>ACL</w:t>
      </w:r>
      <w:r w:rsidRPr="00FA6B9A">
        <w:t>策略</w:t>
      </w:r>
      <w:r w:rsidRPr="00FA6B9A">
        <w:t>(</w:t>
      </w:r>
      <w:r w:rsidRPr="00FA6B9A">
        <w:t>如财务部隔离</w:t>
      </w:r>
      <w:r w:rsidRPr="00FA6B9A">
        <w:t>)</w:t>
      </w:r>
      <w:r w:rsidR="00675E15" w:rsidRPr="00FA6B9A">
        <w:rPr>
          <w:rFonts w:hint="eastAsia"/>
        </w:rPr>
        <w:t>、</w:t>
      </w:r>
      <w:r w:rsidRPr="00FA6B9A">
        <w:t>通过</w:t>
      </w:r>
      <w:r w:rsidRPr="00FA6B9A">
        <w:t>Trunk</w:t>
      </w:r>
      <w:r w:rsidRPr="00FA6B9A">
        <w:t>链路连接核心层</w:t>
      </w:r>
      <w:r w:rsidRPr="00FA6B9A">
        <w:t>(3560)</w:t>
      </w:r>
    </w:p>
    <w:p w14:paraId="1EE144AC" w14:textId="6592FCC0" w:rsidR="00FB3C32" w:rsidRPr="001D0FD1" w:rsidRDefault="006C33FA" w:rsidP="006C33FA">
      <w:r>
        <w:rPr>
          <w:rFonts w:hint="eastAsia"/>
        </w:rPr>
        <w:t>③</w:t>
      </w:r>
      <w:r w:rsidR="00FB3C32" w:rsidRPr="001D0FD1">
        <w:t>接入层</w:t>
      </w:r>
      <w:r w:rsidR="00FB3C32" w:rsidRPr="001D0FD1">
        <w:t>(Access Layer)</w:t>
      </w:r>
    </w:p>
    <w:p w14:paraId="43142D36" w14:textId="507B336A" w:rsidR="00FB3C32" w:rsidRPr="00FA6B9A" w:rsidRDefault="00AE1F66" w:rsidP="006C33FA">
      <w:r>
        <w:rPr>
          <w:rFonts w:hint="eastAsia"/>
        </w:rPr>
        <w:t>使用</w:t>
      </w:r>
      <w:r w:rsidR="00FB3C32" w:rsidRPr="00FA6B9A">
        <w:t>设备：</w:t>
      </w:r>
      <w:r w:rsidR="00FB3C32" w:rsidRPr="00FA6B9A">
        <w:t>2950-24</w:t>
      </w:r>
    </w:p>
    <w:p w14:paraId="4E0AA436" w14:textId="360F4B33" w:rsidR="00FB3C32" w:rsidRDefault="00FB3C32" w:rsidP="006C33FA">
      <w:r w:rsidRPr="00FA6B9A">
        <w:t>作用：连接终端</w:t>
      </w:r>
      <w:r w:rsidR="00A35DBA" w:rsidRPr="00FA6B9A">
        <w:rPr>
          <w:rFonts w:hint="eastAsia"/>
        </w:rPr>
        <w:t>、</w:t>
      </w:r>
      <w:r w:rsidRPr="00FA6B9A">
        <w:t>部署端口安全</w:t>
      </w:r>
      <w:r w:rsidRPr="00FA6B9A">
        <w:t>(</w:t>
      </w:r>
      <w:r w:rsidRPr="00FA6B9A">
        <w:t>防止非法设备接入</w:t>
      </w:r>
      <w:r w:rsidRPr="00FA6B9A">
        <w:t>)</w:t>
      </w:r>
      <w:r w:rsidR="00A35DBA" w:rsidRPr="00FA6B9A">
        <w:rPr>
          <w:rFonts w:hint="eastAsia"/>
        </w:rPr>
        <w:t>、</w:t>
      </w:r>
      <w:r w:rsidRPr="00FA6B9A">
        <w:rPr>
          <w:rFonts w:hint="eastAsia"/>
        </w:rPr>
        <w:t>拓展</w:t>
      </w:r>
      <w:r w:rsidR="00A35DBA" w:rsidRPr="00FA6B9A">
        <w:rPr>
          <w:rFonts w:hint="eastAsia"/>
        </w:rPr>
        <w:t>性高</w:t>
      </w:r>
    </w:p>
    <w:p w14:paraId="34A8E205" w14:textId="77777777" w:rsidR="006C33FA" w:rsidRPr="00FA6B9A" w:rsidRDefault="006C33FA" w:rsidP="006C33FA"/>
    <w:p w14:paraId="1F695E9A" w14:textId="2CBF4EB0" w:rsidR="00FB3C32" w:rsidRPr="001D0FD1" w:rsidRDefault="007D0051" w:rsidP="001D0FD1">
      <w:pPr>
        <w:pStyle w:val="3"/>
        <w:rPr>
          <w:rStyle w:val="ae"/>
          <w:b/>
          <w:bCs/>
        </w:rPr>
      </w:pPr>
      <w:bookmarkStart w:id="11" w:name="_Toc201686435"/>
      <w:r w:rsidRPr="001D0FD1">
        <w:rPr>
          <w:rStyle w:val="ae"/>
          <w:rFonts w:hint="eastAsia"/>
          <w:b/>
          <w:bCs/>
        </w:rPr>
        <w:t>2.2.4.</w:t>
      </w:r>
      <w:r w:rsidR="00FB3C32" w:rsidRPr="001D0FD1">
        <w:rPr>
          <w:rStyle w:val="ae"/>
          <w:b/>
          <w:bCs/>
        </w:rPr>
        <w:t xml:space="preserve"> </w:t>
      </w:r>
      <w:r w:rsidR="00FB3C32" w:rsidRPr="001D0FD1">
        <w:rPr>
          <w:rStyle w:val="ae"/>
          <w:b/>
          <w:bCs/>
        </w:rPr>
        <w:t>网络拓扑图</w:t>
      </w:r>
      <w:r w:rsidR="00CF005B" w:rsidRPr="001D0FD1">
        <w:rPr>
          <w:rStyle w:val="ae"/>
          <w:rFonts w:hint="eastAsia"/>
          <w:b/>
          <w:bCs/>
        </w:rPr>
        <w:t>(</w:t>
      </w:r>
      <w:r w:rsidR="00CF005B" w:rsidRPr="001D0FD1">
        <w:rPr>
          <w:rStyle w:val="ae"/>
          <w:rFonts w:hint="eastAsia"/>
          <w:b/>
          <w:bCs/>
        </w:rPr>
        <w:t>初步设计</w:t>
      </w:r>
      <w:r w:rsidR="00CF005B" w:rsidRPr="001D0FD1">
        <w:rPr>
          <w:rStyle w:val="ae"/>
          <w:rFonts w:hint="eastAsia"/>
          <w:b/>
          <w:bCs/>
        </w:rPr>
        <w:t>)</w:t>
      </w:r>
      <w:bookmarkEnd w:id="11"/>
    </w:p>
    <w:p w14:paraId="40E1D2FB" w14:textId="41F6C2AD" w:rsidR="004C01D8" w:rsidRPr="00FA6B9A" w:rsidRDefault="0014698A" w:rsidP="009454C0">
      <w:pPr>
        <w:rPr>
          <w:rFonts w:ascii="宋体" w:hAnsi="宋体"/>
        </w:rPr>
      </w:pPr>
      <w:r w:rsidRPr="00FA6B9A">
        <w:rPr>
          <w:rFonts w:ascii="宋体" w:hAnsi="宋体"/>
          <w:noProof/>
        </w:rPr>
        <w:drawing>
          <wp:inline distT="0" distB="0" distL="0" distR="0" wp14:anchorId="3297488E" wp14:editId="7D025CE5">
            <wp:extent cx="5274310" cy="4775835"/>
            <wp:effectExtent l="0" t="0" r="2540" b="5715"/>
            <wp:docPr id="2075531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1003" name=""/>
                    <pic:cNvPicPr/>
                  </pic:nvPicPr>
                  <pic:blipFill>
                    <a:blip r:embed="rId10"/>
                    <a:stretch>
                      <a:fillRect/>
                    </a:stretch>
                  </pic:blipFill>
                  <pic:spPr>
                    <a:xfrm>
                      <a:off x="0" y="0"/>
                      <a:ext cx="5274310" cy="4775835"/>
                    </a:xfrm>
                    <a:prstGeom prst="rect">
                      <a:avLst/>
                    </a:prstGeom>
                  </pic:spPr>
                </pic:pic>
              </a:graphicData>
            </a:graphic>
          </wp:inline>
        </w:drawing>
      </w:r>
    </w:p>
    <w:p w14:paraId="7D903D0C" w14:textId="75FAA964" w:rsidR="00F963D7" w:rsidRPr="00FA6B9A" w:rsidRDefault="00F963D7" w:rsidP="009454C0">
      <w:pPr>
        <w:rPr>
          <w:rFonts w:ascii="宋体" w:hAnsi="宋体"/>
        </w:rPr>
      </w:pPr>
    </w:p>
    <w:p w14:paraId="6EF0C48B" w14:textId="33B4737D" w:rsidR="00F963D7" w:rsidRPr="001D0FD1" w:rsidRDefault="007D0051" w:rsidP="001D0FD1">
      <w:pPr>
        <w:pStyle w:val="3"/>
      </w:pPr>
      <w:bookmarkStart w:id="12" w:name="_Toc201686436"/>
      <w:r w:rsidRPr="001D0FD1">
        <w:rPr>
          <w:rFonts w:hint="eastAsia"/>
        </w:rPr>
        <w:lastRenderedPageBreak/>
        <w:t>2.2.5.</w:t>
      </w:r>
      <w:r w:rsidR="00F963D7" w:rsidRPr="001D0FD1">
        <w:t xml:space="preserve"> VLAN</w:t>
      </w:r>
      <w:r w:rsidR="00F963D7" w:rsidRPr="001D0FD1">
        <w:t>与</w:t>
      </w:r>
      <w:r w:rsidR="00F963D7" w:rsidRPr="001D0FD1">
        <w:t>IP</w:t>
      </w:r>
      <w:r w:rsidR="00F963D7" w:rsidRPr="001D0FD1">
        <w:t>规划</w:t>
      </w:r>
      <w:bookmarkEnd w:id="12"/>
    </w:p>
    <w:tbl>
      <w:tblPr>
        <w:tblStyle w:val="af"/>
        <w:tblW w:w="0" w:type="auto"/>
        <w:tblLook w:val="04A0" w:firstRow="1" w:lastRow="0" w:firstColumn="1" w:lastColumn="0" w:noHBand="0" w:noVBand="1"/>
      </w:tblPr>
      <w:tblGrid>
        <w:gridCol w:w="2074"/>
        <w:gridCol w:w="2074"/>
        <w:gridCol w:w="2074"/>
        <w:gridCol w:w="2074"/>
      </w:tblGrid>
      <w:tr w:rsidR="00F963D7" w:rsidRPr="00FA6B9A" w14:paraId="796813E2" w14:textId="77777777">
        <w:tc>
          <w:tcPr>
            <w:tcW w:w="2074" w:type="dxa"/>
          </w:tcPr>
          <w:p w14:paraId="768D5247" w14:textId="77777777" w:rsidR="00F963D7" w:rsidRPr="00AA6EA2" w:rsidRDefault="00F963D7" w:rsidP="009454C0">
            <w:pPr>
              <w:rPr>
                <w:rFonts w:ascii="宋体" w:hAnsi="宋体"/>
                <w:b/>
                <w:bCs/>
              </w:rPr>
            </w:pPr>
            <w:r w:rsidRPr="00AA6EA2">
              <w:rPr>
                <w:rFonts w:ascii="宋体" w:hAnsi="宋体"/>
                <w:b/>
                <w:bCs/>
              </w:rPr>
              <w:t>VLAN ID</w:t>
            </w:r>
          </w:p>
        </w:tc>
        <w:tc>
          <w:tcPr>
            <w:tcW w:w="2074" w:type="dxa"/>
          </w:tcPr>
          <w:p w14:paraId="269A65FB" w14:textId="77777777" w:rsidR="00F963D7" w:rsidRPr="00AA6EA2" w:rsidRDefault="00F963D7" w:rsidP="009454C0">
            <w:pPr>
              <w:rPr>
                <w:rFonts w:ascii="宋体" w:hAnsi="宋体"/>
                <w:b/>
                <w:bCs/>
              </w:rPr>
            </w:pPr>
            <w:r w:rsidRPr="00AA6EA2">
              <w:rPr>
                <w:rFonts w:ascii="宋体" w:hAnsi="宋体"/>
                <w:b/>
                <w:bCs/>
              </w:rPr>
              <w:t>部门</w:t>
            </w:r>
          </w:p>
        </w:tc>
        <w:tc>
          <w:tcPr>
            <w:tcW w:w="2074" w:type="dxa"/>
          </w:tcPr>
          <w:p w14:paraId="0C470F26" w14:textId="77777777" w:rsidR="00F963D7" w:rsidRPr="00AA6EA2" w:rsidRDefault="00F963D7" w:rsidP="009454C0">
            <w:pPr>
              <w:rPr>
                <w:rFonts w:ascii="宋体" w:hAnsi="宋体"/>
                <w:b/>
                <w:bCs/>
              </w:rPr>
            </w:pPr>
            <w:r w:rsidRPr="00AA6EA2">
              <w:rPr>
                <w:rFonts w:ascii="宋体" w:hAnsi="宋体"/>
                <w:b/>
                <w:bCs/>
              </w:rPr>
              <w:t>IP 子网</w:t>
            </w:r>
          </w:p>
        </w:tc>
        <w:tc>
          <w:tcPr>
            <w:tcW w:w="2074" w:type="dxa"/>
          </w:tcPr>
          <w:p w14:paraId="1D1CEACA" w14:textId="77777777" w:rsidR="00F963D7" w:rsidRPr="00AA6EA2" w:rsidRDefault="00F963D7" w:rsidP="009454C0">
            <w:pPr>
              <w:rPr>
                <w:rFonts w:ascii="宋体" w:hAnsi="宋体"/>
                <w:b/>
                <w:bCs/>
              </w:rPr>
            </w:pPr>
            <w:r w:rsidRPr="00AA6EA2">
              <w:rPr>
                <w:rFonts w:ascii="宋体" w:hAnsi="宋体"/>
                <w:b/>
                <w:bCs/>
              </w:rPr>
              <w:t>网关</w:t>
            </w:r>
          </w:p>
        </w:tc>
      </w:tr>
      <w:tr w:rsidR="00F963D7" w:rsidRPr="00FA6B9A" w14:paraId="71CC0D6D" w14:textId="77777777">
        <w:tc>
          <w:tcPr>
            <w:tcW w:w="2074" w:type="dxa"/>
          </w:tcPr>
          <w:p w14:paraId="28CFB067" w14:textId="77777777" w:rsidR="00F963D7" w:rsidRPr="00FA6B9A" w:rsidRDefault="00F963D7" w:rsidP="009454C0">
            <w:pPr>
              <w:rPr>
                <w:rFonts w:ascii="宋体" w:hAnsi="宋体"/>
              </w:rPr>
            </w:pPr>
            <w:r w:rsidRPr="00FA6B9A">
              <w:rPr>
                <w:rFonts w:ascii="宋体" w:hAnsi="宋体"/>
              </w:rPr>
              <w:t>10</w:t>
            </w:r>
          </w:p>
        </w:tc>
        <w:tc>
          <w:tcPr>
            <w:tcW w:w="2074" w:type="dxa"/>
          </w:tcPr>
          <w:p w14:paraId="42AF1717" w14:textId="753F4931" w:rsidR="00F963D7" w:rsidRPr="00FA6B9A" w:rsidRDefault="00E65DCE" w:rsidP="009454C0">
            <w:pPr>
              <w:rPr>
                <w:rFonts w:ascii="宋体" w:hAnsi="宋体"/>
              </w:rPr>
            </w:pPr>
            <w:r w:rsidRPr="00FA6B9A">
              <w:rPr>
                <w:rFonts w:ascii="宋体" w:hAnsi="宋体"/>
              </w:rPr>
              <w:t>财务</w:t>
            </w:r>
            <w:r w:rsidR="00F963D7" w:rsidRPr="00FA6B9A">
              <w:rPr>
                <w:rFonts w:ascii="宋体" w:hAnsi="宋体"/>
              </w:rPr>
              <w:t>部</w:t>
            </w:r>
          </w:p>
        </w:tc>
        <w:tc>
          <w:tcPr>
            <w:tcW w:w="2074" w:type="dxa"/>
          </w:tcPr>
          <w:p w14:paraId="5215A59F" w14:textId="77777777" w:rsidR="00F963D7" w:rsidRPr="00FA6B9A" w:rsidRDefault="00F963D7" w:rsidP="009454C0">
            <w:pPr>
              <w:rPr>
                <w:rFonts w:ascii="宋体" w:hAnsi="宋体"/>
              </w:rPr>
            </w:pPr>
            <w:r w:rsidRPr="00FA6B9A">
              <w:rPr>
                <w:rFonts w:ascii="宋体" w:hAnsi="宋体"/>
              </w:rPr>
              <w:t>192.168.10.0/24</w:t>
            </w:r>
          </w:p>
        </w:tc>
        <w:tc>
          <w:tcPr>
            <w:tcW w:w="2074" w:type="dxa"/>
          </w:tcPr>
          <w:p w14:paraId="237F9D8E" w14:textId="77777777" w:rsidR="00F963D7" w:rsidRPr="00FA6B9A" w:rsidRDefault="00F963D7" w:rsidP="009454C0">
            <w:pPr>
              <w:rPr>
                <w:rFonts w:ascii="宋体" w:hAnsi="宋体"/>
              </w:rPr>
            </w:pPr>
            <w:r w:rsidRPr="00FA6B9A">
              <w:rPr>
                <w:rFonts w:ascii="宋体" w:hAnsi="宋体"/>
              </w:rPr>
              <w:t>192.168.10.1</w:t>
            </w:r>
          </w:p>
        </w:tc>
      </w:tr>
      <w:tr w:rsidR="00F963D7" w:rsidRPr="00FA6B9A" w14:paraId="3A583311" w14:textId="77777777">
        <w:tc>
          <w:tcPr>
            <w:tcW w:w="2074" w:type="dxa"/>
          </w:tcPr>
          <w:p w14:paraId="3C2BFB52" w14:textId="77777777" w:rsidR="00F963D7" w:rsidRPr="00FA6B9A" w:rsidRDefault="00F963D7" w:rsidP="009454C0">
            <w:pPr>
              <w:rPr>
                <w:rFonts w:ascii="宋体" w:hAnsi="宋体"/>
              </w:rPr>
            </w:pPr>
            <w:r w:rsidRPr="00FA6B9A">
              <w:rPr>
                <w:rFonts w:ascii="宋体" w:hAnsi="宋体"/>
              </w:rPr>
              <w:t>20</w:t>
            </w:r>
          </w:p>
        </w:tc>
        <w:tc>
          <w:tcPr>
            <w:tcW w:w="2074" w:type="dxa"/>
          </w:tcPr>
          <w:p w14:paraId="7E5541D7" w14:textId="77777777" w:rsidR="00F963D7" w:rsidRPr="00FA6B9A" w:rsidRDefault="00F963D7" w:rsidP="009454C0">
            <w:pPr>
              <w:rPr>
                <w:rFonts w:ascii="宋体" w:hAnsi="宋体"/>
              </w:rPr>
            </w:pPr>
            <w:r w:rsidRPr="00FA6B9A">
              <w:rPr>
                <w:rFonts w:ascii="宋体" w:hAnsi="宋体"/>
              </w:rPr>
              <w:t>技术部</w:t>
            </w:r>
          </w:p>
        </w:tc>
        <w:tc>
          <w:tcPr>
            <w:tcW w:w="2074" w:type="dxa"/>
          </w:tcPr>
          <w:p w14:paraId="27CBD922" w14:textId="77777777" w:rsidR="00F963D7" w:rsidRPr="00FA6B9A" w:rsidRDefault="00F963D7" w:rsidP="009454C0">
            <w:pPr>
              <w:rPr>
                <w:rFonts w:ascii="宋体" w:hAnsi="宋体"/>
              </w:rPr>
            </w:pPr>
            <w:r w:rsidRPr="00FA6B9A">
              <w:rPr>
                <w:rFonts w:ascii="宋体" w:hAnsi="宋体"/>
              </w:rPr>
              <w:t>192.168.20.0/24</w:t>
            </w:r>
          </w:p>
        </w:tc>
        <w:tc>
          <w:tcPr>
            <w:tcW w:w="2074" w:type="dxa"/>
          </w:tcPr>
          <w:p w14:paraId="5255A2ED" w14:textId="77777777" w:rsidR="00F963D7" w:rsidRPr="00FA6B9A" w:rsidRDefault="00F963D7" w:rsidP="009454C0">
            <w:pPr>
              <w:rPr>
                <w:rFonts w:ascii="宋体" w:hAnsi="宋体"/>
              </w:rPr>
            </w:pPr>
            <w:r w:rsidRPr="00FA6B9A">
              <w:rPr>
                <w:rFonts w:ascii="宋体" w:hAnsi="宋体"/>
              </w:rPr>
              <w:t>192.168.20.1</w:t>
            </w:r>
          </w:p>
        </w:tc>
      </w:tr>
      <w:tr w:rsidR="00F963D7" w:rsidRPr="00FA6B9A" w14:paraId="5A6172E0" w14:textId="77777777">
        <w:tc>
          <w:tcPr>
            <w:tcW w:w="2074" w:type="dxa"/>
          </w:tcPr>
          <w:p w14:paraId="1B4EB4A5" w14:textId="77777777" w:rsidR="00F963D7" w:rsidRPr="00FA6B9A" w:rsidRDefault="00F963D7" w:rsidP="009454C0">
            <w:pPr>
              <w:rPr>
                <w:rFonts w:ascii="宋体" w:hAnsi="宋体"/>
              </w:rPr>
            </w:pPr>
            <w:r w:rsidRPr="00FA6B9A">
              <w:rPr>
                <w:rFonts w:ascii="宋体" w:hAnsi="宋体"/>
              </w:rPr>
              <w:t>99</w:t>
            </w:r>
          </w:p>
        </w:tc>
        <w:tc>
          <w:tcPr>
            <w:tcW w:w="2074" w:type="dxa"/>
          </w:tcPr>
          <w:p w14:paraId="3574EC18" w14:textId="77777777" w:rsidR="00F963D7" w:rsidRPr="00FA6B9A" w:rsidRDefault="00F963D7" w:rsidP="009454C0">
            <w:pPr>
              <w:rPr>
                <w:rFonts w:ascii="宋体" w:hAnsi="宋体"/>
              </w:rPr>
            </w:pPr>
            <w:r w:rsidRPr="00FA6B9A">
              <w:rPr>
                <w:rFonts w:ascii="宋体" w:hAnsi="宋体"/>
              </w:rPr>
              <w:t>服务器区</w:t>
            </w:r>
          </w:p>
        </w:tc>
        <w:tc>
          <w:tcPr>
            <w:tcW w:w="2074" w:type="dxa"/>
          </w:tcPr>
          <w:p w14:paraId="61921980" w14:textId="77777777" w:rsidR="00F963D7" w:rsidRPr="00FA6B9A" w:rsidRDefault="00F963D7" w:rsidP="009454C0">
            <w:pPr>
              <w:rPr>
                <w:rFonts w:ascii="宋体" w:hAnsi="宋体"/>
              </w:rPr>
            </w:pPr>
            <w:r w:rsidRPr="00FA6B9A">
              <w:rPr>
                <w:rFonts w:ascii="宋体" w:hAnsi="宋体"/>
              </w:rPr>
              <w:t>192.168.99.0/24</w:t>
            </w:r>
          </w:p>
        </w:tc>
        <w:tc>
          <w:tcPr>
            <w:tcW w:w="2074" w:type="dxa"/>
          </w:tcPr>
          <w:p w14:paraId="3CE939F6" w14:textId="77777777" w:rsidR="00F963D7" w:rsidRPr="00FA6B9A" w:rsidRDefault="00F963D7" w:rsidP="009454C0">
            <w:pPr>
              <w:rPr>
                <w:rFonts w:ascii="宋体" w:hAnsi="宋体"/>
              </w:rPr>
            </w:pPr>
            <w:r w:rsidRPr="00FA6B9A">
              <w:rPr>
                <w:rFonts w:ascii="宋体" w:hAnsi="宋体"/>
              </w:rPr>
              <w:t>192.168.99.1</w:t>
            </w:r>
          </w:p>
        </w:tc>
      </w:tr>
    </w:tbl>
    <w:p w14:paraId="603EE8AC" w14:textId="77777777" w:rsidR="00AE1F66" w:rsidRDefault="00AE1F66" w:rsidP="00AE1F66"/>
    <w:p w14:paraId="34E51096" w14:textId="602400C8" w:rsidR="00274FC0" w:rsidRPr="001D0FD1" w:rsidRDefault="007D0051" w:rsidP="001D0FD1">
      <w:pPr>
        <w:pStyle w:val="2"/>
      </w:pPr>
      <w:bookmarkStart w:id="13" w:name="_Toc201686437"/>
      <w:r w:rsidRPr="001D0FD1">
        <w:rPr>
          <w:rFonts w:hint="eastAsia"/>
        </w:rPr>
        <w:t>2.3.</w:t>
      </w:r>
      <w:r w:rsidR="00274FC0" w:rsidRPr="001D0FD1">
        <w:t>方案实现</w:t>
      </w:r>
      <w:bookmarkEnd w:id="13"/>
    </w:p>
    <w:p w14:paraId="1FBD67DB" w14:textId="44425E33" w:rsidR="004C01D8" w:rsidRPr="001D0FD1" w:rsidRDefault="007D0051" w:rsidP="001D0FD1">
      <w:pPr>
        <w:pStyle w:val="3"/>
      </w:pPr>
      <w:bookmarkStart w:id="14" w:name="_Toc201686438"/>
      <w:r w:rsidRPr="001D0FD1">
        <w:rPr>
          <w:rFonts w:hint="eastAsia"/>
        </w:rPr>
        <w:t>2.3.1.</w:t>
      </w:r>
      <w:r w:rsidR="004C01D8" w:rsidRPr="001D0FD1">
        <w:t>安全策略思考与设计</w:t>
      </w:r>
      <w:bookmarkEnd w:id="14"/>
    </w:p>
    <w:p w14:paraId="3FEE4364" w14:textId="223772F8" w:rsidR="004C01D8" w:rsidRPr="001D0FD1" w:rsidRDefault="007D0051" w:rsidP="001D0FD1">
      <w:pPr>
        <w:pStyle w:val="4"/>
      </w:pPr>
      <w:r w:rsidRPr="001D0FD1">
        <w:rPr>
          <w:rFonts w:hint="eastAsia"/>
        </w:rPr>
        <w:t>2.3.1.1.</w:t>
      </w:r>
      <w:r w:rsidR="004C01D8" w:rsidRPr="001D0FD1">
        <w:rPr>
          <w:rFonts w:hint="eastAsia"/>
        </w:rPr>
        <w:t>关键</w:t>
      </w:r>
      <w:r w:rsidR="004C01D8" w:rsidRPr="001D0FD1">
        <w:t>ACL</w:t>
      </w:r>
      <w:r w:rsidR="004C01D8" w:rsidRPr="001D0FD1">
        <w:t>需求实现方案</w:t>
      </w:r>
    </w:p>
    <w:p w14:paraId="174DFFDA" w14:textId="01254F61" w:rsidR="004C01D8" w:rsidRPr="00FA6B9A" w:rsidRDefault="007D0051" w:rsidP="009454C0">
      <w:r>
        <w:rPr>
          <w:rFonts w:hint="eastAsia"/>
        </w:rPr>
        <w:t>①</w:t>
      </w:r>
      <w:r w:rsidR="004C01D8" w:rsidRPr="00FA6B9A">
        <w:t>财务部隔离策略：</w:t>
      </w:r>
    </w:p>
    <w:p w14:paraId="2CEE38D2" w14:textId="7D62FAF4" w:rsidR="004C01D8" w:rsidRPr="00FA6B9A" w:rsidRDefault="004C01D8" w:rsidP="009454C0">
      <w:r w:rsidRPr="00FA6B9A">
        <w:t>禁止其他部门直接访问财务部</w:t>
      </w:r>
      <w:r w:rsidRPr="00FA6B9A">
        <w:t>VLAN</w:t>
      </w:r>
      <w:r w:rsidRPr="00FA6B9A">
        <w:t>（</w:t>
      </w:r>
      <w:r w:rsidRPr="00FA6B9A">
        <w:t xml:space="preserve">VLAN </w:t>
      </w:r>
      <w:r w:rsidR="002F0235" w:rsidRPr="00FA6B9A">
        <w:rPr>
          <w:rFonts w:hint="eastAsia"/>
        </w:rPr>
        <w:t>1</w:t>
      </w:r>
      <w:r w:rsidRPr="00FA6B9A">
        <w:t>0</w:t>
      </w:r>
      <w:r w:rsidRPr="00FA6B9A">
        <w:t>）</w:t>
      </w:r>
    </w:p>
    <w:p w14:paraId="4A069359" w14:textId="77777777" w:rsidR="004C01D8" w:rsidRPr="00FA6B9A" w:rsidRDefault="004C01D8" w:rsidP="009454C0">
      <w:r w:rsidRPr="00FA6B9A">
        <w:t>仅允许财务部访问服务器区的财务系统服务器（</w:t>
      </w:r>
      <w:r w:rsidRPr="00FA6B9A">
        <w:t>192.168.99.10</w:t>
      </w:r>
      <w:r w:rsidRPr="00FA6B9A">
        <w:t>）</w:t>
      </w:r>
    </w:p>
    <w:p w14:paraId="794FACF9" w14:textId="77777777" w:rsidR="004C01D8" w:rsidRPr="00FA6B9A" w:rsidRDefault="004C01D8" w:rsidP="009454C0">
      <w:r w:rsidRPr="00FA6B9A">
        <w:t>允许财务部访问互联网（通过</w:t>
      </w:r>
      <w:r w:rsidRPr="00FA6B9A">
        <w:t>NAT</w:t>
      </w:r>
      <w:r w:rsidRPr="00FA6B9A">
        <w:t>）</w:t>
      </w:r>
    </w:p>
    <w:p w14:paraId="00ABBF07" w14:textId="0F62E30E" w:rsidR="004C01D8" w:rsidRPr="00FA6B9A" w:rsidRDefault="007D0051" w:rsidP="009454C0">
      <w:r>
        <w:rPr>
          <w:rFonts w:hint="eastAsia"/>
        </w:rPr>
        <w:t>②</w:t>
      </w:r>
      <w:r w:rsidR="004C01D8" w:rsidRPr="00FA6B9A">
        <w:t>部门间基本通信策略：</w:t>
      </w:r>
    </w:p>
    <w:p w14:paraId="57CC18AD" w14:textId="1C70F0CE" w:rsidR="004C01D8" w:rsidRPr="00FA6B9A" w:rsidRDefault="004C01D8" w:rsidP="009454C0">
      <w:r w:rsidRPr="00FA6B9A">
        <w:t>允许</w:t>
      </w:r>
      <w:r w:rsidR="0014698A" w:rsidRPr="00FA6B9A">
        <w:rPr>
          <w:rFonts w:hint="eastAsia"/>
        </w:rPr>
        <w:t>其他部门</w:t>
      </w:r>
      <w:r w:rsidRPr="00FA6B9A">
        <w:t>互相访问（业务协作需要）</w:t>
      </w:r>
    </w:p>
    <w:p w14:paraId="4BDB9A56" w14:textId="2CA66448" w:rsidR="004C01D8" w:rsidRPr="00FA6B9A" w:rsidRDefault="004C01D8" w:rsidP="009454C0">
      <w:r w:rsidRPr="00FA6B9A">
        <w:t>禁止</w:t>
      </w:r>
      <w:r w:rsidR="0014698A" w:rsidRPr="00FA6B9A">
        <w:rPr>
          <w:rFonts w:hint="eastAsia"/>
        </w:rPr>
        <w:t>其他</w:t>
      </w:r>
      <w:r w:rsidRPr="00FA6B9A">
        <w:t>部</w:t>
      </w:r>
      <w:r w:rsidR="0014698A" w:rsidRPr="00FA6B9A">
        <w:rPr>
          <w:rFonts w:hint="eastAsia"/>
        </w:rPr>
        <w:t>门</w:t>
      </w:r>
      <w:r w:rsidRPr="00FA6B9A">
        <w:t>直接访问财务部</w:t>
      </w:r>
    </w:p>
    <w:p w14:paraId="6A4989CF" w14:textId="0B6AFB4D" w:rsidR="004C01D8" w:rsidRPr="001D0FD1" w:rsidRDefault="007D0051" w:rsidP="001D0FD1">
      <w:pPr>
        <w:pStyle w:val="4"/>
      </w:pPr>
      <w:r w:rsidRPr="001D0FD1">
        <w:rPr>
          <w:rFonts w:hint="eastAsia"/>
        </w:rPr>
        <w:t>2.3.2.</w:t>
      </w:r>
      <w:r w:rsidR="004C01D8" w:rsidRPr="001D0FD1">
        <w:t>ACL</w:t>
      </w:r>
      <w:r w:rsidR="004C01D8" w:rsidRPr="001D0FD1">
        <w:t>规则逻辑设计</w:t>
      </w:r>
    </w:p>
    <w:p w14:paraId="29F661B5" w14:textId="1E8ED7BA" w:rsidR="00E57B2E" w:rsidRPr="00FA6B9A" w:rsidRDefault="007D0051" w:rsidP="009454C0">
      <w:r>
        <w:rPr>
          <w:rFonts w:hint="eastAsia"/>
        </w:rPr>
        <w:t>①</w:t>
      </w:r>
      <w:r w:rsidR="00E57B2E" w:rsidRPr="00FA6B9A">
        <w:t>财务部</w:t>
      </w:r>
      <w:r w:rsidR="00E12D24" w:rsidRPr="00FA6B9A">
        <w:rPr>
          <w:rFonts w:hint="eastAsia"/>
        </w:rPr>
        <w:t>出</w:t>
      </w:r>
      <w:r w:rsidR="00E57B2E" w:rsidRPr="00FA6B9A">
        <w:t>站规则：</w:t>
      </w:r>
    </w:p>
    <w:p w14:paraId="7C5282D3" w14:textId="6E8A51B9" w:rsidR="00E12D24" w:rsidRPr="00FA6B9A" w:rsidRDefault="00E12D24" w:rsidP="009454C0">
      <w:r w:rsidRPr="00FA6B9A">
        <w:rPr>
          <w:rFonts w:hint="eastAsia"/>
        </w:rPr>
        <w:t>允许访问系统服务器</w:t>
      </w:r>
    </w:p>
    <w:p w14:paraId="02B73021" w14:textId="4B6E1F97" w:rsidR="00E12D24" w:rsidRPr="00FA6B9A" w:rsidRDefault="00E12D24" w:rsidP="009454C0">
      <w:r w:rsidRPr="00FA6B9A">
        <w:rPr>
          <w:rFonts w:hint="eastAsia"/>
        </w:rPr>
        <w:t>禁止访问其他部门</w:t>
      </w:r>
    </w:p>
    <w:p w14:paraId="0981947F" w14:textId="5EC14304" w:rsidR="00E12D24" w:rsidRPr="00FA6B9A" w:rsidRDefault="007D0051" w:rsidP="009454C0">
      <w:r>
        <w:rPr>
          <w:rFonts w:hint="eastAsia"/>
        </w:rPr>
        <w:t>②</w:t>
      </w:r>
      <w:r w:rsidR="00E12D24" w:rsidRPr="00FA6B9A">
        <w:rPr>
          <w:rFonts w:hint="eastAsia"/>
        </w:rPr>
        <w:t>其他部门出站规则</w:t>
      </w:r>
      <w:r w:rsidR="00E12D24" w:rsidRPr="00FA6B9A">
        <w:t>：</w:t>
      </w:r>
    </w:p>
    <w:p w14:paraId="437FA61B" w14:textId="5ABEC795" w:rsidR="00E12D24" w:rsidRPr="00FA6B9A" w:rsidRDefault="00E12D24" w:rsidP="009454C0">
      <w:r w:rsidRPr="00FA6B9A">
        <w:rPr>
          <w:rFonts w:hint="eastAsia"/>
        </w:rPr>
        <w:t>允许访问其他系统服务器</w:t>
      </w:r>
    </w:p>
    <w:p w14:paraId="131437FF" w14:textId="63FB9643" w:rsidR="00E12D24" w:rsidRPr="00FA6B9A" w:rsidRDefault="00E12D24" w:rsidP="009454C0">
      <w:r w:rsidRPr="00FA6B9A">
        <w:rPr>
          <w:rFonts w:hint="eastAsia"/>
        </w:rPr>
        <w:t>禁止访问财务系统服务器</w:t>
      </w:r>
    </w:p>
    <w:p w14:paraId="69732DF6" w14:textId="45C08133" w:rsidR="00E12D24" w:rsidRDefault="00E12D24" w:rsidP="009454C0">
      <w:r w:rsidRPr="00FA6B9A">
        <w:rPr>
          <w:rFonts w:hint="eastAsia"/>
        </w:rPr>
        <w:t>禁止访问财务部</w:t>
      </w:r>
    </w:p>
    <w:p w14:paraId="1AF3B598" w14:textId="77777777" w:rsidR="00AE1F66" w:rsidRPr="00FA6B9A" w:rsidRDefault="00AE1F66" w:rsidP="009454C0"/>
    <w:p w14:paraId="02F4FA0D" w14:textId="128A4763" w:rsidR="00E57B2E" w:rsidRPr="001D0FD1" w:rsidRDefault="007D0051" w:rsidP="001D0FD1">
      <w:pPr>
        <w:pStyle w:val="3"/>
      </w:pPr>
      <w:bookmarkStart w:id="15" w:name="_Toc201686439"/>
      <w:r w:rsidRPr="001D0FD1">
        <w:rPr>
          <w:rFonts w:hint="eastAsia"/>
        </w:rPr>
        <w:t>2.3.2</w:t>
      </w:r>
      <w:r w:rsidR="00AE1F66">
        <w:rPr>
          <w:rFonts w:hint="eastAsia"/>
        </w:rPr>
        <w:t>.</w:t>
      </w:r>
      <w:r w:rsidR="00E57B2E" w:rsidRPr="001D0FD1">
        <w:t>设备选型思考</w:t>
      </w:r>
      <w:bookmarkEnd w:id="15"/>
    </w:p>
    <w:p w14:paraId="0B296459" w14:textId="29265C94" w:rsidR="00E57B2E" w:rsidRPr="001D0FD1" w:rsidRDefault="00AE1F66" w:rsidP="00AE1F66">
      <w:r>
        <w:rPr>
          <w:rFonts w:hint="eastAsia"/>
        </w:rPr>
        <w:t>①</w:t>
      </w:r>
      <w:r w:rsidR="00E57B2E" w:rsidRPr="001D0FD1">
        <w:t>核心交换机功能需求</w:t>
      </w:r>
    </w:p>
    <w:p w14:paraId="4DFB5079" w14:textId="77777777" w:rsidR="00E57B2E" w:rsidRPr="00FA6B9A" w:rsidRDefault="00E57B2E" w:rsidP="009454C0">
      <w:r w:rsidRPr="00FA6B9A">
        <w:t>必须支持三层路由功能（</w:t>
      </w:r>
      <w:r w:rsidRPr="00FA6B9A">
        <w:t>VLAN</w:t>
      </w:r>
      <w:r w:rsidRPr="00FA6B9A">
        <w:t>间路由）</w:t>
      </w:r>
    </w:p>
    <w:p w14:paraId="3D4B0DE3" w14:textId="77777777" w:rsidR="00E57B2E" w:rsidRPr="00FA6B9A" w:rsidRDefault="00E57B2E" w:rsidP="009454C0">
      <w:r w:rsidRPr="00FA6B9A">
        <w:lastRenderedPageBreak/>
        <w:t>支持链路聚合（</w:t>
      </w:r>
      <w:r w:rsidRPr="00FA6B9A">
        <w:t>LACP</w:t>
      </w:r>
      <w:r w:rsidRPr="00FA6B9A">
        <w:t>）</w:t>
      </w:r>
    </w:p>
    <w:p w14:paraId="03608327" w14:textId="77777777" w:rsidR="00E57B2E" w:rsidRPr="00FA6B9A" w:rsidRDefault="00E57B2E" w:rsidP="009454C0">
      <w:r w:rsidRPr="00FA6B9A">
        <w:t>支持</w:t>
      </w:r>
      <w:r w:rsidRPr="00FA6B9A">
        <w:t>ACL</w:t>
      </w:r>
      <w:r w:rsidRPr="00FA6B9A">
        <w:t>策略实施</w:t>
      </w:r>
    </w:p>
    <w:p w14:paraId="28941FCC" w14:textId="77777777" w:rsidR="00E57B2E" w:rsidRPr="00FA6B9A" w:rsidRDefault="00E57B2E" w:rsidP="009454C0">
      <w:r w:rsidRPr="00FA6B9A">
        <w:t>选择：</w:t>
      </w:r>
      <w:r w:rsidRPr="00AE1F66">
        <w:t>3560-24PS</w:t>
      </w:r>
      <w:r w:rsidRPr="00FA6B9A">
        <w:t>（已满足所有需求）</w:t>
      </w:r>
    </w:p>
    <w:p w14:paraId="5594AA87" w14:textId="4B993F58" w:rsidR="00E57B2E" w:rsidRPr="001D0FD1" w:rsidRDefault="00AE1F66" w:rsidP="00AE1F66">
      <w:r>
        <w:rPr>
          <w:rFonts w:hint="eastAsia"/>
        </w:rPr>
        <w:t>②</w:t>
      </w:r>
      <w:r w:rsidR="00E57B2E" w:rsidRPr="001D0FD1">
        <w:t>接入交换机功能需求</w:t>
      </w:r>
    </w:p>
    <w:p w14:paraId="2ADCB5B5" w14:textId="77777777" w:rsidR="001835A9" w:rsidRPr="00FA6B9A" w:rsidRDefault="00E57B2E" w:rsidP="009454C0">
      <w:r w:rsidRPr="00FA6B9A">
        <w:t>支持</w:t>
      </w:r>
      <w:r w:rsidRPr="00FA6B9A">
        <w:t>VLAN</w:t>
      </w:r>
      <w:r w:rsidRPr="00FA6B9A">
        <w:t>划分</w:t>
      </w:r>
    </w:p>
    <w:p w14:paraId="28CDE91F" w14:textId="712EC8DD" w:rsidR="00E57B2E" w:rsidRPr="00FA6B9A" w:rsidRDefault="00E57B2E" w:rsidP="009454C0">
      <w:r w:rsidRPr="00FA6B9A">
        <w:t>支持端口安全</w:t>
      </w:r>
    </w:p>
    <w:p w14:paraId="7E750261" w14:textId="77777777" w:rsidR="00E57B2E" w:rsidRPr="00FA6B9A" w:rsidRDefault="00E57B2E" w:rsidP="009454C0">
      <w:r w:rsidRPr="00FA6B9A">
        <w:t>选择：</w:t>
      </w:r>
      <w:r w:rsidRPr="00AE1F66">
        <w:t>2950-24</w:t>
      </w:r>
      <w:r w:rsidRPr="00FA6B9A">
        <w:t>（经济实用）</w:t>
      </w:r>
    </w:p>
    <w:p w14:paraId="4878BA02" w14:textId="236F01D2" w:rsidR="0014698A" w:rsidRPr="001D0FD1" w:rsidRDefault="007D0051" w:rsidP="001D0FD1">
      <w:pPr>
        <w:pStyle w:val="3"/>
      </w:pPr>
      <w:bookmarkStart w:id="16" w:name="_Toc201686440"/>
      <w:r w:rsidRPr="001D0FD1">
        <w:rPr>
          <w:rFonts w:hint="eastAsia"/>
        </w:rPr>
        <w:t>2.3.3.</w:t>
      </w:r>
      <w:r w:rsidR="00E57B2E" w:rsidRPr="001D0FD1">
        <w:t>搭建基础仿真环境</w:t>
      </w:r>
      <w:bookmarkEnd w:id="16"/>
    </w:p>
    <w:p w14:paraId="66727C3D" w14:textId="0173E45A" w:rsidR="00675E15" w:rsidRDefault="0014698A" w:rsidP="009454C0">
      <w:pPr>
        <w:rPr>
          <w:rFonts w:ascii="宋体" w:hAnsi="宋体"/>
        </w:rPr>
      </w:pPr>
      <w:r w:rsidRPr="00FA6B9A">
        <w:rPr>
          <w:rFonts w:ascii="宋体" w:hAnsi="宋体"/>
          <w:noProof/>
        </w:rPr>
        <w:drawing>
          <wp:inline distT="0" distB="0" distL="0" distR="0" wp14:anchorId="560C06CB" wp14:editId="3A0B367D">
            <wp:extent cx="5274310" cy="3166110"/>
            <wp:effectExtent l="0" t="0" r="2540" b="0"/>
            <wp:docPr id="67558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80984" name=""/>
                    <pic:cNvPicPr/>
                  </pic:nvPicPr>
                  <pic:blipFill>
                    <a:blip r:embed="rId11"/>
                    <a:stretch>
                      <a:fillRect/>
                    </a:stretch>
                  </pic:blipFill>
                  <pic:spPr>
                    <a:xfrm>
                      <a:off x="0" y="0"/>
                      <a:ext cx="5274310" cy="3166110"/>
                    </a:xfrm>
                    <a:prstGeom prst="rect">
                      <a:avLst/>
                    </a:prstGeom>
                  </pic:spPr>
                </pic:pic>
              </a:graphicData>
            </a:graphic>
          </wp:inline>
        </w:drawing>
      </w:r>
    </w:p>
    <w:p w14:paraId="69CBF464" w14:textId="77777777" w:rsidR="00AE1F66" w:rsidRPr="00FA6B9A" w:rsidRDefault="00AE1F66" w:rsidP="009454C0">
      <w:pPr>
        <w:rPr>
          <w:rFonts w:ascii="宋体" w:hAnsi="宋体"/>
        </w:rPr>
      </w:pPr>
    </w:p>
    <w:p w14:paraId="7D0BD60E" w14:textId="744202B6" w:rsidR="00E57B2E" w:rsidRPr="001D0FD1" w:rsidRDefault="007D0051" w:rsidP="001D0FD1">
      <w:pPr>
        <w:pStyle w:val="3"/>
      </w:pPr>
      <w:bookmarkStart w:id="17" w:name="_Toc201686441"/>
      <w:r w:rsidRPr="001D0FD1">
        <w:rPr>
          <w:rFonts w:hint="eastAsia"/>
        </w:rPr>
        <w:t>2.3.4.</w:t>
      </w:r>
      <w:r w:rsidR="00E57B2E" w:rsidRPr="001D0FD1">
        <w:t>核心配置</w:t>
      </w:r>
      <w:bookmarkEnd w:id="17"/>
    </w:p>
    <w:p w14:paraId="383E2A51" w14:textId="506B8FAC" w:rsidR="00EC0E3B" w:rsidRPr="001D0FD1" w:rsidRDefault="007D0051" w:rsidP="001D0FD1">
      <w:pPr>
        <w:pStyle w:val="4"/>
      </w:pPr>
      <w:r w:rsidRPr="001D0FD1">
        <w:rPr>
          <w:rFonts w:hint="eastAsia"/>
        </w:rPr>
        <w:t>2.3.4</w:t>
      </w:r>
      <w:r w:rsidR="00EC0E3B" w:rsidRPr="001D0FD1">
        <w:rPr>
          <w:rFonts w:hint="eastAsia"/>
        </w:rPr>
        <w:t>.</w:t>
      </w:r>
      <w:r w:rsidRPr="001D0FD1">
        <w:rPr>
          <w:rFonts w:hint="eastAsia"/>
        </w:rPr>
        <w:t>1.</w:t>
      </w:r>
      <w:r w:rsidR="00824FE2" w:rsidRPr="001D0FD1">
        <w:t>核心交换机配置</w:t>
      </w:r>
    </w:p>
    <w:p w14:paraId="2C253CE5" w14:textId="3793135E" w:rsidR="002F0235" w:rsidRPr="00FA6B9A" w:rsidRDefault="002F0235" w:rsidP="009454C0">
      <w:pPr>
        <w:rPr>
          <w:rFonts w:ascii="宋体" w:hAnsi="宋体"/>
          <w:b/>
          <w:bCs/>
        </w:rPr>
      </w:pPr>
      <w:r w:rsidRPr="00FA6B9A">
        <w:rPr>
          <w:rFonts w:ascii="宋体" w:hAnsi="宋体" w:hint="eastAsia"/>
          <w:b/>
          <w:bCs/>
        </w:rPr>
        <w:t>// 命名</w:t>
      </w:r>
    </w:p>
    <w:p w14:paraId="307CA25C" w14:textId="77777777" w:rsidR="002F0235" w:rsidRPr="00FA6B9A" w:rsidRDefault="002F0235" w:rsidP="009454C0">
      <w:pPr>
        <w:rPr>
          <w:rFonts w:ascii="宋体" w:hAnsi="宋体"/>
        </w:rPr>
      </w:pPr>
      <w:r w:rsidRPr="00FA6B9A">
        <w:rPr>
          <w:rFonts w:ascii="宋体" w:hAnsi="宋体"/>
        </w:rPr>
        <w:t>Switch&gt;en</w:t>
      </w:r>
    </w:p>
    <w:p w14:paraId="386D7099" w14:textId="77777777" w:rsidR="002F0235" w:rsidRPr="00FA6B9A" w:rsidRDefault="002F0235" w:rsidP="009454C0">
      <w:pPr>
        <w:rPr>
          <w:rFonts w:ascii="宋体" w:hAnsi="宋体"/>
        </w:rPr>
      </w:pPr>
      <w:r w:rsidRPr="00FA6B9A">
        <w:rPr>
          <w:rFonts w:ascii="宋体" w:hAnsi="宋体"/>
        </w:rPr>
        <w:t>Switch#conf t</w:t>
      </w:r>
    </w:p>
    <w:p w14:paraId="59857ADE" w14:textId="77777777" w:rsidR="002F0235" w:rsidRPr="00FA6B9A" w:rsidRDefault="002F0235" w:rsidP="009454C0">
      <w:pPr>
        <w:rPr>
          <w:rFonts w:ascii="宋体" w:hAnsi="宋体"/>
        </w:rPr>
      </w:pPr>
      <w:r w:rsidRPr="00FA6B9A">
        <w:rPr>
          <w:rFonts w:ascii="宋体" w:hAnsi="宋体"/>
        </w:rPr>
        <w:t>Enter configuration commands, one per line.  End with CNTL/Z.</w:t>
      </w:r>
    </w:p>
    <w:p w14:paraId="70C775F4" w14:textId="77777777" w:rsidR="002F0235" w:rsidRPr="00FA6B9A" w:rsidRDefault="002F0235" w:rsidP="009454C0">
      <w:pPr>
        <w:rPr>
          <w:rFonts w:ascii="宋体" w:hAnsi="宋体"/>
        </w:rPr>
      </w:pPr>
      <w:r w:rsidRPr="00FA6B9A">
        <w:rPr>
          <w:rFonts w:ascii="宋体" w:hAnsi="宋体"/>
        </w:rPr>
        <w:t>Switch(config)#hostname CoreSwitch</w:t>
      </w:r>
    </w:p>
    <w:p w14:paraId="467A0A7F" w14:textId="77777777" w:rsidR="002F0235" w:rsidRPr="00FA6B9A" w:rsidRDefault="002F0235" w:rsidP="009454C0">
      <w:pPr>
        <w:rPr>
          <w:rFonts w:ascii="宋体" w:hAnsi="宋体"/>
        </w:rPr>
      </w:pPr>
    </w:p>
    <w:p w14:paraId="74FF9450" w14:textId="03617B21" w:rsidR="002F0235" w:rsidRPr="00FA6B9A" w:rsidRDefault="002F0235" w:rsidP="009454C0">
      <w:pPr>
        <w:rPr>
          <w:rFonts w:ascii="宋体" w:hAnsi="宋体"/>
          <w:b/>
          <w:bCs/>
        </w:rPr>
      </w:pPr>
      <w:r w:rsidRPr="00FA6B9A">
        <w:rPr>
          <w:rFonts w:ascii="宋体" w:hAnsi="宋体"/>
          <w:b/>
          <w:bCs/>
        </w:rPr>
        <w:t>// 创建VLAN</w:t>
      </w:r>
    </w:p>
    <w:p w14:paraId="2F0513A4" w14:textId="77777777" w:rsidR="002F0235" w:rsidRPr="00FA6B9A" w:rsidRDefault="002F0235" w:rsidP="009454C0">
      <w:pPr>
        <w:rPr>
          <w:rFonts w:ascii="宋体" w:hAnsi="宋体"/>
        </w:rPr>
      </w:pPr>
      <w:r w:rsidRPr="00FA6B9A">
        <w:rPr>
          <w:rFonts w:ascii="宋体" w:hAnsi="宋体"/>
        </w:rPr>
        <w:lastRenderedPageBreak/>
        <w:t>CoreSwitch(config)#vlan 10</w:t>
      </w:r>
    </w:p>
    <w:p w14:paraId="70CF5A1C" w14:textId="77777777" w:rsidR="002F0235" w:rsidRPr="00FA6B9A" w:rsidRDefault="002F0235" w:rsidP="009454C0">
      <w:pPr>
        <w:rPr>
          <w:rFonts w:ascii="宋体" w:hAnsi="宋体"/>
        </w:rPr>
      </w:pPr>
      <w:r w:rsidRPr="00FA6B9A">
        <w:rPr>
          <w:rFonts w:ascii="宋体" w:hAnsi="宋体"/>
        </w:rPr>
        <w:t>CoreSwitch(config-vlan)#name Finance</w:t>
      </w:r>
    </w:p>
    <w:p w14:paraId="5DC0D4B6" w14:textId="77777777" w:rsidR="002F0235" w:rsidRPr="00FA6B9A" w:rsidRDefault="002F0235" w:rsidP="009454C0">
      <w:pPr>
        <w:rPr>
          <w:rFonts w:ascii="宋体" w:hAnsi="宋体"/>
        </w:rPr>
      </w:pPr>
      <w:r w:rsidRPr="00FA6B9A">
        <w:rPr>
          <w:rFonts w:ascii="宋体" w:hAnsi="宋体"/>
        </w:rPr>
        <w:t>CoreSwitch(config-vlan)#exit</w:t>
      </w:r>
    </w:p>
    <w:p w14:paraId="49AD43BA" w14:textId="77777777" w:rsidR="002F0235" w:rsidRPr="00FA6B9A" w:rsidRDefault="002F0235" w:rsidP="009454C0">
      <w:pPr>
        <w:rPr>
          <w:rFonts w:ascii="宋体" w:hAnsi="宋体"/>
        </w:rPr>
      </w:pPr>
      <w:r w:rsidRPr="00FA6B9A">
        <w:rPr>
          <w:rFonts w:ascii="宋体" w:hAnsi="宋体"/>
        </w:rPr>
        <w:t>CoreSwitch(config)#vlan 20</w:t>
      </w:r>
    </w:p>
    <w:p w14:paraId="170C08D8" w14:textId="77777777" w:rsidR="002F0235" w:rsidRPr="00FA6B9A" w:rsidRDefault="002F0235" w:rsidP="009454C0">
      <w:pPr>
        <w:rPr>
          <w:rFonts w:ascii="宋体" w:hAnsi="宋体"/>
        </w:rPr>
      </w:pPr>
      <w:r w:rsidRPr="00FA6B9A">
        <w:rPr>
          <w:rFonts w:ascii="宋体" w:hAnsi="宋体"/>
        </w:rPr>
        <w:t>CoreSwitch(config-vlan)#name Tech</w:t>
      </w:r>
    </w:p>
    <w:p w14:paraId="43BC0AE1" w14:textId="77777777" w:rsidR="002F0235" w:rsidRPr="00FA6B9A" w:rsidRDefault="002F0235" w:rsidP="009454C0">
      <w:pPr>
        <w:rPr>
          <w:rFonts w:ascii="宋体" w:hAnsi="宋体"/>
        </w:rPr>
      </w:pPr>
      <w:r w:rsidRPr="00FA6B9A">
        <w:rPr>
          <w:rFonts w:ascii="宋体" w:hAnsi="宋体"/>
        </w:rPr>
        <w:t>CoreSwitch(config-vlan)#exit</w:t>
      </w:r>
    </w:p>
    <w:p w14:paraId="1FFA2D5C" w14:textId="77777777" w:rsidR="002F0235" w:rsidRPr="00FA6B9A" w:rsidRDefault="002F0235" w:rsidP="009454C0">
      <w:pPr>
        <w:rPr>
          <w:rFonts w:ascii="宋体" w:hAnsi="宋体"/>
        </w:rPr>
      </w:pPr>
      <w:r w:rsidRPr="00FA6B9A">
        <w:rPr>
          <w:rFonts w:ascii="宋体" w:hAnsi="宋体"/>
        </w:rPr>
        <w:t>CoreSwitch(config)#vlan 99</w:t>
      </w:r>
    </w:p>
    <w:p w14:paraId="5BAAF12C" w14:textId="77777777" w:rsidR="002F0235" w:rsidRPr="00FA6B9A" w:rsidRDefault="002F0235" w:rsidP="009454C0">
      <w:pPr>
        <w:rPr>
          <w:rFonts w:ascii="宋体" w:hAnsi="宋体"/>
        </w:rPr>
      </w:pPr>
      <w:r w:rsidRPr="00FA6B9A">
        <w:rPr>
          <w:rFonts w:ascii="宋体" w:hAnsi="宋体"/>
        </w:rPr>
        <w:t>CoreSwitch(config-vlan)#name Servers</w:t>
      </w:r>
    </w:p>
    <w:p w14:paraId="47F2FB27" w14:textId="77777777" w:rsidR="002F0235" w:rsidRPr="00FA6B9A" w:rsidRDefault="002F0235" w:rsidP="009454C0">
      <w:pPr>
        <w:rPr>
          <w:rFonts w:ascii="宋体" w:hAnsi="宋体"/>
        </w:rPr>
      </w:pPr>
      <w:r w:rsidRPr="00FA6B9A">
        <w:rPr>
          <w:rFonts w:ascii="宋体" w:hAnsi="宋体"/>
        </w:rPr>
        <w:t>CoreSwitch(config-vlan)#exit</w:t>
      </w:r>
    </w:p>
    <w:p w14:paraId="4D57C599" w14:textId="77777777" w:rsidR="002F0235" w:rsidRPr="00FA6B9A" w:rsidRDefault="002F0235" w:rsidP="009454C0">
      <w:pPr>
        <w:rPr>
          <w:rFonts w:ascii="宋体" w:hAnsi="宋体"/>
        </w:rPr>
      </w:pPr>
    </w:p>
    <w:p w14:paraId="73E264F3" w14:textId="682BB7B1" w:rsidR="002F0235" w:rsidRPr="00FA6B9A" w:rsidRDefault="002F0235" w:rsidP="009454C0">
      <w:pPr>
        <w:rPr>
          <w:rFonts w:ascii="宋体" w:hAnsi="宋体"/>
          <w:b/>
          <w:bCs/>
        </w:rPr>
      </w:pPr>
      <w:r w:rsidRPr="00FA6B9A">
        <w:rPr>
          <w:rFonts w:ascii="宋体" w:hAnsi="宋体"/>
          <w:b/>
          <w:bCs/>
        </w:rPr>
        <w:t>// 配置VLAN接口IP（网关）</w:t>
      </w:r>
    </w:p>
    <w:p w14:paraId="4F99DCA9" w14:textId="77777777" w:rsidR="002F0235" w:rsidRPr="00FA6B9A" w:rsidRDefault="002F0235" w:rsidP="009454C0">
      <w:pPr>
        <w:rPr>
          <w:rFonts w:ascii="宋体" w:hAnsi="宋体"/>
        </w:rPr>
      </w:pPr>
      <w:r w:rsidRPr="00FA6B9A">
        <w:rPr>
          <w:rFonts w:ascii="宋体" w:hAnsi="宋体"/>
        </w:rPr>
        <w:t>CoreSwitch(config)#interface vlan 10</w:t>
      </w:r>
    </w:p>
    <w:p w14:paraId="5CB322E6" w14:textId="77777777" w:rsidR="002F0235" w:rsidRPr="00FA6B9A" w:rsidRDefault="002F0235" w:rsidP="009454C0">
      <w:pPr>
        <w:rPr>
          <w:rFonts w:ascii="宋体" w:hAnsi="宋体"/>
        </w:rPr>
      </w:pPr>
      <w:r w:rsidRPr="00FA6B9A">
        <w:rPr>
          <w:rFonts w:ascii="宋体" w:hAnsi="宋体"/>
        </w:rPr>
        <w:t>CoreSwitch(config-if)#</w:t>
      </w:r>
    </w:p>
    <w:p w14:paraId="5F4EB3C9" w14:textId="77777777" w:rsidR="002F0235" w:rsidRPr="00FA6B9A" w:rsidRDefault="002F0235" w:rsidP="009454C0">
      <w:pPr>
        <w:rPr>
          <w:rFonts w:ascii="宋体" w:hAnsi="宋体"/>
        </w:rPr>
      </w:pPr>
      <w:r w:rsidRPr="00FA6B9A">
        <w:rPr>
          <w:rFonts w:ascii="宋体" w:hAnsi="宋体"/>
        </w:rPr>
        <w:t>%LINK-5-CHANGED: Interface Vlan10, changed state to up</w:t>
      </w:r>
    </w:p>
    <w:p w14:paraId="695404E0" w14:textId="0C6B18BA" w:rsidR="002F0235" w:rsidRPr="00FA6B9A" w:rsidRDefault="002F0235" w:rsidP="009454C0">
      <w:pPr>
        <w:rPr>
          <w:rFonts w:ascii="宋体" w:hAnsi="宋体"/>
        </w:rPr>
      </w:pPr>
      <w:r w:rsidRPr="00FA6B9A">
        <w:rPr>
          <w:rFonts w:ascii="宋体" w:hAnsi="宋体"/>
        </w:rPr>
        <w:t>CoreSwitch(config-if)#ip address 192.168.</w:t>
      </w:r>
      <w:r w:rsidR="008E46FE" w:rsidRPr="00FA6B9A">
        <w:rPr>
          <w:rFonts w:ascii="宋体" w:hAnsi="宋体" w:hint="eastAsia"/>
        </w:rPr>
        <w:t>1</w:t>
      </w:r>
      <w:r w:rsidRPr="00FA6B9A">
        <w:rPr>
          <w:rFonts w:ascii="宋体" w:hAnsi="宋体"/>
        </w:rPr>
        <w:t>0.1 255.255.255.0</w:t>
      </w:r>
    </w:p>
    <w:p w14:paraId="574C03EE" w14:textId="77777777" w:rsidR="002F0235" w:rsidRPr="00FA6B9A" w:rsidRDefault="002F0235" w:rsidP="009454C0">
      <w:pPr>
        <w:rPr>
          <w:rFonts w:ascii="宋体" w:hAnsi="宋体"/>
        </w:rPr>
      </w:pPr>
      <w:r w:rsidRPr="00FA6B9A">
        <w:rPr>
          <w:rFonts w:ascii="宋体" w:hAnsi="宋体"/>
        </w:rPr>
        <w:t>CoreSwitch(config-if)#exit</w:t>
      </w:r>
    </w:p>
    <w:p w14:paraId="1A3F9349" w14:textId="77777777" w:rsidR="002F0235" w:rsidRPr="00FA6B9A" w:rsidRDefault="002F0235" w:rsidP="009454C0">
      <w:pPr>
        <w:rPr>
          <w:rFonts w:ascii="宋体" w:hAnsi="宋体"/>
        </w:rPr>
      </w:pPr>
      <w:r w:rsidRPr="00FA6B9A">
        <w:rPr>
          <w:rFonts w:ascii="宋体" w:hAnsi="宋体"/>
        </w:rPr>
        <w:t>CoreSwitch(config)#interface vlan 20</w:t>
      </w:r>
    </w:p>
    <w:p w14:paraId="1402187C" w14:textId="77777777" w:rsidR="002F0235" w:rsidRPr="00FA6B9A" w:rsidRDefault="002F0235" w:rsidP="009454C0">
      <w:pPr>
        <w:rPr>
          <w:rFonts w:ascii="宋体" w:hAnsi="宋体"/>
        </w:rPr>
      </w:pPr>
      <w:r w:rsidRPr="00FA6B9A">
        <w:rPr>
          <w:rFonts w:ascii="宋体" w:hAnsi="宋体"/>
        </w:rPr>
        <w:t>CoreSwitch(config-if)#</w:t>
      </w:r>
    </w:p>
    <w:p w14:paraId="2F721308" w14:textId="77777777" w:rsidR="002F0235" w:rsidRPr="00FA6B9A" w:rsidRDefault="002F0235" w:rsidP="009454C0">
      <w:pPr>
        <w:rPr>
          <w:rFonts w:ascii="宋体" w:hAnsi="宋体"/>
        </w:rPr>
      </w:pPr>
      <w:r w:rsidRPr="00FA6B9A">
        <w:rPr>
          <w:rFonts w:ascii="宋体" w:hAnsi="宋体"/>
        </w:rPr>
        <w:t>%LINK-5-CHANGED: Interface Vlan20, changed state to up</w:t>
      </w:r>
    </w:p>
    <w:p w14:paraId="4650E668" w14:textId="77777777" w:rsidR="002F0235" w:rsidRPr="00FA6B9A" w:rsidRDefault="002F0235" w:rsidP="009454C0">
      <w:pPr>
        <w:rPr>
          <w:rFonts w:ascii="宋体" w:hAnsi="宋体"/>
        </w:rPr>
      </w:pPr>
      <w:r w:rsidRPr="00FA6B9A">
        <w:rPr>
          <w:rFonts w:ascii="宋体" w:hAnsi="宋体"/>
        </w:rPr>
        <w:t>CoreSwitch(config-if)#ip address 192.168.20.1 255.255.255.0</w:t>
      </w:r>
    </w:p>
    <w:p w14:paraId="28A40F15" w14:textId="77777777" w:rsidR="002F0235" w:rsidRPr="00FA6B9A" w:rsidRDefault="002F0235" w:rsidP="009454C0">
      <w:pPr>
        <w:rPr>
          <w:rFonts w:ascii="宋体" w:hAnsi="宋体"/>
        </w:rPr>
      </w:pPr>
      <w:r w:rsidRPr="00FA6B9A">
        <w:rPr>
          <w:rFonts w:ascii="宋体" w:hAnsi="宋体"/>
        </w:rPr>
        <w:t>CoreSwitch(config-if)#exit</w:t>
      </w:r>
    </w:p>
    <w:p w14:paraId="38E3504D" w14:textId="77777777" w:rsidR="002F0235" w:rsidRPr="00FA6B9A" w:rsidRDefault="002F0235" w:rsidP="009454C0">
      <w:pPr>
        <w:rPr>
          <w:rFonts w:ascii="宋体" w:hAnsi="宋体"/>
        </w:rPr>
      </w:pPr>
      <w:r w:rsidRPr="00FA6B9A">
        <w:rPr>
          <w:rFonts w:ascii="宋体" w:hAnsi="宋体"/>
        </w:rPr>
        <w:t>CoreSwitch(config)#interface vlan 99</w:t>
      </w:r>
    </w:p>
    <w:p w14:paraId="038C723E" w14:textId="77777777" w:rsidR="002F0235" w:rsidRPr="00FA6B9A" w:rsidRDefault="002F0235" w:rsidP="009454C0">
      <w:pPr>
        <w:rPr>
          <w:rFonts w:ascii="宋体" w:hAnsi="宋体"/>
        </w:rPr>
      </w:pPr>
      <w:r w:rsidRPr="00FA6B9A">
        <w:rPr>
          <w:rFonts w:ascii="宋体" w:hAnsi="宋体"/>
        </w:rPr>
        <w:t>CoreSwitch(config-if)#</w:t>
      </w:r>
    </w:p>
    <w:p w14:paraId="3E0766F3" w14:textId="77777777" w:rsidR="002F0235" w:rsidRPr="00FA6B9A" w:rsidRDefault="002F0235" w:rsidP="009454C0">
      <w:pPr>
        <w:rPr>
          <w:rFonts w:ascii="宋体" w:hAnsi="宋体"/>
        </w:rPr>
      </w:pPr>
      <w:r w:rsidRPr="00FA6B9A">
        <w:rPr>
          <w:rFonts w:ascii="宋体" w:hAnsi="宋体"/>
        </w:rPr>
        <w:t>%LINK-5-CHANGED: Interface Vlan99, changed state to up</w:t>
      </w:r>
    </w:p>
    <w:p w14:paraId="3D055B7C" w14:textId="77777777" w:rsidR="002F0235" w:rsidRPr="00FA6B9A" w:rsidRDefault="002F0235" w:rsidP="009454C0">
      <w:pPr>
        <w:rPr>
          <w:rFonts w:ascii="宋体" w:hAnsi="宋体"/>
        </w:rPr>
      </w:pPr>
      <w:r w:rsidRPr="00FA6B9A">
        <w:rPr>
          <w:rFonts w:ascii="宋体" w:hAnsi="宋体"/>
        </w:rPr>
        <w:t>CoreSwitch(config-if)#ip address 192.168.99.1 255.255.255.0</w:t>
      </w:r>
    </w:p>
    <w:p w14:paraId="11936A68" w14:textId="77777777" w:rsidR="002F0235" w:rsidRPr="00FA6B9A" w:rsidRDefault="002F0235" w:rsidP="009454C0">
      <w:pPr>
        <w:rPr>
          <w:rFonts w:ascii="宋体" w:hAnsi="宋体"/>
        </w:rPr>
      </w:pPr>
      <w:r w:rsidRPr="00FA6B9A">
        <w:rPr>
          <w:rFonts w:ascii="宋体" w:hAnsi="宋体"/>
        </w:rPr>
        <w:t>CoreSwitch(config-if)#exit</w:t>
      </w:r>
    </w:p>
    <w:p w14:paraId="2E63C135" w14:textId="5F65E0C3" w:rsidR="00824FE2" w:rsidRPr="00FA6B9A" w:rsidRDefault="002F0235" w:rsidP="009454C0">
      <w:pPr>
        <w:rPr>
          <w:rFonts w:ascii="宋体" w:hAnsi="宋体"/>
        </w:rPr>
      </w:pPr>
      <w:r w:rsidRPr="00FA6B9A">
        <w:rPr>
          <w:rFonts w:ascii="宋体" w:hAnsi="宋体"/>
        </w:rPr>
        <w:t>CoreSwitch(config)#</w:t>
      </w:r>
    </w:p>
    <w:p w14:paraId="068101C4" w14:textId="734A626B" w:rsidR="001C0E1C" w:rsidRPr="00FA6B9A" w:rsidRDefault="002F0235" w:rsidP="009454C0">
      <w:pPr>
        <w:rPr>
          <w:rFonts w:ascii="宋体" w:hAnsi="宋体"/>
        </w:rPr>
      </w:pPr>
      <w:r w:rsidRPr="00FA6B9A">
        <w:rPr>
          <w:rFonts w:ascii="宋体" w:hAnsi="宋体"/>
          <w:noProof/>
        </w:rPr>
        <w:lastRenderedPageBreak/>
        <w:drawing>
          <wp:inline distT="0" distB="0" distL="0" distR="0" wp14:anchorId="07AEA3E7" wp14:editId="0D5B704F">
            <wp:extent cx="5274310" cy="4938395"/>
            <wp:effectExtent l="0" t="0" r="2540" b="0"/>
            <wp:docPr id="674229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9930" name=""/>
                    <pic:cNvPicPr/>
                  </pic:nvPicPr>
                  <pic:blipFill>
                    <a:blip r:embed="rId12"/>
                    <a:stretch>
                      <a:fillRect/>
                    </a:stretch>
                  </pic:blipFill>
                  <pic:spPr>
                    <a:xfrm>
                      <a:off x="0" y="0"/>
                      <a:ext cx="5274310" cy="4938395"/>
                    </a:xfrm>
                    <a:prstGeom prst="rect">
                      <a:avLst/>
                    </a:prstGeom>
                  </pic:spPr>
                </pic:pic>
              </a:graphicData>
            </a:graphic>
          </wp:inline>
        </w:drawing>
      </w:r>
    </w:p>
    <w:p w14:paraId="3ED64BB6" w14:textId="77777777" w:rsidR="002F0235" w:rsidRPr="00FA6B9A" w:rsidRDefault="002F0235" w:rsidP="009454C0">
      <w:pPr>
        <w:rPr>
          <w:rFonts w:ascii="宋体" w:hAnsi="宋体"/>
        </w:rPr>
      </w:pPr>
    </w:p>
    <w:p w14:paraId="1410BA23" w14:textId="1A6D55CA" w:rsidR="002F0235" w:rsidRPr="00FA6B9A" w:rsidRDefault="002F0235" w:rsidP="009454C0">
      <w:pPr>
        <w:rPr>
          <w:rFonts w:ascii="宋体" w:hAnsi="宋体"/>
          <w:b/>
          <w:bCs/>
        </w:rPr>
      </w:pPr>
      <w:r w:rsidRPr="00FA6B9A">
        <w:rPr>
          <w:rFonts w:ascii="宋体" w:hAnsi="宋体"/>
          <w:b/>
          <w:bCs/>
        </w:rPr>
        <w:t>// 启用三层路由</w:t>
      </w:r>
    </w:p>
    <w:p w14:paraId="0CEA10E1" w14:textId="77777777" w:rsidR="002F0235" w:rsidRPr="00FA6B9A" w:rsidRDefault="002F0235" w:rsidP="009454C0">
      <w:pPr>
        <w:rPr>
          <w:rFonts w:ascii="宋体" w:hAnsi="宋体"/>
        </w:rPr>
      </w:pPr>
      <w:r w:rsidRPr="00FA6B9A">
        <w:rPr>
          <w:rFonts w:ascii="宋体" w:hAnsi="宋体"/>
        </w:rPr>
        <w:t>CoreSwitch(config)#ip routing</w:t>
      </w:r>
    </w:p>
    <w:p w14:paraId="6FBF1A80" w14:textId="77777777" w:rsidR="002F0235" w:rsidRPr="00FA6B9A" w:rsidRDefault="002F0235" w:rsidP="009454C0">
      <w:pPr>
        <w:rPr>
          <w:rFonts w:ascii="宋体" w:hAnsi="宋体"/>
        </w:rPr>
      </w:pPr>
    </w:p>
    <w:p w14:paraId="717D5E17" w14:textId="58D5A9BF" w:rsidR="002F0235" w:rsidRPr="00FA6B9A" w:rsidRDefault="002F0235" w:rsidP="009454C0">
      <w:pPr>
        <w:rPr>
          <w:rFonts w:ascii="宋体" w:hAnsi="宋体"/>
          <w:b/>
          <w:bCs/>
        </w:rPr>
      </w:pPr>
      <w:r w:rsidRPr="00FA6B9A">
        <w:rPr>
          <w:rFonts w:ascii="宋体" w:hAnsi="宋体"/>
          <w:b/>
          <w:bCs/>
        </w:rPr>
        <w:t>// 连接服务器汇聚交换机1（fast0/1）</w:t>
      </w:r>
    </w:p>
    <w:p w14:paraId="0A9636F2" w14:textId="77777777" w:rsidR="002F0235" w:rsidRPr="00FA6B9A" w:rsidRDefault="002F0235" w:rsidP="009454C0">
      <w:pPr>
        <w:rPr>
          <w:rFonts w:ascii="宋体" w:hAnsi="宋体"/>
        </w:rPr>
      </w:pPr>
      <w:r w:rsidRPr="00FA6B9A">
        <w:rPr>
          <w:rFonts w:ascii="宋体" w:hAnsi="宋体"/>
        </w:rPr>
        <w:t>CoreSwitch(config)#interface fastEthernet 0/1</w:t>
      </w:r>
    </w:p>
    <w:p w14:paraId="42DC124A" w14:textId="37085406" w:rsidR="002F0235" w:rsidRPr="00FA6B9A" w:rsidRDefault="002F0235" w:rsidP="009454C0">
      <w:pPr>
        <w:rPr>
          <w:rFonts w:ascii="宋体" w:hAnsi="宋体"/>
        </w:rPr>
      </w:pPr>
      <w:r w:rsidRPr="00FA6B9A">
        <w:rPr>
          <w:rFonts w:ascii="宋体" w:hAnsi="宋体"/>
        </w:rPr>
        <w:t>CoreSwitch(config-if)#switchport mode trunk</w:t>
      </w:r>
    </w:p>
    <w:p w14:paraId="0FB6801F" w14:textId="77777777" w:rsidR="002F0235" w:rsidRPr="00FA6B9A" w:rsidRDefault="002F0235" w:rsidP="009454C0">
      <w:pPr>
        <w:rPr>
          <w:rFonts w:ascii="宋体" w:hAnsi="宋体"/>
        </w:rPr>
      </w:pPr>
      <w:r w:rsidRPr="00FA6B9A">
        <w:rPr>
          <w:rFonts w:ascii="宋体" w:hAnsi="宋体"/>
        </w:rPr>
        <w:t>%LINEPROTO-5-UPDOWN: Line protocol on Interface FastEthernet0/1, changed state to down</w:t>
      </w:r>
    </w:p>
    <w:p w14:paraId="675DD391" w14:textId="77777777" w:rsidR="002F0235" w:rsidRPr="00FA6B9A" w:rsidRDefault="002F0235" w:rsidP="009454C0">
      <w:pPr>
        <w:rPr>
          <w:rFonts w:ascii="宋体" w:hAnsi="宋体"/>
        </w:rPr>
      </w:pPr>
      <w:r w:rsidRPr="00FA6B9A">
        <w:rPr>
          <w:rFonts w:ascii="宋体" w:hAnsi="宋体"/>
        </w:rPr>
        <w:t>%LINEPROTO-5-UPDOWN: Line protocol on Interface FastEthernet0/1, changed state to up</w:t>
      </w:r>
    </w:p>
    <w:p w14:paraId="158A4542" w14:textId="77777777" w:rsidR="002F0235" w:rsidRPr="00FA6B9A" w:rsidRDefault="002F0235" w:rsidP="009454C0">
      <w:pPr>
        <w:rPr>
          <w:rFonts w:ascii="宋体" w:hAnsi="宋体"/>
        </w:rPr>
      </w:pPr>
      <w:r w:rsidRPr="00FA6B9A">
        <w:rPr>
          <w:rFonts w:ascii="宋体" w:hAnsi="宋体"/>
        </w:rPr>
        <w:t>%LINEPROTO-5-UPDOWN: Line protocol on Interface Vlan10, changed state to up</w:t>
      </w:r>
    </w:p>
    <w:p w14:paraId="748FB7CF" w14:textId="77777777" w:rsidR="002F0235" w:rsidRPr="00FA6B9A" w:rsidRDefault="002F0235" w:rsidP="009454C0">
      <w:pPr>
        <w:rPr>
          <w:rFonts w:ascii="宋体" w:hAnsi="宋体"/>
        </w:rPr>
      </w:pPr>
      <w:r w:rsidRPr="00FA6B9A">
        <w:rPr>
          <w:rFonts w:ascii="宋体" w:hAnsi="宋体"/>
        </w:rPr>
        <w:t>%LINEPROTO-5-UPDOWN: Line protocol on Interface Vlan20, changed state to up</w:t>
      </w:r>
    </w:p>
    <w:p w14:paraId="488B814D" w14:textId="77777777" w:rsidR="002F0235" w:rsidRPr="00FA6B9A" w:rsidRDefault="002F0235" w:rsidP="009454C0">
      <w:pPr>
        <w:rPr>
          <w:rFonts w:ascii="宋体" w:hAnsi="宋体"/>
        </w:rPr>
      </w:pPr>
      <w:r w:rsidRPr="00FA6B9A">
        <w:rPr>
          <w:rFonts w:ascii="宋体" w:hAnsi="宋体"/>
        </w:rPr>
        <w:lastRenderedPageBreak/>
        <w:t>%LINEPROTO-5-UPDOWN: Line protocol on Interface Vlan99, changed state to up</w:t>
      </w:r>
    </w:p>
    <w:p w14:paraId="2AEC3F9D" w14:textId="77777777" w:rsidR="002F0235" w:rsidRPr="00FA6B9A" w:rsidRDefault="002F0235" w:rsidP="009454C0">
      <w:pPr>
        <w:rPr>
          <w:rFonts w:ascii="宋体" w:hAnsi="宋体"/>
        </w:rPr>
      </w:pPr>
      <w:r w:rsidRPr="00FA6B9A">
        <w:rPr>
          <w:rFonts w:ascii="宋体" w:hAnsi="宋体"/>
        </w:rPr>
        <w:t>CoreSwitch(config-if)#switchport trunk allowed vlan 99</w:t>
      </w:r>
    </w:p>
    <w:p w14:paraId="44513F4E" w14:textId="77777777" w:rsidR="002F0235" w:rsidRPr="00FA6B9A" w:rsidRDefault="002F0235" w:rsidP="009454C0">
      <w:pPr>
        <w:rPr>
          <w:rFonts w:ascii="宋体" w:hAnsi="宋体"/>
        </w:rPr>
      </w:pPr>
      <w:r w:rsidRPr="00FA6B9A">
        <w:rPr>
          <w:rFonts w:ascii="宋体" w:hAnsi="宋体"/>
        </w:rPr>
        <w:t>CoreSwitch(config-if)#exit</w:t>
      </w:r>
    </w:p>
    <w:p w14:paraId="375DD4D4" w14:textId="77777777" w:rsidR="002F0235" w:rsidRPr="00FA6B9A" w:rsidRDefault="002F0235" w:rsidP="009454C0">
      <w:pPr>
        <w:rPr>
          <w:rFonts w:ascii="宋体" w:hAnsi="宋体"/>
        </w:rPr>
      </w:pPr>
    </w:p>
    <w:p w14:paraId="00D621F7" w14:textId="56DE9082" w:rsidR="002F0235" w:rsidRPr="00FA6B9A" w:rsidRDefault="002F0235" w:rsidP="009454C0">
      <w:pPr>
        <w:rPr>
          <w:rFonts w:ascii="宋体" w:hAnsi="宋体"/>
          <w:b/>
          <w:bCs/>
        </w:rPr>
      </w:pPr>
      <w:r w:rsidRPr="00FA6B9A">
        <w:rPr>
          <w:rFonts w:ascii="宋体" w:hAnsi="宋体"/>
          <w:b/>
          <w:bCs/>
        </w:rPr>
        <w:t>// 连接服务器汇聚交换机2（fast0/2）</w:t>
      </w:r>
    </w:p>
    <w:p w14:paraId="7BF661EF" w14:textId="77777777" w:rsidR="002F0235" w:rsidRPr="00FA6B9A" w:rsidRDefault="002F0235" w:rsidP="009454C0">
      <w:pPr>
        <w:rPr>
          <w:rFonts w:ascii="宋体" w:hAnsi="宋体"/>
        </w:rPr>
      </w:pPr>
      <w:r w:rsidRPr="00FA6B9A">
        <w:rPr>
          <w:rFonts w:ascii="宋体" w:hAnsi="宋体"/>
        </w:rPr>
        <w:t>CoreSwitch(config)#interface fastEthernet 0/2</w:t>
      </w:r>
    </w:p>
    <w:p w14:paraId="513B729B" w14:textId="335AA212" w:rsidR="002F0235" w:rsidRPr="00FA6B9A" w:rsidRDefault="002F0235" w:rsidP="009454C0">
      <w:pPr>
        <w:rPr>
          <w:rFonts w:ascii="宋体" w:hAnsi="宋体"/>
        </w:rPr>
      </w:pPr>
      <w:r w:rsidRPr="00FA6B9A">
        <w:rPr>
          <w:rFonts w:ascii="宋体" w:hAnsi="宋体"/>
        </w:rPr>
        <w:t>CoreSwitch(config-if)#switchport mode trunk</w:t>
      </w:r>
    </w:p>
    <w:p w14:paraId="70A88710" w14:textId="77777777" w:rsidR="002F0235" w:rsidRPr="00FA6B9A" w:rsidRDefault="002F0235" w:rsidP="009454C0">
      <w:pPr>
        <w:rPr>
          <w:rFonts w:ascii="宋体" w:hAnsi="宋体"/>
        </w:rPr>
      </w:pPr>
      <w:r w:rsidRPr="00FA6B9A">
        <w:rPr>
          <w:rFonts w:ascii="宋体" w:hAnsi="宋体"/>
        </w:rPr>
        <w:t>%LINEPROTO-5-UPDOWN: Line protocol on Interface FastEthernet0/2, changed state to down</w:t>
      </w:r>
    </w:p>
    <w:p w14:paraId="0C525A17" w14:textId="77777777" w:rsidR="002F0235" w:rsidRPr="00FA6B9A" w:rsidRDefault="002F0235" w:rsidP="009454C0">
      <w:pPr>
        <w:rPr>
          <w:rFonts w:ascii="宋体" w:hAnsi="宋体"/>
        </w:rPr>
      </w:pPr>
      <w:r w:rsidRPr="00FA6B9A">
        <w:rPr>
          <w:rFonts w:ascii="宋体" w:hAnsi="宋体"/>
        </w:rPr>
        <w:t>%LINEPROTO-5-UPDOWN: Line protocol on Interface FastEthernet0/2, changed state to up</w:t>
      </w:r>
    </w:p>
    <w:p w14:paraId="4E56DFC6" w14:textId="77777777" w:rsidR="002F0235" w:rsidRPr="00FA6B9A" w:rsidRDefault="002F0235" w:rsidP="009454C0">
      <w:pPr>
        <w:rPr>
          <w:rFonts w:ascii="宋体" w:hAnsi="宋体"/>
        </w:rPr>
      </w:pPr>
      <w:r w:rsidRPr="00FA6B9A">
        <w:rPr>
          <w:rFonts w:ascii="宋体" w:hAnsi="宋体"/>
        </w:rPr>
        <w:t>CoreSwitch(config-if)#switchport trunk allowed vlan 99</w:t>
      </w:r>
    </w:p>
    <w:p w14:paraId="75D38A57" w14:textId="77777777" w:rsidR="002F0235" w:rsidRPr="00FA6B9A" w:rsidRDefault="002F0235" w:rsidP="009454C0">
      <w:pPr>
        <w:rPr>
          <w:rFonts w:ascii="宋体" w:hAnsi="宋体"/>
        </w:rPr>
      </w:pPr>
      <w:r w:rsidRPr="00FA6B9A">
        <w:rPr>
          <w:rFonts w:ascii="宋体" w:hAnsi="宋体"/>
        </w:rPr>
        <w:t>CoreSwitch(config-if)#exit</w:t>
      </w:r>
    </w:p>
    <w:p w14:paraId="7CFE34D1" w14:textId="77777777" w:rsidR="002F0235" w:rsidRPr="00FA6B9A" w:rsidRDefault="002F0235" w:rsidP="009454C0">
      <w:pPr>
        <w:rPr>
          <w:rFonts w:ascii="宋体" w:hAnsi="宋体"/>
        </w:rPr>
      </w:pPr>
    </w:p>
    <w:p w14:paraId="2C12CD90" w14:textId="5C045467" w:rsidR="002F0235" w:rsidRPr="00FA6B9A" w:rsidRDefault="002F0235" w:rsidP="009454C0">
      <w:pPr>
        <w:rPr>
          <w:rFonts w:ascii="宋体" w:hAnsi="宋体"/>
          <w:b/>
          <w:bCs/>
        </w:rPr>
      </w:pPr>
      <w:r w:rsidRPr="00FA6B9A">
        <w:rPr>
          <w:rFonts w:ascii="宋体" w:hAnsi="宋体"/>
          <w:b/>
          <w:bCs/>
        </w:rPr>
        <w:t>// 连接部门汇聚交换机1（fast0/3）</w:t>
      </w:r>
    </w:p>
    <w:p w14:paraId="4F6F1C86" w14:textId="77777777" w:rsidR="002F0235" w:rsidRPr="00FA6B9A" w:rsidRDefault="002F0235" w:rsidP="009454C0">
      <w:pPr>
        <w:rPr>
          <w:rFonts w:ascii="宋体" w:hAnsi="宋体"/>
        </w:rPr>
      </w:pPr>
      <w:r w:rsidRPr="00FA6B9A">
        <w:rPr>
          <w:rFonts w:ascii="宋体" w:hAnsi="宋体"/>
        </w:rPr>
        <w:t>CoreSwitch(config)#interface fastEthernet 0/3</w:t>
      </w:r>
    </w:p>
    <w:p w14:paraId="21CD4394" w14:textId="2D26EA55" w:rsidR="002F0235" w:rsidRPr="00FA6B9A" w:rsidRDefault="002F0235" w:rsidP="009454C0">
      <w:pPr>
        <w:rPr>
          <w:rFonts w:ascii="宋体" w:hAnsi="宋体"/>
        </w:rPr>
      </w:pPr>
      <w:r w:rsidRPr="00FA6B9A">
        <w:rPr>
          <w:rFonts w:ascii="宋体" w:hAnsi="宋体"/>
        </w:rPr>
        <w:t>CoreSwitch(config-if)#switchport mode trunk</w:t>
      </w:r>
    </w:p>
    <w:p w14:paraId="5AA64F51" w14:textId="77777777" w:rsidR="002F0235" w:rsidRPr="00FA6B9A" w:rsidRDefault="002F0235" w:rsidP="009454C0">
      <w:pPr>
        <w:rPr>
          <w:rFonts w:ascii="宋体" w:hAnsi="宋体"/>
        </w:rPr>
      </w:pPr>
      <w:r w:rsidRPr="00FA6B9A">
        <w:rPr>
          <w:rFonts w:ascii="宋体" w:hAnsi="宋体"/>
        </w:rPr>
        <w:t>CoreSwitch(config-if)#</w:t>
      </w:r>
    </w:p>
    <w:p w14:paraId="393DCC5D" w14:textId="77777777" w:rsidR="002F0235" w:rsidRPr="00FA6B9A" w:rsidRDefault="002F0235" w:rsidP="009454C0">
      <w:pPr>
        <w:rPr>
          <w:rFonts w:ascii="宋体" w:hAnsi="宋体"/>
        </w:rPr>
      </w:pPr>
      <w:r w:rsidRPr="00FA6B9A">
        <w:rPr>
          <w:rFonts w:ascii="宋体" w:hAnsi="宋体"/>
        </w:rPr>
        <w:t>%LINEPROTO-5-UPDOWN: Line protocol on Interface FastEthernet0/3, changed state to down</w:t>
      </w:r>
    </w:p>
    <w:p w14:paraId="12D5E1E1" w14:textId="77777777" w:rsidR="002F0235" w:rsidRPr="00FA6B9A" w:rsidRDefault="002F0235" w:rsidP="009454C0">
      <w:pPr>
        <w:rPr>
          <w:rFonts w:ascii="宋体" w:hAnsi="宋体"/>
        </w:rPr>
      </w:pPr>
      <w:r w:rsidRPr="00FA6B9A">
        <w:rPr>
          <w:rFonts w:ascii="宋体" w:hAnsi="宋体"/>
        </w:rPr>
        <w:t>%LINEPROTO-5-UPDOWN: Line protocol on Interface FastEthernet0/3, changed state to upswitchport trunk allowed vlan 10,20</w:t>
      </w:r>
    </w:p>
    <w:p w14:paraId="32474344" w14:textId="77777777" w:rsidR="002F0235" w:rsidRPr="00FA6B9A" w:rsidRDefault="002F0235" w:rsidP="009454C0">
      <w:pPr>
        <w:rPr>
          <w:rFonts w:ascii="宋体" w:hAnsi="宋体"/>
        </w:rPr>
      </w:pPr>
      <w:r w:rsidRPr="00FA6B9A">
        <w:rPr>
          <w:rFonts w:ascii="宋体" w:hAnsi="宋体"/>
        </w:rPr>
        <w:t>CoreSwitch(config-if)#switchport trunk allowed vlan 10,20</w:t>
      </w:r>
    </w:p>
    <w:p w14:paraId="72EC48F6" w14:textId="77777777" w:rsidR="002F0235" w:rsidRPr="00FA6B9A" w:rsidRDefault="002F0235" w:rsidP="009454C0">
      <w:pPr>
        <w:rPr>
          <w:rFonts w:ascii="宋体" w:hAnsi="宋体"/>
        </w:rPr>
      </w:pPr>
      <w:r w:rsidRPr="00FA6B9A">
        <w:rPr>
          <w:rFonts w:ascii="宋体" w:hAnsi="宋体"/>
        </w:rPr>
        <w:t>CoreSwitch(config-if)#exit</w:t>
      </w:r>
    </w:p>
    <w:p w14:paraId="7FCBED45" w14:textId="77777777" w:rsidR="002F0235" w:rsidRPr="00FA6B9A" w:rsidRDefault="002F0235" w:rsidP="009454C0">
      <w:pPr>
        <w:rPr>
          <w:rFonts w:ascii="宋体" w:hAnsi="宋体"/>
        </w:rPr>
      </w:pPr>
    </w:p>
    <w:p w14:paraId="1E9DDAC1" w14:textId="575FD47D" w:rsidR="002F0235" w:rsidRPr="00FA6B9A" w:rsidRDefault="002F0235" w:rsidP="009454C0">
      <w:pPr>
        <w:rPr>
          <w:rFonts w:ascii="宋体" w:hAnsi="宋体"/>
          <w:b/>
          <w:bCs/>
        </w:rPr>
      </w:pPr>
      <w:r w:rsidRPr="00FA6B9A">
        <w:rPr>
          <w:rFonts w:ascii="宋体" w:hAnsi="宋体"/>
          <w:b/>
          <w:bCs/>
        </w:rPr>
        <w:t>// 连接部门汇聚交换机2（fast0/4）</w:t>
      </w:r>
    </w:p>
    <w:p w14:paraId="6DB80D96" w14:textId="77777777" w:rsidR="002F0235" w:rsidRPr="00FA6B9A" w:rsidRDefault="002F0235" w:rsidP="009454C0">
      <w:pPr>
        <w:rPr>
          <w:rFonts w:ascii="宋体" w:hAnsi="宋体"/>
        </w:rPr>
      </w:pPr>
      <w:r w:rsidRPr="00FA6B9A">
        <w:rPr>
          <w:rFonts w:ascii="宋体" w:hAnsi="宋体"/>
        </w:rPr>
        <w:t>CoreSwitch(config)#interface fastEthernet 0/4</w:t>
      </w:r>
    </w:p>
    <w:p w14:paraId="70CFB89F" w14:textId="1267A671" w:rsidR="002F0235" w:rsidRPr="00FA6B9A" w:rsidRDefault="002F0235" w:rsidP="009454C0">
      <w:pPr>
        <w:rPr>
          <w:rFonts w:ascii="宋体" w:hAnsi="宋体"/>
        </w:rPr>
      </w:pPr>
      <w:r w:rsidRPr="00FA6B9A">
        <w:rPr>
          <w:rFonts w:ascii="宋体" w:hAnsi="宋体"/>
        </w:rPr>
        <w:t>CoreSwitch(config-if)#switchport mode trunk</w:t>
      </w:r>
    </w:p>
    <w:p w14:paraId="6BEAA0CC" w14:textId="77777777" w:rsidR="002F0235" w:rsidRPr="00FA6B9A" w:rsidRDefault="002F0235" w:rsidP="009454C0">
      <w:pPr>
        <w:rPr>
          <w:rFonts w:ascii="宋体" w:hAnsi="宋体"/>
        </w:rPr>
      </w:pPr>
      <w:r w:rsidRPr="00FA6B9A">
        <w:rPr>
          <w:rFonts w:ascii="宋体" w:hAnsi="宋体"/>
        </w:rPr>
        <w:t>%LINEPROTO-5-UPDOWN: Line protocol on Interface FastEthernet0/4, changed state to down</w:t>
      </w:r>
    </w:p>
    <w:p w14:paraId="2327A7D3" w14:textId="77777777" w:rsidR="002F0235" w:rsidRPr="00FA6B9A" w:rsidRDefault="002F0235" w:rsidP="009454C0">
      <w:pPr>
        <w:rPr>
          <w:rFonts w:ascii="宋体" w:hAnsi="宋体"/>
        </w:rPr>
      </w:pPr>
      <w:r w:rsidRPr="00FA6B9A">
        <w:rPr>
          <w:rFonts w:ascii="宋体" w:hAnsi="宋体"/>
        </w:rPr>
        <w:lastRenderedPageBreak/>
        <w:t>%LINEPROTO-5-UPDOWN: Line protocol on Interface FastEthernet0/4, changed state to up</w:t>
      </w:r>
    </w:p>
    <w:p w14:paraId="435E0AEA" w14:textId="77777777" w:rsidR="002F0235" w:rsidRPr="00FA6B9A" w:rsidRDefault="002F0235" w:rsidP="009454C0">
      <w:pPr>
        <w:rPr>
          <w:rFonts w:ascii="宋体" w:hAnsi="宋体"/>
        </w:rPr>
      </w:pPr>
      <w:r w:rsidRPr="00FA6B9A">
        <w:rPr>
          <w:rFonts w:ascii="宋体" w:hAnsi="宋体"/>
        </w:rPr>
        <w:t>CoreSwitch(config-if)#switchport trunk allowed vlan 10,20</w:t>
      </w:r>
    </w:p>
    <w:p w14:paraId="09D594DE" w14:textId="77777777" w:rsidR="002F0235" w:rsidRPr="00FA6B9A" w:rsidRDefault="002F0235" w:rsidP="009454C0">
      <w:pPr>
        <w:rPr>
          <w:rFonts w:ascii="宋体" w:hAnsi="宋体"/>
        </w:rPr>
      </w:pPr>
      <w:r w:rsidRPr="00FA6B9A">
        <w:rPr>
          <w:rFonts w:ascii="宋体" w:hAnsi="宋体"/>
        </w:rPr>
        <w:t>CoreSwitch(config-if)#exit</w:t>
      </w:r>
    </w:p>
    <w:p w14:paraId="6ECACF2C" w14:textId="61BCC4AA" w:rsidR="002F0235" w:rsidRPr="00FA6B9A" w:rsidRDefault="002F0235" w:rsidP="009454C0">
      <w:pPr>
        <w:rPr>
          <w:rFonts w:ascii="宋体" w:hAnsi="宋体"/>
        </w:rPr>
      </w:pPr>
      <w:r w:rsidRPr="00FA6B9A">
        <w:rPr>
          <w:rFonts w:ascii="宋体" w:hAnsi="宋体"/>
        </w:rPr>
        <w:t>CoreSwitch(config)#</w:t>
      </w:r>
    </w:p>
    <w:p w14:paraId="0123098A" w14:textId="4E47F1C7" w:rsidR="002F0235" w:rsidRPr="00FA6B9A" w:rsidRDefault="002F0235" w:rsidP="009454C0">
      <w:pPr>
        <w:rPr>
          <w:rFonts w:ascii="宋体" w:hAnsi="宋体"/>
        </w:rPr>
      </w:pPr>
      <w:r w:rsidRPr="00FA6B9A">
        <w:rPr>
          <w:rFonts w:ascii="宋体" w:hAnsi="宋体"/>
          <w:noProof/>
        </w:rPr>
        <w:drawing>
          <wp:inline distT="0" distB="0" distL="0" distR="0" wp14:anchorId="39132DF8" wp14:editId="25B6C04B">
            <wp:extent cx="5274310" cy="6532245"/>
            <wp:effectExtent l="0" t="0" r="2540" b="1905"/>
            <wp:docPr id="862166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6281" name=""/>
                    <pic:cNvPicPr/>
                  </pic:nvPicPr>
                  <pic:blipFill>
                    <a:blip r:embed="rId13"/>
                    <a:stretch>
                      <a:fillRect/>
                    </a:stretch>
                  </pic:blipFill>
                  <pic:spPr>
                    <a:xfrm>
                      <a:off x="0" y="0"/>
                      <a:ext cx="5274310" cy="6532245"/>
                    </a:xfrm>
                    <a:prstGeom prst="rect">
                      <a:avLst/>
                    </a:prstGeom>
                  </pic:spPr>
                </pic:pic>
              </a:graphicData>
            </a:graphic>
          </wp:inline>
        </w:drawing>
      </w:r>
    </w:p>
    <w:p w14:paraId="490039E5" w14:textId="77777777" w:rsidR="00FD2FBE" w:rsidRPr="00FA6B9A" w:rsidRDefault="00FD2FBE" w:rsidP="009454C0">
      <w:pPr>
        <w:rPr>
          <w:rFonts w:ascii="宋体" w:hAnsi="宋体"/>
        </w:rPr>
      </w:pPr>
    </w:p>
    <w:p w14:paraId="6446E726" w14:textId="4F375108" w:rsidR="00FD2FBE" w:rsidRPr="00FA6B9A" w:rsidRDefault="00FD2FBE" w:rsidP="009454C0">
      <w:pPr>
        <w:rPr>
          <w:rFonts w:ascii="宋体" w:hAnsi="宋体"/>
          <w:b/>
          <w:bCs/>
        </w:rPr>
      </w:pPr>
      <w:r w:rsidRPr="00FA6B9A">
        <w:rPr>
          <w:rFonts w:ascii="宋体" w:hAnsi="宋体"/>
          <w:b/>
          <w:bCs/>
        </w:rPr>
        <w:t>// 财务部ACL策略（禁止其他部门访问财务</w:t>
      </w:r>
      <w:r w:rsidR="005938ED" w:rsidRPr="00FA6B9A">
        <w:rPr>
          <w:rFonts w:ascii="宋体" w:hAnsi="宋体" w:hint="eastAsia"/>
          <w:b/>
          <w:bCs/>
        </w:rPr>
        <w:t>系统</w:t>
      </w:r>
      <w:r w:rsidRPr="00FA6B9A">
        <w:rPr>
          <w:rFonts w:ascii="宋体" w:hAnsi="宋体"/>
          <w:b/>
          <w:bCs/>
        </w:rPr>
        <w:t>）</w:t>
      </w:r>
    </w:p>
    <w:p w14:paraId="7BB9E017" w14:textId="77777777" w:rsidR="005938ED" w:rsidRPr="00FA6B9A" w:rsidRDefault="005938ED" w:rsidP="009454C0">
      <w:pPr>
        <w:rPr>
          <w:rFonts w:ascii="宋体" w:hAnsi="宋体"/>
        </w:rPr>
      </w:pPr>
      <w:r w:rsidRPr="00FA6B9A">
        <w:rPr>
          <w:rFonts w:ascii="宋体" w:hAnsi="宋体"/>
        </w:rPr>
        <w:t>CoreSwitch&gt;en</w:t>
      </w:r>
    </w:p>
    <w:p w14:paraId="24D6CAC4" w14:textId="77777777" w:rsidR="005938ED" w:rsidRPr="00FA6B9A" w:rsidRDefault="005938ED" w:rsidP="009454C0">
      <w:pPr>
        <w:rPr>
          <w:rFonts w:ascii="宋体" w:hAnsi="宋体"/>
        </w:rPr>
      </w:pPr>
      <w:r w:rsidRPr="00FA6B9A">
        <w:rPr>
          <w:rFonts w:ascii="宋体" w:hAnsi="宋体"/>
        </w:rPr>
        <w:lastRenderedPageBreak/>
        <w:t>CoreSwitch#conf t</w:t>
      </w:r>
    </w:p>
    <w:p w14:paraId="5F2D9725" w14:textId="77777777" w:rsidR="005938ED" w:rsidRPr="00FA6B9A" w:rsidRDefault="005938ED" w:rsidP="009454C0">
      <w:pPr>
        <w:rPr>
          <w:rFonts w:ascii="宋体" w:hAnsi="宋体"/>
        </w:rPr>
      </w:pPr>
      <w:r w:rsidRPr="00FA6B9A">
        <w:rPr>
          <w:rFonts w:ascii="宋体" w:hAnsi="宋体"/>
        </w:rPr>
        <w:t>Enter configuration commands, one per line.  End with CNTL/Z.</w:t>
      </w:r>
    </w:p>
    <w:p w14:paraId="730C4D64" w14:textId="77777777" w:rsidR="005938ED" w:rsidRPr="00FA6B9A" w:rsidRDefault="005938ED" w:rsidP="009454C0">
      <w:pPr>
        <w:rPr>
          <w:rFonts w:ascii="宋体" w:hAnsi="宋体"/>
        </w:rPr>
      </w:pPr>
      <w:r w:rsidRPr="00FA6B9A">
        <w:rPr>
          <w:rFonts w:ascii="宋体" w:hAnsi="宋体"/>
        </w:rPr>
        <w:t>CoreSwitch(config)#ip access-list extended FINANCE-ACL</w:t>
      </w:r>
    </w:p>
    <w:p w14:paraId="5CEFA88B" w14:textId="44C08B55" w:rsidR="004B0150" w:rsidRPr="00FA6B9A" w:rsidRDefault="004B0150" w:rsidP="009454C0">
      <w:pPr>
        <w:rPr>
          <w:rFonts w:ascii="宋体" w:hAnsi="宋体"/>
        </w:rPr>
      </w:pPr>
      <w:r w:rsidRPr="00FA6B9A">
        <w:rPr>
          <w:rFonts w:ascii="宋体" w:hAnsi="宋体" w:hint="eastAsia"/>
        </w:rPr>
        <w:t>//允许财务部内部通信（</w:t>
      </w:r>
      <w:r w:rsidRPr="00FA6B9A">
        <w:rPr>
          <w:rFonts w:ascii="宋体" w:hAnsi="宋体"/>
        </w:rPr>
        <w:t>192.168.10.0/24网段内互访）</w:t>
      </w:r>
    </w:p>
    <w:p w14:paraId="2577BF6B" w14:textId="77777777" w:rsidR="004B0150" w:rsidRPr="00FA6B9A" w:rsidRDefault="004B0150" w:rsidP="009454C0">
      <w:pPr>
        <w:rPr>
          <w:rFonts w:ascii="宋体" w:hAnsi="宋体"/>
        </w:rPr>
      </w:pPr>
      <w:r w:rsidRPr="00FA6B9A">
        <w:rPr>
          <w:rFonts w:ascii="宋体" w:hAnsi="宋体"/>
        </w:rPr>
        <w:t>CoreSwitch(config-ext-nacl)#permit ip 192.168.10.0 0.0.0.255 192.168.10.0 0.0.0.255</w:t>
      </w:r>
    </w:p>
    <w:p w14:paraId="17221E68" w14:textId="060D75EB" w:rsidR="004B0150" w:rsidRPr="00FA6B9A" w:rsidRDefault="004B0150" w:rsidP="009454C0">
      <w:pPr>
        <w:rPr>
          <w:rFonts w:ascii="宋体" w:hAnsi="宋体"/>
        </w:rPr>
      </w:pPr>
      <w:r w:rsidRPr="00FA6B9A">
        <w:rPr>
          <w:rFonts w:ascii="宋体" w:hAnsi="宋体" w:hint="eastAsia"/>
        </w:rPr>
        <w:t>//允许技术部内部通信（</w:t>
      </w:r>
      <w:r w:rsidRPr="00FA6B9A">
        <w:rPr>
          <w:rFonts w:ascii="宋体" w:hAnsi="宋体"/>
        </w:rPr>
        <w:t>192.168.20.0/24网段内互访）</w:t>
      </w:r>
    </w:p>
    <w:p w14:paraId="7DF73359" w14:textId="77777777" w:rsidR="004B0150" w:rsidRPr="00FA6B9A" w:rsidRDefault="004B0150" w:rsidP="009454C0">
      <w:pPr>
        <w:rPr>
          <w:rFonts w:ascii="宋体" w:hAnsi="宋体"/>
        </w:rPr>
      </w:pPr>
      <w:r w:rsidRPr="00FA6B9A">
        <w:rPr>
          <w:rFonts w:ascii="宋体" w:hAnsi="宋体"/>
        </w:rPr>
        <w:t>CoreSwitch(config-ext-nacl)#permit ip 192.168.20.0 0.0.0.255 192.168.20.0 0.0.0.255</w:t>
      </w:r>
    </w:p>
    <w:p w14:paraId="1393B1E3" w14:textId="2185A605" w:rsidR="004B0150" w:rsidRPr="00FA6B9A" w:rsidRDefault="004B0150" w:rsidP="009454C0">
      <w:pPr>
        <w:rPr>
          <w:rFonts w:ascii="宋体" w:hAnsi="宋体"/>
        </w:rPr>
      </w:pPr>
      <w:r w:rsidRPr="00FA6B9A">
        <w:rPr>
          <w:rFonts w:ascii="宋体" w:hAnsi="宋体" w:hint="eastAsia"/>
        </w:rPr>
        <w:t>//允许各部门访问服务器</w:t>
      </w:r>
      <w:r w:rsidRPr="00FA6B9A">
        <w:rPr>
          <w:rFonts w:ascii="宋体" w:hAnsi="宋体"/>
        </w:rPr>
        <w:t>192.168.99.20（所有192.168.x.x网段均可访问）</w:t>
      </w:r>
    </w:p>
    <w:p w14:paraId="0F79E87A" w14:textId="77777777" w:rsidR="004B0150" w:rsidRPr="00FA6B9A" w:rsidRDefault="004B0150" w:rsidP="009454C0">
      <w:pPr>
        <w:rPr>
          <w:rFonts w:ascii="宋体" w:hAnsi="宋体"/>
        </w:rPr>
      </w:pPr>
      <w:r w:rsidRPr="00FA6B9A">
        <w:rPr>
          <w:rFonts w:ascii="宋体" w:hAnsi="宋体"/>
        </w:rPr>
        <w:t>CoreSwitch(config-ext-nacl)#permit ip 192.168.0.0 0.0.255.255 host 192.168.99.20</w:t>
      </w:r>
    </w:p>
    <w:p w14:paraId="483EECC0" w14:textId="2D6A3BA2" w:rsidR="004B0150" w:rsidRPr="00FA6B9A" w:rsidRDefault="004B0150" w:rsidP="009454C0">
      <w:pPr>
        <w:rPr>
          <w:rFonts w:ascii="宋体" w:hAnsi="宋体"/>
        </w:rPr>
      </w:pPr>
      <w:r w:rsidRPr="00FA6B9A">
        <w:rPr>
          <w:rFonts w:ascii="宋体" w:hAnsi="宋体" w:hint="eastAsia"/>
        </w:rPr>
        <w:t>//允许财务部访问财务服务器</w:t>
      </w:r>
      <w:r w:rsidRPr="00FA6B9A">
        <w:rPr>
          <w:rFonts w:ascii="宋体" w:hAnsi="宋体"/>
        </w:rPr>
        <w:t>192.168.99.10</w:t>
      </w:r>
    </w:p>
    <w:p w14:paraId="52D84FA2" w14:textId="77777777" w:rsidR="004B0150" w:rsidRPr="00FA6B9A" w:rsidRDefault="004B0150" w:rsidP="009454C0">
      <w:pPr>
        <w:rPr>
          <w:rFonts w:ascii="宋体" w:hAnsi="宋体"/>
        </w:rPr>
      </w:pPr>
      <w:r w:rsidRPr="00FA6B9A">
        <w:rPr>
          <w:rFonts w:ascii="宋体" w:hAnsi="宋体"/>
        </w:rPr>
        <w:t>CoreSwitch(config-ext-nacl)#permit ip 192.168.10.0 0.0.0.255 host 192.168.99.10</w:t>
      </w:r>
    </w:p>
    <w:p w14:paraId="11A6B5A7" w14:textId="5E242D8F" w:rsidR="004B0150" w:rsidRPr="00FA6B9A" w:rsidRDefault="004B0150" w:rsidP="009454C0">
      <w:pPr>
        <w:rPr>
          <w:rFonts w:ascii="宋体" w:hAnsi="宋体"/>
        </w:rPr>
      </w:pPr>
      <w:r w:rsidRPr="00FA6B9A">
        <w:rPr>
          <w:rFonts w:ascii="宋体" w:hAnsi="宋体" w:hint="eastAsia"/>
        </w:rPr>
        <w:t>//默认拒绝所有未明确允许的流量</w:t>
      </w:r>
    </w:p>
    <w:p w14:paraId="590C647D" w14:textId="2C58BEC6" w:rsidR="005938ED" w:rsidRPr="00FA6B9A" w:rsidRDefault="004B0150" w:rsidP="009454C0">
      <w:pPr>
        <w:rPr>
          <w:rFonts w:ascii="宋体" w:hAnsi="宋体"/>
        </w:rPr>
      </w:pPr>
      <w:r w:rsidRPr="00FA6B9A">
        <w:rPr>
          <w:rFonts w:ascii="宋体" w:hAnsi="宋体"/>
        </w:rPr>
        <w:t>CoreSwitch(config-ext-nacl)#exit</w:t>
      </w:r>
    </w:p>
    <w:p w14:paraId="61742B62" w14:textId="107392F9" w:rsidR="005938ED" w:rsidRPr="00FA6B9A" w:rsidRDefault="005938ED" w:rsidP="009454C0">
      <w:pPr>
        <w:rPr>
          <w:rFonts w:ascii="宋体" w:hAnsi="宋体"/>
          <w:b/>
          <w:bCs/>
        </w:rPr>
      </w:pPr>
      <w:r w:rsidRPr="00FA6B9A">
        <w:rPr>
          <w:rFonts w:ascii="宋体" w:hAnsi="宋体" w:hint="eastAsia"/>
          <w:b/>
          <w:bCs/>
        </w:rPr>
        <w:t>//将</w:t>
      </w:r>
      <w:r w:rsidRPr="00FA6B9A">
        <w:rPr>
          <w:rFonts w:ascii="宋体" w:hAnsi="宋体"/>
          <w:b/>
          <w:bCs/>
        </w:rPr>
        <w:t>ACL应用到各部门的入方向接口</w:t>
      </w:r>
    </w:p>
    <w:p w14:paraId="4B7801AD" w14:textId="77777777" w:rsidR="005938ED" w:rsidRPr="00FA6B9A" w:rsidRDefault="005938ED" w:rsidP="009454C0">
      <w:pPr>
        <w:rPr>
          <w:rFonts w:ascii="宋体" w:hAnsi="宋体"/>
        </w:rPr>
      </w:pPr>
      <w:r w:rsidRPr="00FA6B9A">
        <w:rPr>
          <w:rFonts w:ascii="宋体" w:hAnsi="宋体"/>
        </w:rPr>
        <w:t>CoreSwitch(config)#interface vlan 10</w:t>
      </w:r>
    </w:p>
    <w:p w14:paraId="55E523C3" w14:textId="77777777" w:rsidR="005938ED" w:rsidRPr="00FA6B9A" w:rsidRDefault="005938ED" w:rsidP="009454C0">
      <w:pPr>
        <w:rPr>
          <w:rFonts w:ascii="宋体" w:hAnsi="宋体"/>
        </w:rPr>
      </w:pPr>
      <w:r w:rsidRPr="00FA6B9A">
        <w:rPr>
          <w:rFonts w:ascii="宋体" w:hAnsi="宋体"/>
        </w:rPr>
        <w:t>CoreSwitch(config-if)#ip access-group FINANCE-ACL in</w:t>
      </w:r>
    </w:p>
    <w:p w14:paraId="5299C87B" w14:textId="77777777" w:rsidR="005938ED" w:rsidRPr="00FA6B9A" w:rsidRDefault="005938ED" w:rsidP="009454C0">
      <w:pPr>
        <w:rPr>
          <w:rFonts w:ascii="宋体" w:hAnsi="宋体"/>
        </w:rPr>
      </w:pPr>
      <w:r w:rsidRPr="00FA6B9A">
        <w:rPr>
          <w:rFonts w:ascii="宋体" w:hAnsi="宋体"/>
        </w:rPr>
        <w:t>CoreSwitch(config-if)#exit</w:t>
      </w:r>
    </w:p>
    <w:p w14:paraId="70ACEBF3" w14:textId="77777777" w:rsidR="005938ED" w:rsidRPr="00FA6B9A" w:rsidRDefault="005938ED" w:rsidP="009454C0">
      <w:pPr>
        <w:rPr>
          <w:rFonts w:ascii="宋体" w:hAnsi="宋体"/>
        </w:rPr>
      </w:pPr>
      <w:r w:rsidRPr="00FA6B9A">
        <w:rPr>
          <w:rFonts w:ascii="宋体" w:hAnsi="宋体"/>
        </w:rPr>
        <w:t>CoreSwitch(config)#interface vlan 20</w:t>
      </w:r>
    </w:p>
    <w:p w14:paraId="34E4BE3E" w14:textId="77777777" w:rsidR="005938ED" w:rsidRPr="00FA6B9A" w:rsidRDefault="005938ED" w:rsidP="009454C0">
      <w:pPr>
        <w:rPr>
          <w:rFonts w:ascii="宋体" w:hAnsi="宋体"/>
        </w:rPr>
      </w:pPr>
      <w:r w:rsidRPr="00FA6B9A">
        <w:rPr>
          <w:rFonts w:ascii="宋体" w:hAnsi="宋体"/>
        </w:rPr>
        <w:t>CoreSwitch(config-if)#ip access-group FINANCE-ACL in</w:t>
      </w:r>
    </w:p>
    <w:p w14:paraId="466318D4" w14:textId="77777777" w:rsidR="005938ED" w:rsidRPr="00FA6B9A" w:rsidRDefault="005938ED" w:rsidP="009454C0">
      <w:pPr>
        <w:rPr>
          <w:rFonts w:ascii="宋体" w:hAnsi="宋体"/>
        </w:rPr>
      </w:pPr>
      <w:r w:rsidRPr="00FA6B9A">
        <w:rPr>
          <w:rFonts w:ascii="宋体" w:hAnsi="宋体"/>
        </w:rPr>
        <w:t>CoreSwitch(config-if)#exit</w:t>
      </w:r>
    </w:p>
    <w:p w14:paraId="62BC61B8" w14:textId="77777777" w:rsidR="005938ED" w:rsidRPr="00FA6B9A" w:rsidRDefault="005938ED" w:rsidP="009454C0">
      <w:pPr>
        <w:rPr>
          <w:rFonts w:ascii="宋体" w:hAnsi="宋体"/>
        </w:rPr>
      </w:pPr>
      <w:r w:rsidRPr="00FA6B9A">
        <w:rPr>
          <w:rFonts w:ascii="宋体" w:hAnsi="宋体"/>
        </w:rPr>
        <w:t>CoreSwitch(config)#exit</w:t>
      </w:r>
    </w:p>
    <w:p w14:paraId="6FFDAE7A" w14:textId="77777777" w:rsidR="005938ED" w:rsidRPr="00FA6B9A" w:rsidRDefault="005938ED" w:rsidP="009454C0">
      <w:pPr>
        <w:rPr>
          <w:rFonts w:ascii="宋体" w:hAnsi="宋体"/>
        </w:rPr>
      </w:pPr>
      <w:r w:rsidRPr="00FA6B9A">
        <w:rPr>
          <w:rFonts w:ascii="宋体" w:hAnsi="宋体"/>
        </w:rPr>
        <w:t>CoreSwitch#</w:t>
      </w:r>
    </w:p>
    <w:p w14:paraId="37C7D8E5" w14:textId="721B67F7" w:rsidR="008E46FE" w:rsidRPr="00FA6B9A" w:rsidRDefault="005938ED" w:rsidP="009454C0">
      <w:pPr>
        <w:rPr>
          <w:rFonts w:ascii="宋体" w:hAnsi="宋体"/>
        </w:rPr>
      </w:pPr>
      <w:r w:rsidRPr="00FA6B9A">
        <w:rPr>
          <w:rFonts w:ascii="宋体" w:hAnsi="宋体"/>
        </w:rPr>
        <w:t>%SYS-5-CONFIG_I: Configured from console by console</w:t>
      </w:r>
    </w:p>
    <w:p w14:paraId="6D77C65E" w14:textId="50830BA9" w:rsidR="00FD2FBE" w:rsidRPr="00FA6B9A" w:rsidRDefault="00FD2FBE" w:rsidP="009454C0">
      <w:pPr>
        <w:rPr>
          <w:rFonts w:ascii="宋体" w:hAnsi="宋体"/>
        </w:rPr>
      </w:pPr>
    </w:p>
    <w:p w14:paraId="2C78ECE2" w14:textId="521151A0" w:rsidR="002F0235" w:rsidRPr="00FA6B9A" w:rsidRDefault="004B0150" w:rsidP="009454C0">
      <w:pPr>
        <w:rPr>
          <w:rFonts w:ascii="宋体" w:hAnsi="宋体"/>
        </w:rPr>
      </w:pPr>
      <w:r w:rsidRPr="00FA6B9A">
        <w:rPr>
          <w:rFonts w:ascii="宋体" w:hAnsi="宋体"/>
          <w:noProof/>
        </w:rPr>
        <w:lastRenderedPageBreak/>
        <w:drawing>
          <wp:inline distT="0" distB="0" distL="0" distR="0" wp14:anchorId="7D75538B" wp14:editId="2729EEE1">
            <wp:extent cx="5274310" cy="4484370"/>
            <wp:effectExtent l="0" t="0" r="2540" b="0"/>
            <wp:docPr id="1296111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1546" name=""/>
                    <pic:cNvPicPr/>
                  </pic:nvPicPr>
                  <pic:blipFill>
                    <a:blip r:embed="rId14"/>
                    <a:stretch>
                      <a:fillRect/>
                    </a:stretch>
                  </pic:blipFill>
                  <pic:spPr>
                    <a:xfrm>
                      <a:off x="0" y="0"/>
                      <a:ext cx="5274310" cy="4484370"/>
                    </a:xfrm>
                    <a:prstGeom prst="rect">
                      <a:avLst/>
                    </a:prstGeom>
                  </pic:spPr>
                </pic:pic>
              </a:graphicData>
            </a:graphic>
          </wp:inline>
        </w:drawing>
      </w:r>
    </w:p>
    <w:p w14:paraId="65CB3A6C" w14:textId="4973902D" w:rsidR="00891796" w:rsidRPr="001D0FD1" w:rsidRDefault="007D0051" w:rsidP="001D0FD1">
      <w:pPr>
        <w:pStyle w:val="4"/>
      </w:pPr>
      <w:r w:rsidRPr="001D0FD1">
        <w:rPr>
          <w:rFonts w:hint="eastAsia"/>
        </w:rPr>
        <w:t>2.3.4.</w:t>
      </w:r>
      <w:r w:rsidR="00EC0E3B" w:rsidRPr="001D0FD1">
        <w:rPr>
          <w:rFonts w:hint="eastAsia"/>
        </w:rPr>
        <w:t>2.</w:t>
      </w:r>
      <w:r w:rsidR="00824FE2" w:rsidRPr="001D0FD1">
        <w:t>服务器汇聚交换机</w:t>
      </w:r>
      <w:r w:rsidR="00824FE2" w:rsidRPr="001D0FD1">
        <w:t>1</w:t>
      </w:r>
      <w:r w:rsidR="00824FE2" w:rsidRPr="001D0FD1">
        <w:t>配置</w:t>
      </w:r>
    </w:p>
    <w:p w14:paraId="43D381A0" w14:textId="77777777" w:rsidR="00FD2FBE" w:rsidRPr="00FA6B9A" w:rsidRDefault="00FD2FBE" w:rsidP="009454C0">
      <w:pPr>
        <w:rPr>
          <w:rFonts w:ascii="宋体" w:hAnsi="宋体"/>
        </w:rPr>
      </w:pPr>
      <w:r w:rsidRPr="00FA6B9A">
        <w:rPr>
          <w:rFonts w:ascii="宋体" w:hAnsi="宋体"/>
        </w:rPr>
        <w:t>Switch&gt;en</w:t>
      </w:r>
    </w:p>
    <w:p w14:paraId="2420AE1E" w14:textId="77777777" w:rsidR="00FD2FBE" w:rsidRPr="00FA6B9A" w:rsidRDefault="00FD2FBE" w:rsidP="009454C0">
      <w:pPr>
        <w:rPr>
          <w:rFonts w:ascii="宋体" w:hAnsi="宋体"/>
        </w:rPr>
      </w:pPr>
      <w:r w:rsidRPr="00FA6B9A">
        <w:rPr>
          <w:rFonts w:ascii="宋体" w:hAnsi="宋体"/>
        </w:rPr>
        <w:t>Switch#conf t</w:t>
      </w:r>
    </w:p>
    <w:p w14:paraId="14C48A52" w14:textId="77777777" w:rsidR="00FD2FBE" w:rsidRPr="00FA6B9A" w:rsidRDefault="00FD2FBE" w:rsidP="009454C0">
      <w:pPr>
        <w:rPr>
          <w:rFonts w:ascii="宋体" w:hAnsi="宋体"/>
        </w:rPr>
      </w:pPr>
      <w:r w:rsidRPr="00FA6B9A">
        <w:rPr>
          <w:rFonts w:ascii="宋体" w:hAnsi="宋体"/>
        </w:rPr>
        <w:t>Enter configuration commands, one per line.  End with CNTL/Z.</w:t>
      </w:r>
    </w:p>
    <w:p w14:paraId="52FB21F6" w14:textId="77777777" w:rsidR="00FD2FBE" w:rsidRPr="00FA6B9A" w:rsidRDefault="00FD2FBE" w:rsidP="009454C0">
      <w:pPr>
        <w:rPr>
          <w:rFonts w:ascii="宋体" w:hAnsi="宋体"/>
        </w:rPr>
      </w:pPr>
      <w:r w:rsidRPr="00FA6B9A">
        <w:rPr>
          <w:rFonts w:ascii="宋体" w:hAnsi="宋体"/>
        </w:rPr>
        <w:t>Switch(config)#hostname ServerAggSwitch1</w:t>
      </w:r>
    </w:p>
    <w:p w14:paraId="34016E28" w14:textId="3CE08524" w:rsidR="00FD2FBE" w:rsidRPr="00FA6B9A" w:rsidRDefault="00FD2FBE" w:rsidP="009454C0">
      <w:pPr>
        <w:rPr>
          <w:rFonts w:ascii="宋体" w:hAnsi="宋体"/>
          <w:b/>
          <w:bCs/>
        </w:rPr>
      </w:pPr>
      <w:r w:rsidRPr="00FA6B9A">
        <w:rPr>
          <w:rFonts w:ascii="宋体" w:hAnsi="宋体"/>
          <w:b/>
          <w:bCs/>
        </w:rPr>
        <w:t>// 创建VLAN</w:t>
      </w:r>
    </w:p>
    <w:p w14:paraId="0752C0B9" w14:textId="77777777" w:rsidR="00FD2FBE" w:rsidRPr="00FA6B9A" w:rsidRDefault="00FD2FBE" w:rsidP="009454C0">
      <w:pPr>
        <w:rPr>
          <w:rFonts w:ascii="宋体" w:hAnsi="宋体"/>
        </w:rPr>
      </w:pPr>
      <w:r w:rsidRPr="00FA6B9A">
        <w:rPr>
          <w:rFonts w:ascii="宋体" w:hAnsi="宋体"/>
        </w:rPr>
        <w:t>ServerAggSwitch1(config)#vlan 99</w:t>
      </w:r>
    </w:p>
    <w:p w14:paraId="0CB83155" w14:textId="77777777" w:rsidR="00FD2FBE" w:rsidRPr="00FA6B9A" w:rsidRDefault="00FD2FBE" w:rsidP="009454C0">
      <w:pPr>
        <w:rPr>
          <w:rFonts w:ascii="宋体" w:hAnsi="宋体"/>
        </w:rPr>
      </w:pPr>
      <w:r w:rsidRPr="00FA6B9A">
        <w:rPr>
          <w:rFonts w:ascii="宋体" w:hAnsi="宋体"/>
        </w:rPr>
        <w:t>ServerAggSwitch1(config-vlan)#name Servers</w:t>
      </w:r>
    </w:p>
    <w:p w14:paraId="11493F3B" w14:textId="77777777" w:rsidR="00FD2FBE" w:rsidRPr="00FA6B9A" w:rsidRDefault="00FD2FBE" w:rsidP="009454C0">
      <w:pPr>
        <w:rPr>
          <w:rFonts w:ascii="宋体" w:hAnsi="宋体"/>
        </w:rPr>
      </w:pPr>
      <w:r w:rsidRPr="00FA6B9A">
        <w:rPr>
          <w:rFonts w:ascii="宋体" w:hAnsi="宋体"/>
        </w:rPr>
        <w:t>ServerAggSwitch1(config-vlan)#exit</w:t>
      </w:r>
    </w:p>
    <w:p w14:paraId="3742E904" w14:textId="669BC6E3" w:rsidR="00FD2FBE" w:rsidRPr="00FA6B9A" w:rsidRDefault="00FD2FBE" w:rsidP="009454C0">
      <w:pPr>
        <w:rPr>
          <w:rFonts w:ascii="宋体" w:hAnsi="宋体"/>
          <w:b/>
          <w:bCs/>
        </w:rPr>
      </w:pPr>
      <w:r w:rsidRPr="00FA6B9A">
        <w:rPr>
          <w:rFonts w:ascii="宋体" w:hAnsi="宋体"/>
          <w:b/>
          <w:bCs/>
        </w:rPr>
        <w:t>// 连接核心交换机（fast0/1）</w:t>
      </w:r>
    </w:p>
    <w:p w14:paraId="420B7A7F" w14:textId="77777777" w:rsidR="00FD2FBE" w:rsidRPr="00FA6B9A" w:rsidRDefault="00FD2FBE" w:rsidP="009454C0">
      <w:pPr>
        <w:rPr>
          <w:rFonts w:ascii="宋体" w:hAnsi="宋体"/>
        </w:rPr>
      </w:pPr>
      <w:r w:rsidRPr="00FA6B9A">
        <w:rPr>
          <w:rFonts w:ascii="宋体" w:hAnsi="宋体"/>
        </w:rPr>
        <w:t>ServerAggSwitch1(config)#interface fastEthernet 0/1</w:t>
      </w:r>
    </w:p>
    <w:p w14:paraId="4D673F97" w14:textId="77777777" w:rsidR="00FD2FBE" w:rsidRPr="00FA6B9A" w:rsidRDefault="00FD2FBE" w:rsidP="009454C0">
      <w:pPr>
        <w:rPr>
          <w:rFonts w:ascii="宋体" w:hAnsi="宋体"/>
        </w:rPr>
      </w:pPr>
      <w:r w:rsidRPr="00FA6B9A">
        <w:rPr>
          <w:rFonts w:ascii="宋体" w:hAnsi="宋体"/>
        </w:rPr>
        <w:t>ServerAggSwitch1(config-if)#switchport mode trunk</w:t>
      </w:r>
    </w:p>
    <w:p w14:paraId="0CFF5B73" w14:textId="77777777" w:rsidR="00FD2FBE" w:rsidRPr="00FA6B9A" w:rsidRDefault="00FD2FBE" w:rsidP="009454C0">
      <w:pPr>
        <w:rPr>
          <w:rFonts w:ascii="宋体" w:hAnsi="宋体"/>
        </w:rPr>
      </w:pPr>
      <w:r w:rsidRPr="00FA6B9A">
        <w:rPr>
          <w:rFonts w:ascii="宋体" w:hAnsi="宋体"/>
        </w:rPr>
        <w:t>ServerAggSwitch1(config-if)#switchport trunk allowed vlan 99</w:t>
      </w:r>
    </w:p>
    <w:p w14:paraId="3B640B37" w14:textId="77777777" w:rsidR="00FD2FBE" w:rsidRPr="00FA6B9A" w:rsidRDefault="00FD2FBE" w:rsidP="009454C0">
      <w:pPr>
        <w:rPr>
          <w:rFonts w:ascii="宋体" w:hAnsi="宋体"/>
        </w:rPr>
      </w:pPr>
      <w:r w:rsidRPr="00FA6B9A">
        <w:rPr>
          <w:rFonts w:ascii="宋体" w:hAnsi="宋体"/>
        </w:rPr>
        <w:t>ServerAggSwitch1(config-if)#exit</w:t>
      </w:r>
    </w:p>
    <w:p w14:paraId="6CE31A0B" w14:textId="2A07F43A" w:rsidR="00FD2FBE" w:rsidRPr="00FA6B9A" w:rsidRDefault="00FD2FBE" w:rsidP="009454C0">
      <w:pPr>
        <w:rPr>
          <w:rFonts w:ascii="宋体" w:hAnsi="宋体"/>
          <w:b/>
          <w:bCs/>
        </w:rPr>
      </w:pPr>
      <w:r w:rsidRPr="00FA6B9A">
        <w:rPr>
          <w:rFonts w:ascii="宋体" w:hAnsi="宋体"/>
          <w:b/>
          <w:bCs/>
        </w:rPr>
        <w:lastRenderedPageBreak/>
        <w:t>// 连接服务器汇聚交换机2（fast0/3）</w:t>
      </w:r>
    </w:p>
    <w:p w14:paraId="080F1EEA" w14:textId="77777777" w:rsidR="00FD2FBE" w:rsidRPr="00FA6B9A" w:rsidRDefault="00FD2FBE" w:rsidP="009454C0">
      <w:pPr>
        <w:rPr>
          <w:rFonts w:ascii="宋体" w:hAnsi="宋体"/>
        </w:rPr>
      </w:pPr>
      <w:r w:rsidRPr="00FA6B9A">
        <w:rPr>
          <w:rFonts w:ascii="宋体" w:hAnsi="宋体"/>
        </w:rPr>
        <w:t>ServerAggSwitch1(config)#interface fastEthernet 0/3</w:t>
      </w:r>
    </w:p>
    <w:p w14:paraId="4721B9FE" w14:textId="77777777" w:rsidR="00FD2FBE" w:rsidRPr="00FA6B9A" w:rsidRDefault="00FD2FBE" w:rsidP="009454C0">
      <w:pPr>
        <w:rPr>
          <w:rFonts w:ascii="宋体" w:hAnsi="宋体"/>
        </w:rPr>
      </w:pPr>
      <w:r w:rsidRPr="00FA6B9A">
        <w:rPr>
          <w:rFonts w:ascii="宋体" w:hAnsi="宋体"/>
        </w:rPr>
        <w:t>ServerAggSwitch1(config-if)#switchport mode trunk</w:t>
      </w:r>
    </w:p>
    <w:p w14:paraId="73E92DF2" w14:textId="77777777" w:rsidR="00FD2FBE" w:rsidRPr="00FA6B9A" w:rsidRDefault="00FD2FBE" w:rsidP="009454C0">
      <w:pPr>
        <w:rPr>
          <w:rFonts w:ascii="宋体" w:hAnsi="宋体"/>
        </w:rPr>
      </w:pPr>
    </w:p>
    <w:p w14:paraId="53949399" w14:textId="77777777" w:rsidR="00FD2FBE" w:rsidRPr="00FA6B9A" w:rsidRDefault="00FD2FBE" w:rsidP="009454C0">
      <w:pPr>
        <w:rPr>
          <w:rFonts w:ascii="宋体" w:hAnsi="宋体"/>
        </w:rPr>
      </w:pPr>
      <w:r w:rsidRPr="00FA6B9A">
        <w:rPr>
          <w:rFonts w:ascii="宋体" w:hAnsi="宋体"/>
        </w:rPr>
        <w:t>%LINEPROTO-5-UPDOWN: Line protocol on Interface FastEthernet0/3, changed state to down</w:t>
      </w:r>
    </w:p>
    <w:p w14:paraId="05EF4A00" w14:textId="77777777" w:rsidR="00FD2FBE" w:rsidRPr="00FA6B9A" w:rsidRDefault="00FD2FBE" w:rsidP="009454C0">
      <w:pPr>
        <w:rPr>
          <w:rFonts w:ascii="宋体" w:hAnsi="宋体"/>
        </w:rPr>
      </w:pPr>
      <w:r w:rsidRPr="00FA6B9A">
        <w:rPr>
          <w:rFonts w:ascii="宋体" w:hAnsi="宋体"/>
        </w:rPr>
        <w:t>%LINEPROTO-5-UPDOWN: Line protocol on Interface FastEthernet0/3, changed state to up</w:t>
      </w:r>
    </w:p>
    <w:p w14:paraId="47F68750" w14:textId="77777777" w:rsidR="00FD2FBE" w:rsidRPr="00FA6B9A" w:rsidRDefault="00FD2FBE" w:rsidP="009454C0">
      <w:pPr>
        <w:rPr>
          <w:rFonts w:ascii="宋体" w:hAnsi="宋体"/>
        </w:rPr>
      </w:pPr>
      <w:r w:rsidRPr="00FA6B9A">
        <w:rPr>
          <w:rFonts w:ascii="宋体" w:hAnsi="宋体"/>
        </w:rPr>
        <w:t>ServerAggSwitch1(config-if)#switchport trunk allowed vlan 99</w:t>
      </w:r>
    </w:p>
    <w:p w14:paraId="57B1F36F" w14:textId="77777777" w:rsidR="00FD2FBE" w:rsidRPr="00FA6B9A" w:rsidRDefault="00FD2FBE" w:rsidP="009454C0">
      <w:pPr>
        <w:rPr>
          <w:rFonts w:ascii="宋体" w:hAnsi="宋体"/>
        </w:rPr>
      </w:pPr>
      <w:r w:rsidRPr="00FA6B9A">
        <w:rPr>
          <w:rFonts w:ascii="宋体" w:hAnsi="宋体"/>
        </w:rPr>
        <w:t>ServerAggSwitch1(config-if)#exit</w:t>
      </w:r>
    </w:p>
    <w:p w14:paraId="0AC58D2A" w14:textId="621C9107" w:rsidR="00FD2FBE" w:rsidRPr="00FA6B9A" w:rsidRDefault="00FD2FBE" w:rsidP="009454C0">
      <w:pPr>
        <w:rPr>
          <w:rFonts w:ascii="宋体" w:hAnsi="宋体"/>
          <w:b/>
          <w:bCs/>
        </w:rPr>
      </w:pPr>
      <w:r w:rsidRPr="00FA6B9A">
        <w:rPr>
          <w:rFonts w:ascii="宋体" w:hAnsi="宋体"/>
          <w:b/>
          <w:bCs/>
        </w:rPr>
        <w:t>// 连接服务器接入交换机1（fast0/2）</w:t>
      </w:r>
    </w:p>
    <w:p w14:paraId="60D4CE53" w14:textId="77777777" w:rsidR="00FD2FBE" w:rsidRPr="00FA6B9A" w:rsidRDefault="00FD2FBE" w:rsidP="009454C0">
      <w:pPr>
        <w:rPr>
          <w:rFonts w:ascii="宋体" w:hAnsi="宋体"/>
        </w:rPr>
      </w:pPr>
      <w:r w:rsidRPr="00FA6B9A">
        <w:rPr>
          <w:rFonts w:ascii="宋体" w:hAnsi="宋体"/>
        </w:rPr>
        <w:t>ServerAggSwitch1(config)#interface fastEthernet 0/2</w:t>
      </w:r>
    </w:p>
    <w:p w14:paraId="5EFC40A9" w14:textId="77777777" w:rsidR="00FD2FBE" w:rsidRPr="00FA6B9A" w:rsidRDefault="00FD2FBE" w:rsidP="009454C0">
      <w:pPr>
        <w:rPr>
          <w:rFonts w:ascii="宋体" w:hAnsi="宋体"/>
        </w:rPr>
      </w:pPr>
      <w:r w:rsidRPr="00FA6B9A">
        <w:rPr>
          <w:rFonts w:ascii="宋体" w:hAnsi="宋体"/>
        </w:rPr>
        <w:t>ServerAggSwitch1(config-if)#switchport mode trunk</w:t>
      </w:r>
    </w:p>
    <w:p w14:paraId="0E496C90" w14:textId="77777777" w:rsidR="00FD2FBE" w:rsidRPr="00FA6B9A" w:rsidRDefault="00FD2FBE" w:rsidP="009454C0">
      <w:pPr>
        <w:rPr>
          <w:rFonts w:ascii="宋体" w:hAnsi="宋体"/>
        </w:rPr>
      </w:pPr>
    </w:p>
    <w:p w14:paraId="31D689A2" w14:textId="77777777" w:rsidR="00FD2FBE" w:rsidRPr="00FA6B9A" w:rsidRDefault="00FD2FBE" w:rsidP="009454C0">
      <w:pPr>
        <w:rPr>
          <w:rFonts w:ascii="宋体" w:hAnsi="宋体"/>
        </w:rPr>
      </w:pPr>
      <w:r w:rsidRPr="00FA6B9A">
        <w:rPr>
          <w:rFonts w:ascii="宋体" w:hAnsi="宋体"/>
        </w:rPr>
        <w:t>%LINEPROTO-5-UPDOWN: Line protocol on Interface FastEthernet0/2, changed state to down</w:t>
      </w:r>
    </w:p>
    <w:p w14:paraId="0E6AE3F8" w14:textId="77777777" w:rsidR="00FD2FBE" w:rsidRPr="00FA6B9A" w:rsidRDefault="00FD2FBE" w:rsidP="009454C0">
      <w:pPr>
        <w:rPr>
          <w:rFonts w:ascii="宋体" w:hAnsi="宋体"/>
        </w:rPr>
      </w:pPr>
      <w:r w:rsidRPr="00FA6B9A">
        <w:rPr>
          <w:rFonts w:ascii="宋体" w:hAnsi="宋体"/>
        </w:rPr>
        <w:t>%LINEPROTO-5-UPDOWN: Line protocol on Interface FastEthernet0/2, changed state to up</w:t>
      </w:r>
    </w:p>
    <w:p w14:paraId="35B86BF3" w14:textId="77777777" w:rsidR="00FD2FBE" w:rsidRPr="00FA6B9A" w:rsidRDefault="00FD2FBE" w:rsidP="009454C0">
      <w:pPr>
        <w:rPr>
          <w:rFonts w:ascii="宋体" w:hAnsi="宋体"/>
        </w:rPr>
      </w:pPr>
      <w:r w:rsidRPr="00FA6B9A">
        <w:rPr>
          <w:rFonts w:ascii="宋体" w:hAnsi="宋体"/>
        </w:rPr>
        <w:t>ServerAggSwitch1(config-if)#switchport trunk allowed vlan 99</w:t>
      </w:r>
    </w:p>
    <w:p w14:paraId="7F120E5C" w14:textId="77777777" w:rsidR="00FD2FBE" w:rsidRPr="00FA6B9A" w:rsidRDefault="00FD2FBE" w:rsidP="009454C0">
      <w:pPr>
        <w:rPr>
          <w:rFonts w:ascii="宋体" w:hAnsi="宋体"/>
        </w:rPr>
      </w:pPr>
      <w:r w:rsidRPr="00FA6B9A">
        <w:rPr>
          <w:rFonts w:ascii="宋体" w:hAnsi="宋体"/>
        </w:rPr>
        <w:t>ServerAggSwitch1(config-if)#exit</w:t>
      </w:r>
    </w:p>
    <w:p w14:paraId="4DE966B9" w14:textId="04A3FBEB" w:rsidR="00FD2FBE" w:rsidRPr="00FA6B9A" w:rsidRDefault="00FD2FBE" w:rsidP="009454C0">
      <w:pPr>
        <w:rPr>
          <w:rFonts w:ascii="宋体" w:hAnsi="宋体"/>
          <w:b/>
          <w:bCs/>
        </w:rPr>
      </w:pPr>
      <w:r w:rsidRPr="00FA6B9A">
        <w:rPr>
          <w:rFonts w:ascii="宋体" w:hAnsi="宋体"/>
          <w:b/>
          <w:bCs/>
        </w:rPr>
        <w:t>// 连接服务器接入交换机2（fast0/4）</w:t>
      </w:r>
    </w:p>
    <w:p w14:paraId="72BDCB64" w14:textId="77777777" w:rsidR="00FD2FBE" w:rsidRPr="00FA6B9A" w:rsidRDefault="00FD2FBE" w:rsidP="009454C0">
      <w:pPr>
        <w:rPr>
          <w:rFonts w:ascii="宋体" w:hAnsi="宋体"/>
        </w:rPr>
      </w:pPr>
      <w:r w:rsidRPr="00FA6B9A">
        <w:rPr>
          <w:rFonts w:ascii="宋体" w:hAnsi="宋体"/>
        </w:rPr>
        <w:t>ServerAggSwitch1(config)#interface fastEthernet 0/4</w:t>
      </w:r>
    </w:p>
    <w:p w14:paraId="7630B1C9" w14:textId="77777777" w:rsidR="00FD2FBE" w:rsidRPr="00FA6B9A" w:rsidRDefault="00FD2FBE" w:rsidP="009454C0">
      <w:pPr>
        <w:rPr>
          <w:rFonts w:ascii="宋体" w:hAnsi="宋体"/>
        </w:rPr>
      </w:pPr>
      <w:r w:rsidRPr="00FA6B9A">
        <w:rPr>
          <w:rFonts w:ascii="宋体" w:hAnsi="宋体"/>
        </w:rPr>
        <w:t>ServerAggSwitch1(config-if)#switchport mode trunk</w:t>
      </w:r>
    </w:p>
    <w:p w14:paraId="452172F7" w14:textId="77777777" w:rsidR="00FD2FBE" w:rsidRPr="00FA6B9A" w:rsidRDefault="00FD2FBE" w:rsidP="009454C0">
      <w:pPr>
        <w:rPr>
          <w:rFonts w:ascii="宋体" w:hAnsi="宋体"/>
        </w:rPr>
      </w:pPr>
    </w:p>
    <w:p w14:paraId="2F444CD1" w14:textId="77777777" w:rsidR="00FD2FBE" w:rsidRPr="00FA6B9A" w:rsidRDefault="00FD2FBE" w:rsidP="009454C0">
      <w:pPr>
        <w:rPr>
          <w:rFonts w:ascii="宋体" w:hAnsi="宋体"/>
        </w:rPr>
      </w:pPr>
      <w:r w:rsidRPr="00FA6B9A">
        <w:rPr>
          <w:rFonts w:ascii="宋体" w:hAnsi="宋体"/>
        </w:rPr>
        <w:t>%LINEPROTO-5-UPDOWN: Line protocol on Interface FastEthernet0/4, changed state to down</w:t>
      </w:r>
    </w:p>
    <w:p w14:paraId="6A43B4A8" w14:textId="77777777" w:rsidR="00FD2FBE" w:rsidRPr="00FA6B9A" w:rsidRDefault="00FD2FBE" w:rsidP="009454C0">
      <w:pPr>
        <w:rPr>
          <w:rFonts w:ascii="宋体" w:hAnsi="宋体"/>
        </w:rPr>
      </w:pPr>
      <w:r w:rsidRPr="00FA6B9A">
        <w:rPr>
          <w:rFonts w:ascii="宋体" w:hAnsi="宋体"/>
        </w:rPr>
        <w:t>%LINEPROTO-5-UPDOWN: Line protocol on Interface FastEthernet0/4, changed state to up</w:t>
      </w:r>
    </w:p>
    <w:p w14:paraId="42767CDA" w14:textId="77777777" w:rsidR="00FD2FBE" w:rsidRPr="00FA6B9A" w:rsidRDefault="00FD2FBE" w:rsidP="009454C0">
      <w:pPr>
        <w:rPr>
          <w:rFonts w:ascii="宋体" w:hAnsi="宋体"/>
        </w:rPr>
      </w:pPr>
      <w:r w:rsidRPr="00FA6B9A">
        <w:rPr>
          <w:rFonts w:ascii="宋体" w:hAnsi="宋体"/>
        </w:rPr>
        <w:t>ServerAggSwitch1(config-if)#switchport trunk allowed vlan 99</w:t>
      </w:r>
    </w:p>
    <w:p w14:paraId="56A09FA5" w14:textId="77777777" w:rsidR="00FD2FBE" w:rsidRPr="00FA6B9A" w:rsidRDefault="00FD2FBE" w:rsidP="009454C0">
      <w:pPr>
        <w:rPr>
          <w:rFonts w:ascii="宋体" w:hAnsi="宋体"/>
        </w:rPr>
      </w:pPr>
      <w:r w:rsidRPr="00FA6B9A">
        <w:rPr>
          <w:rFonts w:ascii="宋体" w:hAnsi="宋体"/>
        </w:rPr>
        <w:t>ServerAggSwitch1(config-if)#exit</w:t>
      </w:r>
    </w:p>
    <w:p w14:paraId="1399BD69" w14:textId="5E2F6B14" w:rsidR="00FD2FBE" w:rsidRPr="00FA6B9A" w:rsidRDefault="00FD2FBE" w:rsidP="009454C0">
      <w:pPr>
        <w:rPr>
          <w:rFonts w:ascii="宋体" w:hAnsi="宋体"/>
          <w:b/>
          <w:bCs/>
        </w:rPr>
      </w:pPr>
      <w:r w:rsidRPr="00FA6B9A">
        <w:rPr>
          <w:rFonts w:ascii="宋体" w:hAnsi="宋体"/>
          <w:b/>
          <w:bCs/>
        </w:rPr>
        <w:lastRenderedPageBreak/>
        <w:t>// 保存配置</w:t>
      </w:r>
    </w:p>
    <w:p w14:paraId="6B195EB8" w14:textId="77777777" w:rsidR="00FD2FBE" w:rsidRPr="00FA6B9A" w:rsidRDefault="00FD2FBE" w:rsidP="009454C0">
      <w:pPr>
        <w:rPr>
          <w:rFonts w:ascii="宋体" w:hAnsi="宋体"/>
        </w:rPr>
      </w:pPr>
      <w:r w:rsidRPr="00FA6B9A">
        <w:rPr>
          <w:rFonts w:ascii="宋体" w:hAnsi="宋体"/>
        </w:rPr>
        <w:t>ServerAggSwitch1(config)#end</w:t>
      </w:r>
    </w:p>
    <w:p w14:paraId="4753BA9F" w14:textId="77777777" w:rsidR="00FD2FBE" w:rsidRPr="00FA6B9A" w:rsidRDefault="00FD2FBE" w:rsidP="009454C0">
      <w:pPr>
        <w:rPr>
          <w:rFonts w:ascii="宋体" w:hAnsi="宋体"/>
        </w:rPr>
      </w:pPr>
      <w:r w:rsidRPr="00FA6B9A">
        <w:rPr>
          <w:rFonts w:ascii="宋体" w:hAnsi="宋体"/>
        </w:rPr>
        <w:t>ServerAggSwitch1#</w:t>
      </w:r>
    </w:p>
    <w:p w14:paraId="722B3050" w14:textId="77777777" w:rsidR="00FD2FBE" w:rsidRPr="00FA6B9A" w:rsidRDefault="00FD2FBE" w:rsidP="009454C0">
      <w:pPr>
        <w:rPr>
          <w:rFonts w:ascii="宋体" w:hAnsi="宋体"/>
        </w:rPr>
      </w:pPr>
      <w:r w:rsidRPr="00FA6B9A">
        <w:rPr>
          <w:rFonts w:ascii="宋体" w:hAnsi="宋体"/>
        </w:rPr>
        <w:t>%SYS-5-CONFIG_I: Configured from console by console</w:t>
      </w:r>
    </w:p>
    <w:p w14:paraId="7DE962FF" w14:textId="77777777" w:rsidR="00FD2FBE" w:rsidRPr="00FA6B9A" w:rsidRDefault="00FD2FBE" w:rsidP="009454C0">
      <w:pPr>
        <w:rPr>
          <w:rFonts w:ascii="宋体" w:hAnsi="宋体"/>
        </w:rPr>
      </w:pPr>
      <w:r w:rsidRPr="00FA6B9A">
        <w:rPr>
          <w:rFonts w:ascii="宋体" w:hAnsi="宋体"/>
        </w:rPr>
        <w:t>ServerAggSwitch1#write memory</w:t>
      </w:r>
    </w:p>
    <w:p w14:paraId="7D87CD3D" w14:textId="77777777" w:rsidR="00FD2FBE" w:rsidRPr="00FA6B9A" w:rsidRDefault="00FD2FBE" w:rsidP="009454C0">
      <w:pPr>
        <w:rPr>
          <w:rFonts w:ascii="宋体" w:hAnsi="宋体"/>
        </w:rPr>
      </w:pPr>
      <w:r w:rsidRPr="00FA6B9A">
        <w:rPr>
          <w:rFonts w:ascii="宋体" w:hAnsi="宋体"/>
        </w:rPr>
        <w:t>Building configuration...</w:t>
      </w:r>
    </w:p>
    <w:p w14:paraId="5DD9A00F" w14:textId="77777777" w:rsidR="00FD2FBE" w:rsidRPr="00FA6B9A" w:rsidRDefault="00FD2FBE" w:rsidP="009454C0">
      <w:pPr>
        <w:rPr>
          <w:rFonts w:ascii="宋体" w:hAnsi="宋体"/>
        </w:rPr>
      </w:pPr>
      <w:r w:rsidRPr="00FA6B9A">
        <w:rPr>
          <w:rFonts w:ascii="宋体" w:hAnsi="宋体"/>
        </w:rPr>
        <w:t>[OK]</w:t>
      </w:r>
    </w:p>
    <w:p w14:paraId="1DFDE9A2" w14:textId="00DE45E1" w:rsidR="00FD2FBE" w:rsidRPr="00FA6B9A" w:rsidRDefault="00FD2FBE" w:rsidP="009454C0">
      <w:pPr>
        <w:rPr>
          <w:rFonts w:ascii="宋体" w:hAnsi="宋体"/>
        </w:rPr>
      </w:pPr>
      <w:r w:rsidRPr="00FA6B9A">
        <w:rPr>
          <w:rFonts w:ascii="宋体" w:hAnsi="宋体"/>
        </w:rPr>
        <w:t>ServerAggSwitch1#</w:t>
      </w:r>
    </w:p>
    <w:p w14:paraId="025F760E" w14:textId="3314EBD3" w:rsidR="00824FE2" w:rsidRPr="00FA6B9A" w:rsidRDefault="002F0235" w:rsidP="009454C0">
      <w:pPr>
        <w:rPr>
          <w:rFonts w:ascii="宋体" w:hAnsi="宋体"/>
        </w:rPr>
      </w:pPr>
      <w:r w:rsidRPr="00FA6B9A">
        <w:rPr>
          <w:rFonts w:ascii="宋体" w:hAnsi="宋体" w:hint="eastAsia"/>
        </w:rPr>
        <w:t xml:space="preserve"> </w:t>
      </w:r>
      <w:r w:rsidR="00FD2FBE" w:rsidRPr="00FA6B9A">
        <w:rPr>
          <w:rFonts w:ascii="宋体" w:hAnsi="宋体"/>
          <w:noProof/>
        </w:rPr>
        <w:lastRenderedPageBreak/>
        <w:drawing>
          <wp:inline distT="0" distB="0" distL="0" distR="0" wp14:anchorId="44A7CAAE" wp14:editId="24E11F6F">
            <wp:extent cx="5274310" cy="6848475"/>
            <wp:effectExtent l="0" t="0" r="2540" b="9525"/>
            <wp:docPr id="108742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6629" name=""/>
                    <pic:cNvPicPr/>
                  </pic:nvPicPr>
                  <pic:blipFill>
                    <a:blip r:embed="rId15"/>
                    <a:stretch>
                      <a:fillRect/>
                    </a:stretch>
                  </pic:blipFill>
                  <pic:spPr>
                    <a:xfrm>
                      <a:off x="0" y="0"/>
                      <a:ext cx="5274310" cy="6848475"/>
                    </a:xfrm>
                    <a:prstGeom prst="rect">
                      <a:avLst/>
                    </a:prstGeom>
                  </pic:spPr>
                </pic:pic>
              </a:graphicData>
            </a:graphic>
          </wp:inline>
        </w:drawing>
      </w:r>
    </w:p>
    <w:p w14:paraId="06F59ED2" w14:textId="716EEE41" w:rsidR="0057195F" w:rsidRPr="001D0FD1" w:rsidRDefault="007D0051" w:rsidP="001D0FD1">
      <w:pPr>
        <w:pStyle w:val="4"/>
      </w:pPr>
      <w:r w:rsidRPr="001D0FD1">
        <w:rPr>
          <w:rFonts w:hint="eastAsia"/>
        </w:rPr>
        <w:t>2.3.4.</w:t>
      </w:r>
      <w:r w:rsidR="0057195F" w:rsidRPr="001D0FD1">
        <w:rPr>
          <w:rFonts w:hint="eastAsia"/>
        </w:rPr>
        <w:t>3.</w:t>
      </w:r>
      <w:r w:rsidR="00D81357" w:rsidRPr="001D0FD1">
        <w:t>服务器汇聚交换机</w:t>
      </w:r>
      <w:r w:rsidR="00D81357" w:rsidRPr="001D0FD1">
        <w:rPr>
          <w:rFonts w:hint="eastAsia"/>
        </w:rPr>
        <w:t>2</w:t>
      </w:r>
      <w:r w:rsidR="00D81357" w:rsidRPr="001D0FD1">
        <w:t>配置</w:t>
      </w:r>
    </w:p>
    <w:p w14:paraId="3BBA6FB6" w14:textId="77777777" w:rsidR="00D81357" w:rsidRPr="00FA6B9A" w:rsidRDefault="00D81357" w:rsidP="009454C0">
      <w:pPr>
        <w:rPr>
          <w:rFonts w:ascii="宋体" w:hAnsi="宋体"/>
        </w:rPr>
      </w:pPr>
      <w:r w:rsidRPr="00FA6B9A">
        <w:rPr>
          <w:rFonts w:ascii="宋体" w:hAnsi="宋体"/>
        </w:rPr>
        <w:t>Switch&gt;en</w:t>
      </w:r>
    </w:p>
    <w:p w14:paraId="7A5C68B0" w14:textId="77777777" w:rsidR="00D81357" w:rsidRPr="00FA6B9A" w:rsidRDefault="00D81357" w:rsidP="009454C0">
      <w:pPr>
        <w:rPr>
          <w:rFonts w:ascii="宋体" w:hAnsi="宋体"/>
        </w:rPr>
      </w:pPr>
      <w:r w:rsidRPr="00FA6B9A">
        <w:rPr>
          <w:rFonts w:ascii="宋体" w:hAnsi="宋体"/>
        </w:rPr>
        <w:t>Switch#conf t</w:t>
      </w:r>
    </w:p>
    <w:p w14:paraId="46292465" w14:textId="77777777" w:rsidR="00D81357" w:rsidRPr="00FA6B9A" w:rsidRDefault="00D81357" w:rsidP="009454C0">
      <w:pPr>
        <w:rPr>
          <w:rFonts w:ascii="宋体" w:hAnsi="宋体"/>
        </w:rPr>
      </w:pPr>
      <w:r w:rsidRPr="00FA6B9A">
        <w:rPr>
          <w:rFonts w:ascii="宋体" w:hAnsi="宋体"/>
        </w:rPr>
        <w:t>Enter configuration commands, one per line.  End with CNTL/Z.</w:t>
      </w:r>
    </w:p>
    <w:p w14:paraId="3366054B" w14:textId="77777777" w:rsidR="00D81357" w:rsidRPr="00FA6B9A" w:rsidRDefault="00D81357" w:rsidP="009454C0">
      <w:pPr>
        <w:rPr>
          <w:rFonts w:ascii="宋体" w:hAnsi="宋体"/>
        </w:rPr>
      </w:pPr>
      <w:r w:rsidRPr="00FA6B9A">
        <w:rPr>
          <w:rFonts w:ascii="宋体" w:hAnsi="宋体"/>
        </w:rPr>
        <w:t>Switch(config)#hostname ServerAggSwitch2</w:t>
      </w:r>
    </w:p>
    <w:p w14:paraId="1E6A7E4F" w14:textId="6039B93F" w:rsidR="00D81357" w:rsidRPr="00FA6B9A" w:rsidRDefault="00D81357" w:rsidP="009454C0">
      <w:pPr>
        <w:rPr>
          <w:rFonts w:ascii="宋体" w:hAnsi="宋体"/>
          <w:b/>
          <w:bCs/>
        </w:rPr>
      </w:pPr>
      <w:r w:rsidRPr="00FA6B9A">
        <w:rPr>
          <w:rFonts w:ascii="宋体" w:hAnsi="宋体"/>
          <w:b/>
          <w:bCs/>
        </w:rPr>
        <w:t>// 创建VLAN</w:t>
      </w:r>
    </w:p>
    <w:p w14:paraId="6BE5D67A" w14:textId="77777777" w:rsidR="00D81357" w:rsidRPr="00FA6B9A" w:rsidRDefault="00D81357" w:rsidP="009454C0">
      <w:pPr>
        <w:rPr>
          <w:rFonts w:ascii="宋体" w:hAnsi="宋体"/>
        </w:rPr>
      </w:pPr>
      <w:r w:rsidRPr="00FA6B9A">
        <w:rPr>
          <w:rFonts w:ascii="宋体" w:hAnsi="宋体"/>
        </w:rPr>
        <w:lastRenderedPageBreak/>
        <w:t>ServerAggSwitch2(config)#vlan 99</w:t>
      </w:r>
    </w:p>
    <w:p w14:paraId="6B61E40E" w14:textId="77777777" w:rsidR="00D81357" w:rsidRPr="00FA6B9A" w:rsidRDefault="00D81357" w:rsidP="009454C0">
      <w:pPr>
        <w:rPr>
          <w:rFonts w:ascii="宋体" w:hAnsi="宋体"/>
        </w:rPr>
      </w:pPr>
      <w:r w:rsidRPr="00FA6B9A">
        <w:rPr>
          <w:rFonts w:ascii="宋体" w:hAnsi="宋体"/>
        </w:rPr>
        <w:t>ServerAggSwitch2(config-vlan)#name Servers</w:t>
      </w:r>
    </w:p>
    <w:p w14:paraId="2576CFEB" w14:textId="77777777" w:rsidR="00D81357" w:rsidRPr="00FA6B9A" w:rsidRDefault="00D81357" w:rsidP="009454C0">
      <w:pPr>
        <w:rPr>
          <w:rFonts w:ascii="宋体" w:hAnsi="宋体"/>
        </w:rPr>
      </w:pPr>
      <w:r w:rsidRPr="00FA6B9A">
        <w:rPr>
          <w:rFonts w:ascii="宋体" w:hAnsi="宋体"/>
        </w:rPr>
        <w:t>ServerAggSwitch2(config-vlan)#exit</w:t>
      </w:r>
    </w:p>
    <w:p w14:paraId="7532DC93" w14:textId="4E1E6013" w:rsidR="00D81357" w:rsidRPr="00FA6B9A" w:rsidRDefault="00D81357" w:rsidP="009454C0">
      <w:pPr>
        <w:rPr>
          <w:rFonts w:ascii="宋体" w:hAnsi="宋体"/>
          <w:b/>
          <w:bCs/>
        </w:rPr>
      </w:pPr>
      <w:r w:rsidRPr="00FA6B9A">
        <w:rPr>
          <w:rFonts w:ascii="宋体" w:hAnsi="宋体"/>
          <w:b/>
          <w:bCs/>
        </w:rPr>
        <w:t>// 连接核心交换机（fast0/1）</w:t>
      </w:r>
    </w:p>
    <w:p w14:paraId="5A133453" w14:textId="77777777" w:rsidR="00D81357" w:rsidRPr="00FA6B9A" w:rsidRDefault="00D81357" w:rsidP="009454C0">
      <w:pPr>
        <w:rPr>
          <w:rFonts w:ascii="宋体" w:hAnsi="宋体"/>
        </w:rPr>
      </w:pPr>
      <w:r w:rsidRPr="00FA6B9A">
        <w:rPr>
          <w:rFonts w:ascii="宋体" w:hAnsi="宋体"/>
        </w:rPr>
        <w:t>ServerAggSwitch2(config)#interface fastEthernet 0/1</w:t>
      </w:r>
    </w:p>
    <w:p w14:paraId="2DCB38B5" w14:textId="77777777" w:rsidR="00D81357" w:rsidRPr="00FA6B9A" w:rsidRDefault="00D81357" w:rsidP="009454C0">
      <w:pPr>
        <w:rPr>
          <w:rFonts w:ascii="宋体" w:hAnsi="宋体"/>
        </w:rPr>
      </w:pPr>
      <w:r w:rsidRPr="00FA6B9A">
        <w:rPr>
          <w:rFonts w:ascii="宋体" w:hAnsi="宋体"/>
        </w:rPr>
        <w:t>ServerAggSwitch2(config-if)#switchport mode trunk</w:t>
      </w:r>
    </w:p>
    <w:p w14:paraId="684B4873" w14:textId="77777777" w:rsidR="00D81357" w:rsidRPr="00FA6B9A" w:rsidRDefault="00D81357" w:rsidP="009454C0">
      <w:pPr>
        <w:rPr>
          <w:rFonts w:ascii="宋体" w:hAnsi="宋体"/>
        </w:rPr>
      </w:pPr>
      <w:r w:rsidRPr="00FA6B9A">
        <w:rPr>
          <w:rFonts w:ascii="宋体" w:hAnsi="宋体"/>
        </w:rPr>
        <w:t>ServerAggSwitch2(config-if)#switchport trunk allowed vlan 99</w:t>
      </w:r>
    </w:p>
    <w:p w14:paraId="2B2755AC" w14:textId="77777777" w:rsidR="00D81357" w:rsidRPr="00FA6B9A" w:rsidRDefault="00D81357" w:rsidP="009454C0">
      <w:pPr>
        <w:rPr>
          <w:rFonts w:ascii="宋体" w:hAnsi="宋体"/>
        </w:rPr>
      </w:pPr>
      <w:r w:rsidRPr="00FA6B9A">
        <w:rPr>
          <w:rFonts w:ascii="宋体" w:hAnsi="宋体"/>
        </w:rPr>
        <w:t>ServerAggSwitch2(config-if)#exit</w:t>
      </w:r>
    </w:p>
    <w:p w14:paraId="335DDC40" w14:textId="163525EF" w:rsidR="00D81357" w:rsidRPr="00FA6B9A" w:rsidRDefault="00D81357" w:rsidP="009454C0">
      <w:pPr>
        <w:rPr>
          <w:rFonts w:ascii="宋体" w:hAnsi="宋体"/>
          <w:b/>
          <w:bCs/>
        </w:rPr>
      </w:pPr>
      <w:r w:rsidRPr="00FA6B9A">
        <w:rPr>
          <w:rFonts w:ascii="宋体" w:hAnsi="宋体"/>
          <w:b/>
          <w:bCs/>
        </w:rPr>
        <w:t>// 连接服务器汇聚交换机1（fast0/3）</w:t>
      </w:r>
    </w:p>
    <w:p w14:paraId="1F0E5E8F" w14:textId="77777777" w:rsidR="00D81357" w:rsidRPr="00FA6B9A" w:rsidRDefault="00D81357" w:rsidP="009454C0">
      <w:pPr>
        <w:rPr>
          <w:rFonts w:ascii="宋体" w:hAnsi="宋体"/>
        </w:rPr>
      </w:pPr>
      <w:r w:rsidRPr="00FA6B9A">
        <w:rPr>
          <w:rFonts w:ascii="宋体" w:hAnsi="宋体"/>
        </w:rPr>
        <w:t>ServerAggSwitch2(config)#interface fastEthernet 0/3</w:t>
      </w:r>
    </w:p>
    <w:p w14:paraId="054E5AD6" w14:textId="77777777" w:rsidR="00D81357" w:rsidRPr="00FA6B9A" w:rsidRDefault="00D81357" w:rsidP="009454C0">
      <w:pPr>
        <w:rPr>
          <w:rFonts w:ascii="宋体" w:hAnsi="宋体"/>
        </w:rPr>
      </w:pPr>
      <w:r w:rsidRPr="00FA6B9A">
        <w:rPr>
          <w:rFonts w:ascii="宋体" w:hAnsi="宋体"/>
        </w:rPr>
        <w:t>ServerAggSwitch2(config-if)#switchport mode trunk</w:t>
      </w:r>
    </w:p>
    <w:p w14:paraId="29FF70C7" w14:textId="77777777" w:rsidR="00D81357" w:rsidRPr="00FA6B9A" w:rsidRDefault="00D81357" w:rsidP="009454C0">
      <w:pPr>
        <w:rPr>
          <w:rFonts w:ascii="宋体" w:hAnsi="宋体"/>
        </w:rPr>
      </w:pPr>
      <w:r w:rsidRPr="00FA6B9A">
        <w:rPr>
          <w:rFonts w:ascii="宋体" w:hAnsi="宋体"/>
        </w:rPr>
        <w:t>ServerAggSwitch2(config-if)#switchport trunk allowed vlan 99</w:t>
      </w:r>
    </w:p>
    <w:p w14:paraId="47963C23" w14:textId="77777777" w:rsidR="00D81357" w:rsidRPr="00FA6B9A" w:rsidRDefault="00D81357" w:rsidP="009454C0">
      <w:pPr>
        <w:rPr>
          <w:rFonts w:ascii="宋体" w:hAnsi="宋体"/>
        </w:rPr>
      </w:pPr>
      <w:r w:rsidRPr="00FA6B9A">
        <w:rPr>
          <w:rFonts w:ascii="宋体" w:hAnsi="宋体"/>
        </w:rPr>
        <w:t>ServerAggSwitch2(config-if)#exit</w:t>
      </w:r>
    </w:p>
    <w:p w14:paraId="76C5B7DB" w14:textId="71EF6DF4" w:rsidR="00D81357" w:rsidRPr="00FA6B9A" w:rsidRDefault="00D81357" w:rsidP="009454C0">
      <w:pPr>
        <w:rPr>
          <w:rFonts w:ascii="宋体" w:hAnsi="宋体"/>
          <w:b/>
          <w:bCs/>
        </w:rPr>
      </w:pPr>
      <w:r w:rsidRPr="00FA6B9A">
        <w:rPr>
          <w:rFonts w:ascii="宋体" w:hAnsi="宋体"/>
          <w:b/>
          <w:bCs/>
        </w:rPr>
        <w:t>// 连接服务器接入交换机2（fast0/2）</w:t>
      </w:r>
    </w:p>
    <w:p w14:paraId="698DED3E" w14:textId="77777777" w:rsidR="00D81357" w:rsidRPr="00FA6B9A" w:rsidRDefault="00D81357" w:rsidP="009454C0">
      <w:pPr>
        <w:rPr>
          <w:rFonts w:ascii="宋体" w:hAnsi="宋体"/>
        </w:rPr>
      </w:pPr>
      <w:r w:rsidRPr="00FA6B9A">
        <w:rPr>
          <w:rFonts w:ascii="宋体" w:hAnsi="宋体"/>
        </w:rPr>
        <w:t>ServerAggSwitch2(config)#interface fastEthernet 0/2</w:t>
      </w:r>
    </w:p>
    <w:p w14:paraId="04D35E43" w14:textId="77777777" w:rsidR="00D81357" w:rsidRPr="00FA6B9A" w:rsidRDefault="00D81357" w:rsidP="009454C0">
      <w:pPr>
        <w:rPr>
          <w:rFonts w:ascii="宋体" w:hAnsi="宋体"/>
        </w:rPr>
      </w:pPr>
      <w:r w:rsidRPr="00FA6B9A">
        <w:rPr>
          <w:rFonts w:ascii="宋体" w:hAnsi="宋体"/>
        </w:rPr>
        <w:t>ServerAggSwitch2(config-if)#switchport mode trunk</w:t>
      </w:r>
    </w:p>
    <w:p w14:paraId="3BD3D1AF" w14:textId="77777777" w:rsidR="00D81357" w:rsidRPr="00FA6B9A" w:rsidRDefault="00D81357" w:rsidP="009454C0">
      <w:pPr>
        <w:rPr>
          <w:rFonts w:ascii="宋体" w:hAnsi="宋体"/>
        </w:rPr>
      </w:pPr>
    </w:p>
    <w:p w14:paraId="481FF9E5" w14:textId="77777777" w:rsidR="00D81357" w:rsidRPr="00FA6B9A" w:rsidRDefault="00D81357" w:rsidP="009454C0">
      <w:pPr>
        <w:rPr>
          <w:rFonts w:ascii="宋体" w:hAnsi="宋体"/>
        </w:rPr>
      </w:pPr>
      <w:r w:rsidRPr="00FA6B9A">
        <w:rPr>
          <w:rFonts w:ascii="宋体" w:hAnsi="宋体"/>
        </w:rPr>
        <w:t>%LINEPROTO-5-UPDOWN: Line protocol on Interface FastEthernet0/2, changed state to down</w:t>
      </w:r>
    </w:p>
    <w:p w14:paraId="0DC29F6F" w14:textId="77777777" w:rsidR="00D81357" w:rsidRPr="00FA6B9A" w:rsidRDefault="00D81357" w:rsidP="009454C0">
      <w:pPr>
        <w:rPr>
          <w:rFonts w:ascii="宋体" w:hAnsi="宋体"/>
        </w:rPr>
      </w:pPr>
      <w:r w:rsidRPr="00FA6B9A">
        <w:rPr>
          <w:rFonts w:ascii="宋体" w:hAnsi="宋体"/>
        </w:rPr>
        <w:t>%LINEPROTO-5-UPDOWN: Line protocol on Interface FastEthernet0/2, changed state to up</w:t>
      </w:r>
    </w:p>
    <w:p w14:paraId="7E6B259C" w14:textId="77777777" w:rsidR="00D81357" w:rsidRPr="00FA6B9A" w:rsidRDefault="00D81357" w:rsidP="009454C0">
      <w:pPr>
        <w:rPr>
          <w:rFonts w:ascii="宋体" w:hAnsi="宋体"/>
        </w:rPr>
      </w:pPr>
      <w:r w:rsidRPr="00FA6B9A">
        <w:rPr>
          <w:rFonts w:ascii="宋体" w:hAnsi="宋体"/>
        </w:rPr>
        <w:t>ServerAggSwitch2(config-if)#switchport trunk allowed vlan 99</w:t>
      </w:r>
    </w:p>
    <w:p w14:paraId="6F8ECC07" w14:textId="77777777" w:rsidR="00D81357" w:rsidRPr="00FA6B9A" w:rsidRDefault="00D81357" w:rsidP="009454C0">
      <w:pPr>
        <w:rPr>
          <w:rFonts w:ascii="宋体" w:hAnsi="宋体"/>
        </w:rPr>
      </w:pPr>
      <w:r w:rsidRPr="00FA6B9A">
        <w:rPr>
          <w:rFonts w:ascii="宋体" w:hAnsi="宋体"/>
        </w:rPr>
        <w:t>ServerAggSwitch2(config-if)#exit</w:t>
      </w:r>
    </w:p>
    <w:p w14:paraId="606EF2F5" w14:textId="7F91315F" w:rsidR="00D81357" w:rsidRPr="00FA6B9A" w:rsidRDefault="00D81357" w:rsidP="009454C0">
      <w:pPr>
        <w:rPr>
          <w:rFonts w:ascii="宋体" w:hAnsi="宋体"/>
          <w:b/>
          <w:bCs/>
        </w:rPr>
      </w:pPr>
      <w:r w:rsidRPr="00FA6B9A">
        <w:rPr>
          <w:rFonts w:ascii="宋体" w:hAnsi="宋体"/>
          <w:b/>
          <w:bCs/>
        </w:rPr>
        <w:t>// 连接服务器接入交换机1（fast0/4）</w:t>
      </w:r>
    </w:p>
    <w:p w14:paraId="54361A35" w14:textId="77777777" w:rsidR="00D81357" w:rsidRPr="00FA6B9A" w:rsidRDefault="00D81357" w:rsidP="009454C0">
      <w:pPr>
        <w:rPr>
          <w:rFonts w:ascii="宋体" w:hAnsi="宋体"/>
        </w:rPr>
      </w:pPr>
      <w:r w:rsidRPr="00FA6B9A">
        <w:rPr>
          <w:rFonts w:ascii="宋体" w:hAnsi="宋体"/>
        </w:rPr>
        <w:t>ServerAggSwitch2(config)#interface fastEthernet 0/4</w:t>
      </w:r>
    </w:p>
    <w:p w14:paraId="3A985239" w14:textId="77777777" w:rsidR="00D81357" w:rsidRPr="00FA6B9A" w:rsidRDefault="00D81357" w:rsidP="009454C0">
      <w:pPr>
        <w:rPr>
          <w:rFonts w:ascii="宋体" w:hAnsi="宋体"/>
        </w:rPr>
      </w:pPr>
      <w:r w:rsidRPr="00FA6B9A">
        <w:rPr>
          <w:rFonts w:ascii="宋体" w:hAnsi="宋体"/>
        </w:rPr>
        <w:t>ServerAggSwitch2(config-if)#switchport mode trunk</w:t>
      </w:r>
    </w:p>
    <w:p w14:paraId="00972EED" w14:textId="77777777" w:rsidR="00D81357" w:rsidRPr="00FA6B9A" w:rsidRDefault="00D81357" w:rsidP="009454C0">
      <w:pPr>
        <w:rPr>
          <w:rFonts w:ascii="宋体" w:hAnsi="宋体"/>
        </w:rPr>
      </w:pPr>
    </w:p>
    <w:p w14:paraId="42EFE1E2" w14:textId="77777777" w:rsidR="00D81357" w:rsidRPr="00FA6B9A" w:rsidRDefault="00D81357" w:rsidP="009454C0">
      <w:pPr>
        <w:rPr>
          <w:rFonts w:ascii="宋体" w:hAnsi="宋体"/>
        </w:rPr>
      </w:pPr>
      <w:r w:rsidRPr="00FA6B9A">
        <w:rPr>
          <w:rFonts w:ascii="宋体" w:hAnsi="宋体"/>
        </w:rPr>
        <w:t>%LINEPROTO-5-UPDOWN: Line protocol on Interface FastEthernet0/4, changed state to down</w:t>
      </w:r>
    </w:p>
    <w:p w14:paraId="07B98641" w14:textId="77777777" w:rsidR="00D81357" w:rsidRPr="00FA6B9A" w:rsidRDefault="00D81357" w:rsidP="009454C0">
      <w:pPr>
        <w:rPr>
          <w:rFonts w:ascii="宋体" w:hAnsi="宋体"/>
        </w:rPr>
      </w:pPr>
      <w:r w:rsidRPr="00FA6B9A">
        <w:rPr>
          <w:rFonts w:ascii="宋体" w:hAnsi="宋体"/>
        </w:rPr>
        <w:t xml:space="preserve">%LINEPROTO-5-UPDOWN: Line protocol on Interface FastEthernet0/4, changed state </w:t>
      </w:r>
      <w:r w:rsidRPr="00FA6B9A">
        <w:rPr>
          <w:rFonts w:ascii="宋体" w:hAnsi="宋体"/>
        </w:rPr>
        <w:lastRenderedPageBreak/>
        <w:t>to up</w:t>
      </w:r>
    </w:p>
    <w:p w14:paraId="736020CF" w14:textId="77777777" w:rsidR="00D81357" w:rsidRPr="00FA6B9A" w:rsidRDefault="00D81357" w:rsidP="009454C0">
      <w:pPr>
        <w:rPr>
          <w:rFonts w:ascii="宋体" w:hAnsi="宋体"/>
        </w:rPr>
      </w:pPr>
      <w:r w:rsidRPr="00FA6B9A">
        <w:rPr>
          <w:rFonts w:ascii="宋体" w:hAnsi="宋体"/>
        </w:rPr>
        <w:t>ServerAggSwitch2(config-if)#switchport trunk allowed vlan 99</w:t>
      </w:r>
    </w:p>
    <w:p w14:paraId="49D7A40D" w14:textId="77777777" w:rsidR="00D81357" w:rsidRPr="00FA6B9A" w:rsidRDefault="00D81357" w:rsidP="009454C0">
      <w:pPr>
        <w:rPr>
          <w:rFonts w:ascii="宋体" w:hAnsi="宋体"/>
        </w:rPr>
      </w:pPr>
      <w:r w:rsidRPr="00FA6B9A">
        <w:rPr>
          <w:rFonts w:ascii="宋体" w:hAnsi="宋体"/>
        </w:rPr>
        <w:t>ServerAggSwitch2(config-if)#exit</w:t>
      </w:r>
    </w:p>
    <w:p w14:paraId="689A3DCB" w14:textId="749C6AF8" w:rsidR="00D81357" w:rsidRPr="00FA6B9A" w:rsidRDefault="00D81357" w:rsidP="009454C0">
      <w:pPr>
        <w:rPr>
          <w:rFonts w:ascii="宋体" w:hAnsi="宋体"/>
          <w:b/>
          <w:bCs/>
        </w:rPr>
      </w:pPr>
      <w:r w:rsidRPr="00FA6B9A">
        <w:rPr>
          <w:rFonts w:ascii="宋体" w:hAnsi="宋体"/>
          <w:b/>
          <w:bCs/>
        </w:rPr>
        <w:t>// 保存配置</w:t>
      </w:r>
    </w:p>
    <w:p w14:paraId="70BD747D" w14:textId="77777777" w:rsidR="00D81357" w:rsidRPr="00FA6B9A" w:rsidRDefault="00D81357" w:rsidP="009454C0">
      <w:pPr>
        <w:rPr>
          <w:rFonts w:ascii="宋体" w:hAnsi="宋体"/>
        </w:rPr>
      </w:pPr>
      <w:r w:rsidRPr="00FA6B9A">
        <w:rPr>
          <w:rFonts w:ascii="宋体" w:hAnsi="宋体"/>
        </w:rPr>
        <w:t>ServerAggSwitch2(config)#end</w:t>
      </w:r>
    </w:p>
    <w:p w14:paraId="2F2AE396" w14:textId="77777777" w:rsidR="00D81357" w:rsidRPr="00FA6B9A" w:rsidRDefault="00D81357" w:rsidP="009454C0">
      <w:pPr>
        <w:rPr>
          <w:rFonts w:ascii="宋体" w:hAnsi="宋体"/>
        </w:rPr>
      </w:pPr>
      <w:r w:rsidRPr="00FA6B9A">
        <w:rPr>
          <w:rFonts w:ascii="宋体" w:hAnsi="宋体"/>
        </w:rPr>
        <w:t>ServerAggSwitch2#</w:t>
      </w:r>
    </w:p>
    <w:p w14:paraId="1B69B4DB" w14:textId="77777777" w:rsidR="00D81357" w:rsidRPr="00FA6B9A" w:rsidRDefault="00D81357" w:rsidP="009454C0">
      <w:pPr>
        <w:rPr>
          <w:rFonts w:ascii="宋体" w:hAnsi="宋体"/>
        </w:rPr>
      </w:pPr>
      <w:r w:rsidRPr="00FA6B9A">
        <w:rPr>
          <w:rFonts w:ascii="宋体" w:hAnsi="宋体"/>
        </w:rPr>
        <w:t>%SYS-5-CONFIG_I: Configured from console by console</w:t>
      </w:r>
    </w:p>
    <w:p w14:paraId="414BF459" w14:textId="77777777" w:rsidR="00D81357" w:rsidRPr="00FA6B9A" w:rsidRDefault="00D81357" w:rsidP="009454C0">
      <w:pPr>
        <w:rPr>
          <w:rFonts w:ascii="宋体" w:hAnsi="宋体"/>
        </w:rPr>
      </w:pPr>
      <w:r w:rsidRPr="00FA6B9A">
        <w:rPr>
          <w:rFonts w:ascii="宋体" w:hAnsi="宋体"/>
        </w:rPr>
        <w:t>ServerAggSwitch2#write memory</w:t>
      </w:r>
    </w:p>
    <w:p w14:paraId="19E9DC6A" w14:textId="77777777" w:rsidR="00D81357" w:rsidRPr="00FA6B9A" w:rsidRDefault="00D81357" w:rsidP="009454C0">
      <w:pPr>
        <w:rPr>
          <w:rFonts w:ascii="宋体" w:hAnsi="宋体"/>
        </w:rPr>
      </w:pPr>
      <w:r w:rsidRPr="00FA6B9A">
        <w:rPr>
          <w:rFonts w:ascii="宋体" w:hAnsi="宋体"/>
        </w:rPr>
        <w:t>Building configuration...</w:t>
      </w:r>
    </w:p>
    <w:p w14:paraId="3BB99F6E" w14:textId="77777777" w:rsidR="00D81357" w:rsidRPr="00FA6B9A" w:rsidRDefault="00D81357" w:rsidP="009454C0">
      <w:pPr>
        <w:rPr>
          <w:rFonts w:ascii="宋体" w:hAnsi="宋体"/>
        </w:rPr>
      </w:pPr>
      <w:r w:rsidRPr="00FA6B9A">
        <w:rPr>
          <w:rFonts w:ascii="宋体" w:hAnsi="宋体"/>
        </w:rPr>
        <w:t>[OK]</w:t>
      </w:r>
    </w:p>
    <w:p w14:paraId="466B0B28" w14:textId="5B261F64" w:rsidR="00C77897" w:rsidRPr="00FA6B9A" w:rsidRDefault="00D81357" w:rsidP="009454C0">
      <w:pPr>
        <w:rPr>
          <w:rFonts w:ascii="宋体" w:hAnsi="宋体"/>
        </w:rPr>
      </w:pPr>
      <w:r w:rsidRPr="00FA6B9A">
        <w:rPr>
          <w:rFonts w:ascii="宋体" w:hAnsi="宋体"/>
        </w:rPr>
        <w:t>ServerAggSwitch2#</w:t>
      </w:r>
    </w:p>
    <w:p w14:paraId="33C0A73F" w14:textId="5253BA81" w:rsidR="00D81357" w:rsidRPr="00FA6B9A" w:rsidRDefault="00D81357" w:rsidP="009454C0">
      <w:pPr>
        <w:rPr>
          <w:rFonts w:ascii="宋体" w:hAnsi="宋体"/>
        </w:rPr>
      </w:pPr>
      <w:r w:rsidRPr="00FA6B9A">
        <w:rPr>
          <w:rFonts w:ascii="宋体" w:hAnsi="宋体"/>
          <w:noProof/>
        </w:rPr>
        <w:lastRenderedPageBreak/>
        <w:drawing>
          <wp:inline distT="0" distB="0" distL="0" distR="0" wp14:anchorId="7126BC0E" wp14:editId="279AC157">
            <wp:extent cx="5274310" cy="6348095"/>
            <wp:effectExtent l="0" t="0" r="2540" b="0"/>
            <wp:docPr id="994900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00418" name=""/>
                    <pic:cNvPicPr/>
                  </pic:nvPicPr>
                  <pic:blipFill>
                    <a:blip r:embed="rId16"/>
                    <a:stretch>
                      <a:fillRect/>
                    </a:stretch>
                  </pic:blipFill>
                  <pic:spPr>
                    <a:xfrm>
                      <a:off x="0" y="0"/>
                      <a:ext cx="5274310" cy="6348095"/>
                    </a:xfrm>
                    <a:prstGeom prst="rect">
                      <a:avLst/>
                    </a:prstGeom>
                  </pic:spPr>
                </pic:pic>
              </a:graphicData>
            </a:graphic>
          </wp:inline>
        </w:drawing>
      </w:r>
    </w:p>
    <w:p w14:paraId="7B952365" w14:textId="47B720A2" w:rsidR="0057195F" w:rsidRPr="001D0FD1" w:rsidRDefault="007D0051" w:rsidP="001D0FD1">
      <w:pPr>
        <w:pStyle w:val="4"/>
      </w:pPr>
      <w:r w:rsidRPr="001D0FD1">
        <w:rPr>
          <w:rFonts w:hint="eastAsia"/>
        </w:rPr>
        <w:t>2.3.4.</w:t>
      </w:r>
      <w:r w:rsidR="0057195F" w:rsidRPr="001D0FD1">
        <w:rPr>
          <w:rFonts w:hint="eastAsia"/>
        </w:rPr>
        <w:t>4.</w:t>
      </w:r>
      <w:r w:rsidR="0057195F" w:rsidRPr="001D0FD1">
        <w:t>服务器</w:t>
      </w:r>
      <w:r w:rsidR="00D81357" w:rsidRPr="001D0FD1">
        <w:rPr>
          <w:rFonts w:hint="eastAsia"/>
        </w:rPr>
        <w:t>接入交换机</w:t>
      </w:r>
      <w:r w:rsidR="00D81357" w:rsidRPr="001D0FD1">
        <w:rPr>
          <w:rFonts w:hint="eastAsia"/>
        </w:rPr>
        <w:t>1</w:t>
      </w:r>
      <w:r w:rsidR="00D81357" w:rsidRPr="001D0FD1">
        <w:rPr>
          <w:rFonts w:hint="eastAsia"/>
        </w:rPr>
        <w:t>配置</w:t>
      </w:r>
    </w:p>
    <w:p w14:paraId="1A2B4D81" w14:textId="77777777" w:rsidR="0019505C" w:rsidRPr="00FA6B9A" w:rsidRDefault="0019505C" w:rsidP="009454C0">
      <w:pPr>
        <w:rPr>
          <w:rFonts w:ascii="宋体" w:hAnsi="宋体"/>
        </w:rPr>
      </w:pPr>
      <w:r w:rsidRPr="00FA6B9A">
        <w:rPr>
          <w:rFonts w:ascii="宋体" w:hAnsi="宋体"/>
        </w:rPr>
        <w:t>Switch&gt;en</w:t>
      </w:r>
    </w:p>
    <w:p w14:paraId="0A491C51" w14:textId="77777777" w:rsidR="0019505C" w:rsidRPr="00FA6B9A" w:rsidRDefault="0019505C" w:rsidP="009454C0">
      <w:pPr>
        <w:rPr>
          <w:rFonts w:ascii="宋体" w:hAnsi="宋体"/>
        </w:rPr>
      </w:pPr>
      <w:r w:rsidRPr="00FA6B9A">
        <w:rPr>
          <w:rFonts w:ascii="宋体" w:hAnsi="宋体"/>
        </w:rPr>
        <w:t>Switch#conf t</w:t>
      </w:r>
    </w:p>
    <w:p w14:paraId="31D009B9" w14:textId="77777777" w:rsidR="0019505C" w:rsidRPr="00FA6B9A" w:rsidRDefault="0019505C" w:rsidP="009454C0">
      <w:pPr>
        <w:rPr>
          <w:rFonts w:ascii="宋体" w:hAnsi="宋体"/>
        </w:rPr>
      </w:pPr>
      <w:r w:rsidRPr="00FA6B9A">
        <w:rPr>
          <w:rFonts w:ascii="宋体" w:hAnsi="宋体"/>
        </w:rPr>
        <w:t>Enter configuration commands, one per line.  End with CNTL/Z.</w:t>
      </w:r>
    </w:p>
    <w:p w14:paraId="1511BDD3" w14:textId="77777777" w:rsidR="0019505C" w:rsidRPr="00FA6B9A" w:rsidRDefault="0019505C" w:rsidP="009454C0">
      <w:pPr>
        <w:rPr>
          <w:rFonts w:ascii="宋体" w:hAnsi="宋体"/>
        </w:rPr>
      </w:pPr>
      <w:r w:rsidRPr="00FA6B9A">
        <w:rPr>
          <w:rFonts w:ascii="宋体" w:hAnsi="宋体"/>
        </w:rPr>
        <w:t>Switch(config)#hostname ServerAccSwitch1</w:t>
      </w:r>
    </w:p>
    <w:p w14:paraId="6884949E" w14:textId="370AD4EF" w:rsidR="0019505C" w:rsidRPr="00FA6B9A" w:rsidRDefault="0019505C" w:rsidP="009454C0">
      <w:pPr>
        <w:rPr>
          <w:rFonts w:ascii="宋体" w:hAnsi="宋体"/>
          <w:b/>
          <w:bCs/>
        </w:rPr>
      </w:pPr>
      <w:r w:rsidRPr="00FA6B9A">
        <w:rPr>
          <w:rFonts w:ascii="宋体" w:hAnsi="宋体"/>
          <w:b/>
          <w:bCs/>
        </w:rPr>
        <w:t>// 创建VLAN</w:t>
      </w:r>
    </w:p>
    <w:p w14:paraId="64AC034B" w14:textId="77777777" w:rsidR="0019505C" w:rsidRPr="00FA6B9A" w:rsidRDefault="0019505C" w:rsidP="009454C0">
      <w:pPr>
        <w:rPr>
          <w:rFonts w:ascii="宋体" w:hAnsi="宋体"/>
        </w:rPr>
      </w:pPr>
      <w:r w:rsidRPr="00FA6B9A">
        <w:rPr>
          <w:rFonts w:ascii="宋体" w:hAnsi="宋体"/>
        </w:rPr>
        <w:t>ServerAccSwitch1(config)#vlan 99</w:t>
      </w:r>
    </w:p>
    <w:p w14:paraId="36074491" w14:textId="77777777" w:rsidR="0019505C" w:rsidRPr="00FA6B9A" w:rsidRDefault="0019505C" w:rsidP="009454C0">
      <w:pPr>
        <w:rPr>
          <w:rFonts w:ascii="宋体" w:hAnsi="宋体"/>
        </w:rPr>
      </w:pPr>
      <w:r w:rsidRPr="00FA6B9A">
        <w:rPr>
          <w:rFonts w:ascii="宋体" w:hAnsi="宋体"/>
        </w:rPr>
        <w:t>ServerAccSwitch1(config-vlan)#name Servers</w:t>
      </w:r>
    </w:p>
    <w:p w14:paraId="4FDE2CDE" w14:textId="77777777" w:rsidR="0019505C" w:rsidRPr="00FA6B9A" w:rsidRDefault="0019505C" w:rsidP="009454C0">
      <w:pPr>
        <w:rPr>
          <w:rFonts w:ascii="宋体" w:hAnsi="宋体"/>
        </w:rPr>
      </w:pPr>
      <w:r w:rsidRPr="00FA6B9A">
        <w:rPr>
          <w:rFonts w:ascii="宋体" w:hAnsi="宋体"/>
        </w:rPr>
        <w:lastRenderedPageBreak/>
        <w:t>ServerAccSwitch1(config-vlan)#exit</w:t>
      </w:r>
    </w:p>
    <w:p w14:paraId="1614ACF1" w14:textId="34C56DA6" w:rsidR="0019505C" w:rsidRPr="00FA6B9A" w:rsidRDefault="0019505C" w:rsidP="009454C0">
      <w:pPr>
        <w:rPr>
          <w:rFonts w:ascii="宋体" w:hAnsi="宋体"/>
          <w:b/>
          <w:bCs/>
        </w:rPr>
      </w:pPr>
      <w:r w:rsidRPr="00FA6B9A">
        <w:rPr>
          <w:rFonts w:ascii="宋体" w:hAnsi="宋体"/>
          <w:b/>
          <w:bCs/>
        </w:rPr>
        <w:t>// 连接服务器汇聚交换机1（fast0/1）</w:t>
      </w:r>
    </w:p>
    <w:p w14:paraId="196C1159" w14:textId="77777777" w:rsidR="0019505C" w:rsidRPr="00FA6B9A" w:rsidRDefault="0019505C" w:rsidP="009454C0">
      <w:pPr>
        <w:rPr>
          <w:rFonts w:ascii="宋体" w:hAnsi="宋体"/>
        </w:rPr>
      </w:pPr>
      <w:r w:rsidRPr="00FA6B9A">
        <w:rPr>
          <w:rFonts w:ascii="宋体" w:hAnsi="宋体"/>
        </w:rPr>
        <w:t>ServerAccSwitch1(config)#interface fastEthernet 0/1</w:t>
      </w:r>
    </w:p>
    <w:p w14:paraId="61E24EDC" w14:textId="77777777" w:rsidR="0019505C" w:rsidRPr="00FA6B9A" w:rsidRDefault="0019505C" w:rsidP="009454C0">
      <w:pPr>
        <w:rPr>
          <w:rFonts w:ascii="宋体" w:hAnsi="宋体"/>
        </w:rPr>
      </w:pPr>
      <w:r w:rsidRPr="00FA6B9A">
        <w:rPr>
          <w:rFonts w:ascii="宋体" w:hAnsi="宋体"/>
        </w:rPr>
        <w:t>ServerAccSwitch1(config-if)#switchport mode trunk</w:t>
      </w:r>
    </w:p>
    <w:p w14:paraId="41F82B5C" w14:textId="77777777" w:rsidR="0019505C" w:rsidRPr="00FA6B9A" w:rsidRDefault="0019505C" w:rsidP="009454C0">
      <w:pPr>
        <w:rPr>
          <w:rFonts w:ascii="宋体" w:hAnsi="宋体"/>
        </w:rPr>
      </w:pPr>
      <w:r w:rsidRPr="00FA6B9A">
        <w:rPr>
          <w:rFonts w:ascii="宋体" w:hAnsi="宋体"/>
        </w:rPr>
        <w:t>ServerAccSwitch1(config-if)#switchport trunk allowed vlan 99</w:t>
      </w:r>
    </w:p>
    <w:p w14:paraId="68A42F4D" w14:textId="77777777" w:rsidR="0019505C" w:rsidRPr="00FA6B9A" w:rsidRDefault="0019505C" w:rsidP="009454C0">
      <w:pPr>
        <w:rPr>
          <w:rFonts w:ascii="宋体" w:hAnsi="宋体"/>
        </w:rPr>
      </w:pPr>
      <w:r w:rsidRPr="00FA6B9A">
        <w:rPr>
          <w:rFonts w:ascii="宋体" w:hAnsi="宋体"/>
        </w:rPr>
        <w:t>ServerAccSwitch1(config-if)#exit</w:t>
      </w:r>
    </w:p>
    <w:p w14:paraId="11A8691B" w14:textId="4C47775F" w:rsidR="0019505C" w:rsidRPr="00FA6B9A" w:rsidRDefault="0019505C" w:rsidP="009454C0">
      <w:pPr>
        <w:rPr>
          <w:rFonts w:ascii="宋体" w:hAnsi="宋体"/>
          <w:b/>
          <w:bCs/>
        </w:rPr>
      </w:pPr>
      <w:r w:rsidRPr="00FA6B9A">
        <w:rPr>
          <w:rFonts w:ascii="宋体" w:hAnsi="宋体"/>
          <w:b/>
          <w:bCs/>
        </w:rPr>
        <w:t>// 连接服务器接入交换机2（fast0/2）</w:t>
      </w:r>
    </w:p>
    <w:p w14:paraId="7DB796BA" w14:textId="77777777" w:rsidR="0019505C" w:rsidRPr="00FA6B9A" w:rsidRDefault="0019505C" w:rsidP="009454C0">
      <w:pPr>
        <w:rPr>
          <w:rFonts w:ascii="宋体" w:hAnsi="宋体"/>
        </w:rPr>
      </w:pPr>
      <w:r w:rsidRPr="00FA6B9A">
        <w:rPr>
          <w:rFonts w:ascii="宋体" w:hAnsi="宋体"/>
        </w:rPr>
        <w:t>ServerAccSwitch1(config)#interface fastEthernet 0/2</w:t>
      </w:r>
    </w:p>
    <w:p w14:paraId="071E6425" w14:textId="77777777" w:rsidR="0019505C" w:rsidRPr="00FA6B9A" w:rsidRDefault="0019505C" w:rsidP="009454C0">
      <w:pPr>
        <w:rPr>
          <w:rFonts w:ascii="宋体" w:hAnsi="宋体"/>
        </w:rPr>
      </w:pPr>
      <w:r w:rsidRPr="00FA6B9A">
        <w:rPr>
          <w:rFonts w:ascii="宋体" w:hAnsi="宋体"/>
        </w:rPr>
        <w:t>ServerAccSwitch1(config-if)#switchport mode trunk</w:t>
      </w:r>
    </w:p>
    <w:p w14:paraId="33F49B9C" w14:textId="77777777" w:rsidR="0019505C" w:rsidRPr="00FA6B9A" w:rsidRDefault="0019505C" w:rsidP="009454C0">
      <w:pPr>
        <w:rPr>
          <w:rFonts w:ascii="宋体" w:hAnsi="宋体"/>
        </w:rPr>
      </w:pPr>
      <w:r w:rsidRPr="00FA6B9A">
        <w:rPr>
          <w:rFonts w:ascii="宋体" w:hAnsi="宋体"/>
        </w:rPr>
        <w:t>ServerAccSwitch1(config-if)#switchport trunk allowed vlan 99</w:t>
      </w:r>
    </w:p>
    <w:p w14:paraId="6AA26A8D" w14:textId="230B72F9" w:rsidR="0019505C" w:rsidRPr="00FA6B9A" w:rsidRDefault="0019505C" w:rsidP="009454C0">
      <w:pPr>
        <w:rPr>
          <w:rFonts w:ascii="宋体" w:hAnsi="宋体"/>
        </w:rPr>
      </w:pPr>
      <w:r w:rsidRPr="00FA6B9A">
        <w:rPr>
          <w:rFonts w:ascii="宋体" w:hAnsi="宋体"/>
        </w:rPr>
        <w:t>ServerAccSwitch1(config-if)#exit</w:t>
      </w:r>
    </w:p>
    <w:p w14:paraId="73609D07" w14:textId="27E58F0C" w:rsidR="0019505C" w:rsidRPr="00FA6B9A" w:rsidRDefault="0019505C" w:rsidP="009454C0">
      <w:pPr>
        <w:rPr>
          <w:rFonts w:ascii="宋体" w:hAnsi="宋体"/>
          <w:b/>
          <w:bCs/>
        </w:rPr>
      </w:pPr>
      <w:r w:rsidRPr="00FA6B9A">
        <w:rPr>
          <w:rFonts w:ascii="宋体" w:hAnsi="宋体"/>
          <w:b/>
          <w:bCs/>
        </w:rPr>
        <w:t>// 连接财务服务器（fast0/3）</w:t>
      </w:r>
    </w:p>
    <w:p w14:paraId="5D9061B3" w14:textId="77777777" w:rsidR="0019505C" w:rsidRPr="00FA6B9A" w:rsidRDefault="0019505C" w:rsidP="009454C0">
      <w:pPr>
        <w:rPr>
          <w:rFonts w:ascii="宋体" w:hAnsi="宋体"/>
        </w:rPr>
      </w:pPr>
      <w:r w:rsidRPr="00FA6B9A">
        <w:rPr>
          <w:rFonts w:ascii="宋体" w:hAnsi="宋体"/>
        </w:rPr>
        <w:t>ServerAccSwitch1(config)#interface fastEthernet 0/3</w:t>
      </w:r>
    </w:p>
    <w:p w14:paraId="070109B7" w14:textId="77777777" w:rsidR="0019505C" w:rsidRPr="00FA6B9A" w:rsidRDefault="0019505C" w:rsidP="009454C0">
      <w:pPr>
        <w:rPr>
          <w:rFonts w:ascii="宋体" w:hAnsi="宋体"/>
        </w:rPr>
      </w:pPr>
      <w:r w:rsidRPr="00FA6B9A">
        <w:rPr>
          <w:rFonts w:ascii="宋体" w:hAnsi="宋体"/>
        </w:rPr>
        <w:t>ServerAccSwitch1(config-if)#switchport mode access</w:t>
      </w:r>
    </w:p>
    <w:p w14:paraId="4DDE645B" w14:textId="77777777" w:rsidR="0019505C" w:rsidRPr="00FA6B9A" w:rsidRDefault="0019505C" w:rsidP="009454C0">
      <w:pPr>
        <w:rPr>
          <w:rFonts w:ascii="宋体" w:hAnsi="宋体"/>
        </w:rPr>
      </w:pPr>
      <w:r w:rsidRPr="00FA6B9A">
        <w:rPr>
          <w:rFonts w:ascii="宋体" w:hAnsi="宋体"/>
        </w:rPr>
        <w:t>ServerAccSwitch1(config-if)#switchport access vlan 99</w:t>
      </w:r>
    </w:p>
    <w:p w14:paraId="67BCDDB5" w14:textId="77777777" w:rsidR="0019505C" w:rsidRPr="00FA6B9A" w:rsidRDefault="0019505C" w:rsidP="009454C0">
      <w:pPr>
        <w:rPr>
          <w:rFonts w:ascii="宋体" w:hAnsi="宋体"/>
        </w:rPr>
      </w:pPr>
      <w:r w:rsidRPr="00FA6B9A">
        <w:rPr>
          <w:rFonts w:ascii="宋体" w:hAnsi="宋体"/>
        </w:rPr>
        <w:t>ServerAccSwitch1(config-if)#switchport port-security</w:t>
      </w:r>
    </w:p>
    <w:p w14:paraId="5392631C" w14:textId="77777777" w:rsidR="0019505C" w:rsidRPr="00FA6B9A" w:rsidRDefault="0019505C" w:rsidP="009454C0">
      <w:pPr>
        <w:rPr>
          <w:rFonts w:ascii="宋体" w:hAnsi="宋体"/>
        </w:rPr>
      </w:pPr>
      <w:r w:rsidRPr="00FA6B9A">
        <w:rPr>
          <w:rFonts w:ascii="宋体" w:hAnsi="宋体"/>
        </w:rPr>
        <w:t>ServerAccSwitch1(config-if)#switchport port-security maximum 1</w:t>
      </w:r>
    </w:p>
    <w:p w14:paraId="31F11AC4" w14:textId="77777777" w:rsidR="0019505C" w:rsidRPr="00FA6B9A" w:rsidRDefault="0019505C" w:rsidP="009454C0">
      <w:pPr>
        <w:rPr>
          <w:rFonts w:ascii="宋体" w:hAnsi="宋体"/>
        </w:rPr>
      </w:pPr>
      <w:r w:rsidRPr="00FA6B9A">
        <w:rPr>
          <w:rFonts w:ascii="宋体" w:hAnsi="宋体"/>
        </w:rPr>
        <w:t>ServerAccSwitch1(config-if)#switchport port-security violation shutdown</w:t>
      </w:r>
    </w:p>
    <w:p w14:paraId="099C92C5" w14:textId="77777777" w:rsidR="0019505C" w:rsidRPr="00FA6B9A" w:rsidRDefault="0019505C" w:rsidP="009454C0">
      <w:pPr>
        <w:rPr>
          <w:rFonts w:ascii="宋体" w:hAnsi="宋体"/>
        </w:rPr>
      </w:pPr>
      <w:r w:rsidRPr="00FA6B9A">
        <w:rPr>
          <w:rFonts w:ascii="宋体" w:hAnsi="宋体"/>
        </w:rPr>
        <w:t>ServerAccSwitch1(config-if)#exit</w:t>
      </w:r>
    </w:p>
    <w:p w14:paraId="16577F31" w14:textId="11FFB400" w:rsidR="0019505C" w:rsidRPr="00FA6B9A" w:rsidRDefault="0019505C" w:rsidP="009454C0">
      <w:pPr>
        <w:rPr>
          <w:rFonts w:ascii="宋体" w:hAnsi="宋体"/>
          <w:b/>
          <w:bCs/>
        </w:rPr>
      </w:pPr>
      <w:r w:rsidRPr="00FA6B9A">
        <w:rPr>
          <w:rFonts w:ascii="宋体" w:hAnsi="宋体"/>
          <w:b/>
          <w:bCs/>
        </w:rPr>
        <w:t>// 保存配置</w:t>
      </w:r>
    </w:p>
    <w:p w14:paraId="56B74092" w14:textId="77777777" w:rsidR="0019505C" w:rsidRPr="00FA6B9A" w:rsidRDefault="0019505C" w:rsidP="009454C0">
      <w:pPr>
        <w:rPr>
          <w:rFonts w:ascii="宋体" w:hAnsi="宋体"/>
        </w:rPr>
      </w:pPr>
      <w:r w:rsidRPr="00FA6B9A">
        <w:rPr>
          <w:rFonts w:ascii="宋体" w:hAnsi="宋体"/>
        </w:rPr>
        <w:t>ServerAccSwitch1(config)#end</w:t>
      </w:r>
    </w:p>
    <w:p w14:paraId="4F34F2EF" w14:textId="77777777" w:rsidR="0019505C" w:rsidRPr="00FA6B9A" w:rsidRDefault="0019505C" w:rsidP="009454C0">
      <w:pPr>
        <w:rPr>
          <w:rFonts w:ascii="宋体" w:hAnsi="宋体"/>
        </w:rPr>
      </w:pPr>
      <w:r w:rsidRPr="00FA6B9A">
        <w:rPr>
          <w:rFonts w:ascii="宋体" w:hAnsi="宋体"/>
        </w:rPr>
        <w:t>ServerAccSwitch1#</w:t>
      </w:r>
    </w:p>
    <w:p w14:paraId="3D58A91F" w14:textId="77777777" w:rsidR="0019505C" w:rsidRPr="00FA6B9A" w:rsidRDefault="0019505C" w:rsidP="009454C0">
      <w:pPr>
        <w:rPr>
          <w:rFonts w:ascii="宋体" w:hAnsi="宋体"/>
        </w:rPr>
      </w:pPr>
      <w:r w:rsidRPr="00FA6B9A">
        <w:rPr>
          <w:rFonts w:ascii="宋体" w:hAnsi="宋体"/>
        </w:rPr>
        <w:t>%SYS-5-CONFIG_I: Configured from console by console</w:t>
      </w:r>
    </w:p>
    <w:p w14:paraId="0D5CCC21" w14:textId="77777777" w:rsidR="0019505C" w:rsidRPr="00FA6B9A" w:rsidRDefault="0019505C" w:rsidP="009454C0">
      <w:pPr>
        <w:rPr>
          <w:rFonts w:ascii="宋体" w:hAnsi="宋体"/>
        </w:rPr>
      </w:pPr>
      <w:r w:rsidRPr="00FA6B9A">
        <w:rPr>
          <w:rFonts w:ascii="宋体" w:hAnsi="宋体"/>
        </w:rPr>
        <w:t>ServerAccSwitch1#write memory</w:t>
      </w:r>
    </w:p>
    <w:p w14:paraId="3C0FB481" w14:textId="77777777" w:rsidR="0019505C" w:rsidRPr="00FA6B9A" w:rsidRDefault="0019505C" w:rsidP="009454C0">
      <w:pPr>
        <w:rPr>
          <w:rFonts w:ascii="宋体" w:hAnsi="宋体"/>
        </w:rPr>
      </w:pPr>
      <w:r w:rsidRPr="00FA6B9A">
        <w:rPr>
          <w:rFonts w:ascii="宋体" w:hAnsi="宋体"/>
        </w:rPr>
        <w:t>Building configuration...</w:t>
      </w:r>
    </w:p>
    <w:p w14:paraId="418C7A47" w14:textId="77777777" w:rsidR="0019505C" w:rsidRPr="00FA6B9A" w:rsidRDefault="0019505C" w:rsidP="009454C0">
      <w:pPr>
        <w:rPr>
          <w:rFonts w:ascii="宋体" w:hAnsi="宋体"/>
        </w:rPr>
      </w:pPr>
      <w:r w:rsidRPr="00FA6B9A">
        <w:rPr>
          <w:rFonts w:ascii="宋体" w:hAnsi="宋体"/>
        </w:rPr>
        <w:t>[OK]</w:t>
      </w:r>
    </w:p>
    <w:p w14:paraId="4E42817C" w14:textId="453BBF39" w:rsidR="002814F5" w:rsidRPr="00FA6B9A" w:rsidRDefault="0019505C" w:rsidP="009454C0">
      <w:pPr>
        <w:rPr>
          <w:rFonts w:ascii="宋体" w:hAnsi="宋体"/>
        </w:rPr>
      </w:pPr>
      <w:r w:rsidRPr="00FA6B9A">
        <w:rPr>
          <w:rFonts w:ascii="宋体" w:hAnsi="宋体"/>
        </w:rPr>
        <w:t>ServerAccSwitch1#</w:t>
      </w:r>
    </w:p>
    <w:p w14:paraId="17B69704" w14:textId="2648F222" w:rsidR="0019505C" w:rsidRPr="00FA6B9A" w:rsidRDefault="0019505C" w:rsidP="009454C0">
      <w:pPr>
        <w:rPr>
          <w:rFonts w:ascii="宋体" w:hAnsi="宋体"/>
        </w:rPr>
      </w:pPr>
      <w:r w:rsidRPr="00FA6B9A">
        <w:rPr>
          <w:rFonts w:ascii="宋体" w:hAnsi="宋体"/>
          <w:noProof/>
        </w:rPr>
        <w:lastRenderedPageBreak/>
        <w:drawing>
          <wp:inline distT="0" distB="0" distL="0" distR="0" wp14:anchorId="577DC1E4" wp14:editId="20AFEE15">
            <wp:extent cx="5274310" cy="5037455"/>
            <wp:effectExtent l="0" t="0" r="2540" b="0"/>
            <wp:docPr id="94701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19266" name=""/>
                    <pic:cNvPicPr/>
                  </pic:nvPicPr>
                  <pic:blipFill>
                    <a:blip r:embed="rId17"/>
                    <a:stretch>
                      <a:fillRect/>
                    </a:stretch>
                  </pic:blipFill>
                  <pic:spPr>
                    <a:xfrm>
                      <a:off x="0" y="0"/>
                      <a:ext cx="5274310" cy="5037455"/>
                    </a:xfrm>
                    <a:prstGeom prst="rect">
                      <a:avLst/>
                    </a:prstGeom>
                  </pic:spPr>
                </pic:pic>
              </a:graphicData>
            </a:graphic>
          </wp:inline>
        </w:drawing>
      </w:r>
    </w:p>
    <w:p w14:paraId="7A7B44B4" w14:textId="576BCBC7" w:rsidR="002814F5" w:rsidRPr="001D0FD1" w:rsidRDefault="007D0051" w:rsidP="001D0FD1">
      <w:pPr>
        <w:pStyle w:val="4"/>
      </w:pPr>
      <w:r w:rsidRPr="001D0FD1">
        <w:rPr>
          <w:rFonts w:hint="eastAsia"/>
        </w:rPr>
        <w:t>2.3.4.</w:t>
      </w:r>
      <w:r w:rsidR="000678E8" w:rsidRPr="001D0FD1">
        <w:rPr>
          <w:rFonts w:hint="eastAsia"/>
        </w:rPr>
        <w:t>5.</w:t>
      </w:r>
      <w:r w:rsidR="00D81357" w:rsidRPr="001D0FD1">
        <w:t>服务器</w:t>
      </w:r>
      <w:r w:rsidR="00D81357" w:rsidRPr="001D0FD1">
        <w:rPr>
          <w:rFonts w:hint="eastAsia"/>
        </w:rPr>
        <w:t>接入交换机</w:t>
      </w:r>
      <w:r w:rsidR="00D81357" w:rsidRPr="001D0FD1">
        <w:rPr>
          <w:rFonts w:hint="eastAsia"/>
        </w:rPr>
        <w:t>2</w:t>
      </w:r>
      <w:r w:rsidR="00D81357" w:rsidRPr="001D0FD1">
        <w:rPr>
          <w:rFonts w:hint="eastAsia"/>
        </w:rPr>
        <w:t>配置</w:t>
      </w:r>
    </w:p>
    <w:p w14:paraId="48C55916" w14:textId="77777777" w:rsidR="0019505C" w:rsidRPr="00FA6B9A" w:rsidRDefault="0019505C" w:rsidP="009454C0">
      <w:pPr>
        <w:rPr>
          <w:rFonts w:ascii="宋体" w:hAnsi="宋体"/>
        </w:rPr>
      </w:pPr>
      <w:r w:rsidRPr="00FA6B9A">
        <w:rPr>
          <w:rFonts w:ascii="宋体" w:hAnsi="宋体"/>
        </w:rPr>
        <w:t>Switch&gt;en</w:t>
      </w:r>
    </w:p>
    <w:p w14:paraId="55F777FC" w14:textId="77777777" w:rsidR="0019505C" w:rsidRPr="00FA6B9A" w:rsidRDefault="0019505C" w:rsidP="009454C0">
      <w:pPr>
        <w:rPr>
          <w:rFonts w:ascii="宋体" w:hAnsi="宋体"/>
        </w:rPr>
      </w:pPr>
      <w:r w:rsidRPr="00FA6B9A">
        <w:rPr>
          <w:rFonts w:ascii="宋体" w:hAnsi="宋体"/>
        </w:rPr>
        <w:t>Switch#conf t</w:t>
      </w:r>
    </w:p>
    <w:p w14:paraId="11C2D3F8" w14:textId="77777777" w:rsidR="0019505C" w:rsidRPr="00FA6B9A" w:rsidRDefault="0019505C" w:rsidP="009454C0">
      <w:pPr>
        <w:rPr>
          <w:rFonts w:ascii="宋体" w:hAnsi="宋体"/>
        </w:rPr>
      </w:pPr>
      <w:r w:rsidRPr="00FA6B9A">
        <w:rPr>
          <w:rFonts w:ascii="宋体" w:hAnsi="宋体"/>
        </w:rPr>
        <w:t>Enter configuration commands, one per line.  End with CNTL/Z.</w:t>
      </w:r>
    </w:p>
    <w:p w14:paraId="7A4A8744" w14:textId="77777777" w:rsidR="0019505C" w:rsidRPr="00FA6B9A" w:rsidRDefault="0019505C" w:rsidP="009454C0">
      <w:pPr>
        <w:rPr>
          <w:rFonts w:ascii="宋体" w:hAnsi="宋体"/>
        </w:rPr>
      </w:pPr>
      <w:r w:rsidRPr="00FA6B9A">
        <w:rPr>
          <w:rFonts w:ascii="宋体" w:hAnsi="宋体"/>
        </w:rPr>
        <w:t>Switch(config)#hostname ServerAccSwitch2</w:t>
      </w:r>
    </w:p>
    <w:p w14:paraId="242B026E" w14:textId="7570BDA0" w:rsidR="0019505C" w:rsidRPr="00FA6B9A" w:rsidRDefault="0019505C" w:rsidP="009454C0">
      <w:pPr>
        <w:rPr>
          <w:rFonts w:ascii="宋体" w:hAnsi="宋体"/>
          <w:b/>
          <w:bCs/>
        </w:rPr>
      </w:pPr>
      <w:r w:rsidRPr="00FA6B9A">
        <w:rPr>
          <w:rFonts w:ascii="宋体" w:hAnsi="宋体"/>
          <w:b/>
          <w:bCs/>
        </w:rPr>
        <w:t>// 创建VLAN</w:t>
      </w:r>
    </w:p>
    <w:p w14:paraId="1834220F" w14:textId="77777777" w:rsidR="0019505C" w:rsidRPr="00FA6B9A" w:rsidRDefault="0019505C" w:rsidP="009454C0">
      <w:pPr>
        <w:rPr>
          <w:rFonts w:ascii="宋体" w:hAnsi="宋体"/>
        </w:rPr>
      </w:pPr>
      <w:r w:rsidRPr="00FA6B9A">
        <w:rPr>
          <w:rFonts w:ascii="宋体" w:hAnsi="宋体"/>
        </w:rPr>
        <w:t>ServerAccSwitch2(config)#vlan 99</w:t>
      </w:r>
    </w:p>
    <w:p w14:paraId="230B51B9" w14:textId="77777777" w:rsidR="0019505C" w:rsidRPr="00FA6B9A" w:rsidRDefault="0019505C" w:rsidP="009454C0">
      <w:pPr>
        <w:rPr>
          <w:rFonts w:ascii="宋体" w:hAnsi="宋体"/>
        </w:rPr>
      </w:pPr>
      <w:r w:rsidRPr="00FA6B9A">
        <w:rPr>
          <w:rFonts w:ascii="宋体" w:hAnsi="宋体"/>
        </w:rPr>
        <w:t>ServerAccSwitch2(config-vlan)#name Servers</w:t>
      </w:r>
    </w:p>
    <w:p w14:paraId="044AE97F" w14:textId="77777777" w:rsidR="0019505C" w:rsidRPr="00FA6B9A" w:rsidRDefault="0019505C" w:rsidP="009454C0">
      <w:pPr>
        <w:rPr>
          <w:rFonts w:ascii="宋体" w:hAnsi="宋体"/>
        </w:rPr>
      </w:pPr>
      <w:r w:rsidRPr="00FA6B9A">
        <w:rPr>
          <w:rFonts w:ascii="宋体" w:hAnsi="宋体"/>
        </w:rPr>
        <w:t>ServerAccSwitch2(config-vlan)#exit</w:t>
      </w:r>
    </w:p>
    <w:p w14:paraId="698655B1" w14:textId="6869CFFF" w:rsidR="0019505C" w:rsidRPr="00FA6B9A" w:rsidRDefault="0019505C" w:rsidP="009454C0">
      <w:pPr>
        <w:rPr>
          <w:rFonts w:ascii="宋体" w:hAnsi="宋体"/>
          <w:b/>
          <w:bCs/>
        </w:rPr>
      </w:pPr>
      <w:r w:rsidRPr="00FA6B9A">
        <w:rPr>
          <w:rFonts w:ascii="宋体" w:hAnsi="宋体"/>
          <w:b/>
          <w:bCs/>
        </w:rPr>
        <w:t>// 连接服务器汇聚交换机2（fast0/1）</w:t>
      </w:r>
    </w:p>
    <w:p w14:paraId="48EC64F5" w14:textId="77777777" w:rsidR="0019505C" w:rsidRPr="00FA6B9A" w:rsidRDefault="0019505C" w:rsidP="009454C0">
      <w:pPr>
        <w:rPr>
          <w:rFonts w:ascii="宋体" w:hAnsi="宋体"/>
        </w:rPr>
      </w:pPr>
      <w:r w:rsidRPr="00FA6B9A">
        <w:rPr>
          <w:rFonts w:ascii="宋体" w:hAnsi="宋体"/>
        </w:rPr>
        <w:t>ServerAccSwitch2(config)#interface fastEthernet 0/1</w:t>
      </w:r>
    </w:p>
    <w:p w14:paraId="2FE9F135" w14:textId="77777777" w:rsidR="0019505C" w:rsidRPr="00FA6B9A" w:rsidRDefault="0019505C" w:rsidP="009454C0">
      <w:pPr>
        <w:rPr>
          <w:rFonts w:ascii="宋体" w:hAnsi="宋体"/>
        </w:rPr>
      </w:pPr>
      <w:r w:rsidRPr="00FA6B9A">
        <w:rPr>
          <w:rFonts w:ascii="宋体" w:hAnsi="宋体"/>
        </w:rPr>
        <w:t>ServerAccSwitch2(config-if)#switchport mode trunk</w:t>
      </w:r>
    </w:p>
    <w:p w14:paraId="3CD74ECD" w14:textId="77777777" w:rsidR="0019505C" w:rsidRPr="00FA6B9A" w:rsidRDefault="0019505C" w:rsidP="009454C0">
      <w:pPr>
        <w:rPr>
          <w:rFonts w:ascii="宋体" w:hAnsi="宋体"/>
        </w:rPr>
      </w:pPr>
      <w:r w:rsidRPr="00FA6B9A">
        <w:rPr>
          <w:rFonts w:ascii="宋体" w:hAnsi="宋体"/>
        </w:rPr>
        <w:lastRenderedPageBreak/>
        <w:t>ServerAccSwitch2(config-if)#switchport trunk allowed vlan 99</w:t>
      </w:r>
    </w:p>
    <w:p w14:paraId="2AF6F26E" w14:textId="77777777" w:rsidR="0019505C" w:rsidRPr="00FA6B9A" w:rsidRDefault="0019505C" w:rsidP="009454C0">
      <w:pPr>
        <w:rPr>
          <w:rFonts w:ascii="宋体" w:hAnsi="宋体"/>
        </w:rPr>
      </w:pPr>
      <w:r w:rsidRPr="00FA6B9A">
        <w:rPr>
          <w:rFonts w:ascii="宋体" w:hAnsi="宋体"/>
        </w:rPr>
        <w:t>ServerAccSwitch2(config-if)#exit</w:t>
      </w:r>
    </w:p>
    <w:p w14:paraId="1D0BF8D0" w14:textId="045BCD61" w:rsidR="0019505C" w:rsidRPr="00FA6B9A" w:rsidRDefault="0019505C" w:rsidP="009454C0">
      <w:pPr>
        <w:rPr>
          <w:rFonts w:ascii="宋体" w:hAnsi="宋体"/>
          <w:b/>
          <w:bCs/>
        </w:rPr>
      </w:pPr>
      <w:r w:rsidRPr="00FA6B9A">
        <w:rPr>
          <w:rFonts w:ascii="宋体" w:hAnsi="宋体"/>
          <w:b/>
          <w:bCs/>
        </w:rPr>
        <w:t>// 连接服务器接入交换机1（fast0/2）</w:t>
      </w:r>
    </w:p>
    <w:p w14:paraId="5EBF2546" w14:textId="77777777" w:rsidR="0019505C" w:rsidRPr="00FA6B9A" w:rsidRDefault="0019505C" w:rsidP="009454C0">
      <w:pPr>
        <w:rPr>
          <w:rFonts w:ascii="宋体" w:hAnsi="宋体"/>
        </w:rPr>
      </w:pPr>
      <w:r w:rsidRPr="00FA6B9A">
        <w:rPr>
          <w:rFonts w:ascii="宋体" w:hAnsi="宋体"/>
        </w:rPr>
        <w:t>ServerAccSwitch2(config)#interface fastEthernet 0/2</w:t>
      </w:r>
    </w:p>
    <w:p w14:paraId="6605DAED" w14:textId="77777777" w:rsidR="0019505C" w:rsidRPr="00FA6B9A" w:rsidRDefault="0019505C" w:rsidP="009454C0">
      <w:pPr>
        <w:rPr>
          <w:rFonts w:ascii="宋体" w:hAnsi="宋体"/>
        </w:rPr>
      </w:pPr>
      <w:r w:rsidRPr="00FA6B9A">
        <w:rPr>
          <w:rFonts w:ascii="宋体" w:hAnsi="宋体"/>
        </w:rPr>
        <w:t>ServerAccSwitch2(config-if)#switchport mode trunk</w:t>
      </w:r>
    </w:p>
    <w:p w14:paraId="09AC908A" w14:textId="77777777" w:rsidR="0019505C" w:rsidRPr="00FA6B9A" w:rsidRDefault="0019505C" w:rsidP="009454C0">
      <w:pPr>
        <w:rPr>
          <w:rFonts w:ascii="宋体" w:hAnsi="宋体"/>
        </w:rPr>
      </w:pPr>
      <w:r w:rsidRPr="00FA6B9A">
        <w:rPr>
          <w:rFonts w:ascii="宋体" w:hAnsi="宋体"/>
        </w:rPr>
        <w:t>ServerAccSwitch2(config-if)#switchport trunk allowed vlan 99</w:t>
      </w:r>
    </w:p>
    <w:p w14:paraId="3C31BAD3" w14:textId="77777777" w:rsidR="0019505C" w:rsidRPr="00FA6B9A" w:rsidRDefault="0019505C" w:rsidP="009454C0">
      <w:pPr>
        <w:rPr>
          <w:rFonts w:ascii="宋体" w:hAnsi="宋体"/>
        </w:rPr>
      </w:pPr>
      <w:r w:rsidRPr="00FA6B9A">
        <w:rPr>
          <w:rFonts w:ascii="宋体" w:hAnsi="宋体"/>
        </w:rPr>
        <w:t>ServerAccSwitch2(config-if)#exit</w:t>
      </w:r>
    </w:p>
    <w:p w14:paraId="269285F0" w14:textId="276B570E" w:rsidR="0019505C" w:rsidRPr="00FA6B9A" w:rsidRDefault="0019505C" w:rsidP="009454C0">
      <w:pPr>
        <w:rPr>
          <w:rFonts w:ascii="宋体" w:hAnsi="宋体"/>
          <w:b/>
          <w:bCs/>
        </w:rPr>
      </w:pPr>
      <w:r w:rsidRPr="00FA6B9A">
        <w:rPr>
          <w:rFonts w:ascii="宋体" w:hAnsi="宋体"/>
          <w:b/>
          <w:bCs/>
        </w:rPr>
        <w:t>// 连接Web服务器（fast0/3）</w:t>
      </w:r>
    </w:p>
    <w:p w14:paraId="5AD90F6F" w14:textId="77777777" w:rsidR="0019505C" w:rsidRPr="00FA6B9A" w:rsidRDefault="0019505C" w:rsidP="009454C0">
      <w:pPr>
        <w:rPr>
          <w:rFonts w:ascii="宋体" w:hAnsi="宋体"/>
        </w:rPr>
      </w:pPr>
      <w:r w:rsidRPr="00FA6B9A">
        <w:rPr>
          <w:rFonts w:ascii="宋体" w:hAnsi="宋体"/>
        </w:rPr>
        <w:t>ServerAccSwitch2(config)#interface fastEthernet 0/3</w:t>
      </w:r>
    </w:p>
    <w:p w14:paraId="54320CE9" w14:textId="77777777" w:rsidR="0019505C" w:rsidRPr="00FA6B9A" w:rsidRDefault="0019505C" w:rsidP="009454C0">
      <w:pPr>
        <w:rPr>
          <w:rFonts w:ascii="宋体" w:hAnsi="宋体"/>
        </w:rPr>
      </w:pPr>
      <w:r w:rsidRPr="00FA6B9A">
        <w:rPr>
          <w:rFonts w:ascii="宋体" w:hAnsi="宋体"/>
        </w:rPr>
        <w:t>ServerAccSwitch2(config-if)#switchport mode access</w:t>
      </w:r>
    </w:p>
    <w:p w14:paraId="1F261C97" w14:textId="77777777" w:rsidR="0019505C" w:rsidRPr="00FA6B9A" w:rsidRDefault="0019505C" w:rsidP="009454C0">
      <w:pPr>
        <w:rPr>
          <w:rFonts w:ascii="宋体" w:hAnsi="宋体"/>
        </w:rPr>
      </w:pPr>
      <w:r w:rsidRPr="00FA6B9A">
        <w:rPr>
          <w:rFonts w:ascii="宋体" w:hAnsi="宋体"/>
        </w:rPr>
        <w:t>ServerAccSwitch2(config-if)#switchport access vlan 99</w:t>
      </w:r>
    </w:p>
    <w:p w14:paraId="14238D72" w14:textId="77777777" w:rsidR="0019505C" w:rsidRPr="00FA6B9A" w:rsidRDefault="0019505C" w:rsidP="009454C0">
      <w:pPr>
        <w:rPr>
          <w:rFonts w:ascii="宋体" w:hAnsi="宋体"/>
        </w:rPr>
      </w:pPr>
      <w:r w:rsidRPr="00FA6B9A">
        <w:rPr>
          <w:rFonts w:ascii="宋体" w:hAnsi="宋体"/>
        </w:rPr>
        <w:t>ServerAccSwitch2(config-if)#switchport port-security</w:t>
      </w:r>
    </w:p>
    <w:p w14:paraId="32F617EB" w14:textId="77777777" w:rsidR="0019505C" w:rsidRPr="00FA6B9A" w:rsidRDefault="0019505C" w:rsidP="009454C0">
      <w:pPr>
        <w:rPr>
          <w:rFonts w:ascii="宋体" w:hAnsi="宋体"/>
        </w:rPr>
      </w:pPr>
      <w:r w:rsidRPr="00FA6B9A">
        <w:rPr>
          <w:rFonts w:ascii="宋体" w:hAnsi="宋体"/>
        </w:rPr>
        <w:t>ServerAccSwitch2(config-if)#switchport port-security maximum 1</w:t>
      </w:r>
    </w:p>
    <w:p w14:paraId="2600737B" w14:textId="77777777" w:rsidR="0019505C" w:rsidRPr="00FA6B9A" w:rsidRDefault="0019505C" w:rsidP="009454C0">
      <w:pPr>
        <w:rPr>
          <w:rFonts w:ascii="宋体" w:hAnsi="宋体"/>
        </w:rPr>
      </w:pPr>
      <w:r w:rsidRPr="00FA6B9A">
        <w:rPr>
          <w:rFonts w:ascii="宋体" w:hAnsi="宋体"/>
        </w:rPr>
        <w:t>ServerAccSwitch2(config-if)#switchport port-security violation shutdown</w:t>
      </w:r>
    </w:p>
    <w:p w14:paraId="7A5AF8BE" w14:textId="77777777" w:rsidR="0019505C" w:rsidRPr="00FA6B9A" w:rsidRDefault="0019505C" w:rsidP="009454C0">
      <w:pPr>
        <w:rPr>
          <w:rFonts w:ascii="宋体" w:hAnsi="宋体"/>
        </w:rPr>
      </w:pPr>
      <w:r w:rsidRPr="00FA6B9A">
        <w:rPr>
          <w:rFonts w:ascii="宋体" w:hAnsi="宋体"/>
        </w:rPr>
        <w:t>ServerAccSwitch2(config-if)#exit</w:t>
      </w:r>
    </w:p>
    <w:p w14:paraId="427CD53C" w14:textId="703F77BC" w:rsidR="0019505C" w:rsidRPr="00FA6B9A" w:rsidRDefault="0019505C" w:rsidP="009454C0">
      <w:pPr>
        <w:rPr>
          <w:rFonts w:ascii="宋体" w:hAnsi="宋体"/>
          <w:b/>
          <w:bCs/>
        </w:rPr>
      </w:pPr>
      <w:r w:rsidRPr="00FA6B9A">
        <w:rPr>
          <w:rFonts w:ascii="宋体" w:hAnsi="宋体"/>
          <w:b/>
          <w:bCs/>
        </w:rPr>
        <w:t>// 保存配置</w:t>
      </w:r>
    </w:p>
    <w:p w14:paraId="0F0580AB" w14:textId="77777777" w:rsidR="0019505C" w:rsidRPr="00FA6B9A" w:rsidRDefault="0019505C" w:rsidP="009454C0">
      <w:pPr>
        <w:rPr>
          <w:rFonts w:ascii="宋体" w:hAnsi="宋体"/>
        </w:rPr>
      </w:pPr>
      <w:r w:rsidRPr="00FA6B9A">
        <w:rPr>
          <w:rFonts w:ascii="宋体" w:hAnsi="宋体"/>
        </w:rPr>
        <w:t>ServerAccSwitch2(config)#end</w:t>
      </w:r>
    </w:p>
    <w:p w14:paraId="6125EC79" w14:textId="77777777" w:rsidR="0019505C" w:rsidRPr="00FA6B9A" w:rsidRDefault="0019505C" w:rsidP="009454C0">
      <w:pPr>
        <w:rPr>
          <w:rFonts w:ascii="宋体" w:hAnsi="宋体"/>
        </w:rPr>
      </w:pPr>
      <w:r w:rsidRPr="00FA6B9A">
        <w:rPr>
          <w:rFonts w:ascii="宋体" w:hAnsi="宋体"/>
        </w:rPr>
        <w:t>ServerAccSwitch2#</w:t>
      </w:r>
    </w:p>
    <w:p w14:paraId="06EDBB52" w14:textId="77777777" w:rsidR="0019505C" w:rsidRPr="00FA6B9A" w:rsidRDefault="0019505C" w:rsidP="009454C0">
      <w:pPr>
        <w:rPr>
          <w:rFonts w:ascii="宋体" w:hAnsi="宋体"/>
        </w:rPr>
      </w:pPr>
      <w:r w:rsidRPr="00FA6B9A">
        <w:rPr>
          <w:rFonts w:ascii="宋体" w:hAnsi="宋体"/>
        </w:rPr>
        <w:t>%SYS-5-CONFIG_I: Configured from console by console</w:t>
      </w:r>
    </w:p>
    <w:p w14:paraId="6937F8B3" w14:textId="77777777" w:rsidR="0019505C" w:rsidRPr="00FA6B9A" w:rsidRDefault="0019505C" w:rsidP="009454C0">
      <w:pPr>
        <w:rPr>
          <w:rFonts w:ascii="宋体" w:hAnsi="宋体"/>
        </w:rPr>
      </w:pPr>
      <w:r w:rsidRPr="00FA6B9A">
        <w:rPr>
          <w:rFonts w:ascii="宋体" w:hAnsi="宋体"/>
        </w:rPr>
        <w:t>ServerAccSwitch2#write memory</w:t>
      </w:r>
    </w:p>
    <w:p w14:paraId="234CE8E9" w14:textId="77777777" w:rsidR="0019505C" w:rsidRPr="00FA6B9A" w:rsidRDefault="0019505C" w:rsidP="009454C0">
      <w:pPr>
        <w:rPr>
          <w:rFonts w:ascii="宋体" w:hAnsi="宋体"/>
        </w:rPr>
      </w:pPr>
      <w:r w:rsidRPr="00FA6B9A">
        <w:rPr>
          <w:rFonts w:ascii="宋体" w:hAnsi="宋体"/>
        </w:rPr>
        <w:t>Building configuration...</w:t>
      </w:r>
    </w:p>
    <w:p w14:paraId="588FEC1D" w14:textId="77777777" w:rsidR="0019505C" w:rsidRPr="00FA6B9A" w:rsidRDefault="0019505C" w:rsidP="009454C0">
      <w:pPr>
        <w:rPr>
          <w:rFonts w:ascii="宋体" w:hAnsi="宋体"/>
        </w:rPr>
      </w:pPr>
      <w:r w:rsidRPr="00FA6B9A">
        <w:rPr>
          <w:rFonts w:ascii="宋体" w:hAnsi="宋体"/>
        </w:rPr>
        <w:t>[OK]</w:t>
      </w:r>
    </w:p>
    <w:p w14:paraId="5E22244B" w14:textId="2461FA97" w:rsidR="0019505C" w:rsidRPr="00FA6B9A" w:rsidRDefault="0019505C" w:rsidP="009454C0">
      <w:pPr>
        <w:rPr>
          <w:rFonts w:ascii="宋体" w:hAnsi="宋体"/>
        </w:rPr>
      </w:pPr>
      <w:r w:rsidRPr="00FA6B9A">
        <w:rPr>
          <w:rFonts w:ascii="宋体" w:hAnsi="宋体"/>
        </w:rPr>
        <w:t>ServerAccSwitch2#</w:t>
      </w:r>
    </w:p>
    <w:p w14:paraId="450D4577" w14:textId="52A8240D" w:rsidR="00D81357" w:rsidRPr="00FA6B9A" w:rsidRDefault="0019505C" w:rsidP="009454C0">
      <w:pPr>
        <w:rPr>
          <w:rFonts w:ascii="宋体" w:hAnsi="宋体"/>
        </w:rPr>
      </w:pPr>
      <w:r w:rsidRPr="00FA6B9A">
        <w:rPr>
          <w:rFonts w:ascii="宋体" w:hAnsi="宋体"/>
          <w:noProof/>
        </w:rPr>
        <w:lastRenderedPageBreak/>
        <w:drawing>
          <wp:inline distT="0" distB="0" distL="0" distR="0" wp14:anchorId="177BE177" wp14:editId="2A9FBD32">
            <wp:extent cx="5274310" cy="4977765"/>
            <wp:effectExtent l="0" t="0" r="2540" b="0"/>
            <wp:docPr id="4336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582" name=""/>
                    <pic:cNvPicPr/>
                  </pic:nvPicPr>
                  <pic:blipFill>
                    <a:blip r:embed="rId18"/>
                    <a:stretch>
                      <a:fillRect/>
                    </a:stretch>
                  </pic:blipFill>
                  <pic:spPr>
                    <a:xfrm>
                      <a:off x="0" y="0"/>
                      <a:ext cx="5274310" cy="4977765"/>
                    </a:xfrm>
                    <a:prstGeom prst="rect">
                      <a:avLst/>
                    </a:prstGeom>
                  </pic:spPr>
                </pic:pic>
              </a:graphicData>
            </a:graphic>
          </wp:inline>
        </w:drawing>
      </w:r>
    </w:p>
    <w:p w14:paraId="5866CC9D" w14:textId="5D7584D5" w:rsidR="0019505C" w:rsidRPr="001D0FD1" w:rsidRDefault="007D0051" w:rsidP="001D0FD1">
      <w:pPr>
        <w:pStyle w:val="4"/>
      </w:pPr>
      <w:r w:rsidRPr="001D0FD1">
        <w:rPr>
          <w:rFonts w:hint="eastAsia"/>
        </w:rPr>
        <w:t>2.3.4.</w:t>
      </w:r>
      <w:r w:rsidR="0019505C" w:rsidRPr="001D0FD1">
        <w:rPr>
          <w:rFonts w:hint="eastAsia"/>
        </w:rPr>
        <w:t>6.</w:t>
      </w:r>
      <w:r w:rsidR="0019505C" w:rsidRPr="001D0FD1">
        <w:rPr>
          <w:rFonts w:hint="eastAsia"/>
        </w:rPr>
        <w:t>部门汇聚交换机</w:t>
      </w:r>
      <w:r w:rsidR="0019505C" w:rsidRPr="001D0FD1">
        <w:t>1</w:t>
      </w:r>
      <w:r w:rsidR="0019505C" w:rsidRPr="001D0FD1">
        <w:t>配置</w:t>
      </w:r>
    </w:p>
    <w:p w14:paraId="609F92F8" w14:textId="77777777" w:rsidR="0019505C" w:rsidRPr="00FA6B9A" w:rsidRDefault="0019505C" w:rsidP="009454C0">
      <w:pPr>
        <w:rPr>
          <w:rFonts w:ascii="宋体" w:hAnsi="宋体"/>
        </w:rPr>
      </w:pPr>
      <w:r w:rsidRPr="00FA6B9A">
        <w:rPr>
          <w:rFonts w:ascii="宋体" w:hAnsi="宋体"/>
        </w:rPr>
        <w:t>Switch&gt;en</w:t>
      </w:r>
    </w:p>
    <w:p w14:paraId="64D613ED" w14:textId="77777777" w:rsidR="0019505C" w:rsidRPr="00FA6B9A" w:rsidRDefault="0019505C" w:rsidP="009454C0">
      <w:pPr>
        <w:rPr>
          <w:rFonts w:ascii="宋体" w:hAnsi="宋体"/>
        </w:rPr>
      </w:pPr>
      <w:r w:rsidRPr="00FA6B9A">
        <w:rPr>
          <w:rFonts w:ascii="宋体" w:hAnsi="宋体"/>
        </w:rPr>
        <w:t>Switch#conf t</w:t>
      </w:r>
    </w:p>
    <w:p w14:paraId="03C75127" w14:textId="77777777" w:rsidR="0019505C" w:rsidRPr="00FA6B9A" w:rsidRDefault="0019505C" w:rsidP="009454C0">
      <w:pPr>
        <w:rPr>
          <w:rFonts w:ascii="宋体" w:hAnsi="宋体"/>
        </w:rPr>
      </w:pPr>
      <w:r w:rsidRPr="00FA6B9A">
        <w:rPr>
          <w:rFonts w:ascii="宋体" w:hAnsi="宋体"/>
        </w:rPr>
        <w:t>Enter configuration commands, one per line.  End with CNTL/Z.</w:t>
      </w:r>
    </w:p>
    <w:p w14:paraId="108107C8" w14:textId="77777777" w:rsidR="0019505C" w:rsidRPr="00FA6B9A" w:rsidRDefault="0019505C" w:rsidP="009454C0">
      <w:pPr>
        <w:rPr>
          <w:rFonts w:ascii="宋体" w:hAnsi="宋体"/>
        </w:rPr>
      </w:pPr>
      <w:r w:rsidRPr="00FA6B9A">
        <w:rPr>
          <w:rFonts w:ascii="宋体" w:hAnsi="宋体"/>
        </w:rPr>
        <w:t>Switch(config)#hostname DeptAggSwitch1</w:t>
      </w:r>
    </w:p>
    <w:p w14:paraId="2F31D348" w14:textId="5AEEAD75" w:rsidR="0019505C" w:rsidRPr="00FA6B9A" w:rsidRDefault="0019505C" w:rsidP="009454C0">
      <w:pPr>
        <w:rPr>
          <w:rFonts w:ascii="宋体" w:hAnsi="宋体"/>
          <w:b/>
          <w:bCs/>
        </w:rPr>
      </w:pPr>
      <w:r w:rsidRPr="00FA6B9A">
        <w:rPr>
          <w:rFonts w:ascii="宋体" w:hAnsi="宋体"/>
          <w:b/>
          <w:bCs/>
        </w:rPr>
        <w:t>// 创建VLAN</w:t>
      </w:r>
    </w:p>
    <w:p w14:paraId="4114497D" w14:textId="77777777" w:rsidR="0019505C" w:rsidRPr="00FA6B9A" w:rsidRDefault="0019505C" w:rsidP="009454C0">
      <w:pPr>
        <w:rPr>
          <w:rFonts w:ascii="宋体" w:hAnsi="宋体"/>
        </w:rPr>
      </w:pPr>
      <w:r w:rsidRPr="00FA6B9A">
        <w:rPr>
          <w:rFonts w:ascii="宋体" w:hAnsi="宋体"/>
        </w:rPr>
        <w:t>DeptAggSwitch1(config)#vlan 10</w:t>
      </w:r>
    </w:p>
    <w:p w14:paraId="42542557" w14:textId="77777777" w:rsidR="0019505C" w:rsidRPr="00FA6B9A" w:rsidRDefault="0019505C" w:rsidP="009454C0">
      <w:pPr>
        <w:rPr>
          <w:rFonts w:ascii="宋体" w:hAnsi="宋体"/>
        </w:rPr>
      </w:pPr>
      <w:r w:rsidRPr="00FA6B9A">
        <w:rPr>
          <w:rFonts w:ascii="宋体" w:hAnsi="宋体"/>
        </w:rPr>
        <w:t>DeptAggSwitch1(config-vlan)#name Finance</w:t>
      </w:r>
    </w:p>
    <w:p w14:paraId="312947C8" w14:textId="77777777" w:rsidR="0019505C" w:rsidRPr="00FA6B9A" w:rsidRDefault="0019505C" w:rsidP="009454C0">
      <w:pPr>
        <w:rPr>
          <w:rFonts w:ascii="宋体" w:hAnsi="宋体"/>
        </w:rPr>
      </w:pPr>
      <w:r w:rsidRPr="00FA6B9A">
        <w:rPr>
          <w:rFonts w:ascii="宋体" w:hAnsi="宋体"/>
        </w:rPr>
        <w:t>DeptAggSwitch1(config-vlan)#exit</w:t>
      </w:r>
    </w:p>
    <w:p w14:paraId="17B3A0F2" w14:textId="77777777" w:rsidR="0019505C" w:rsidRPr="00FA6B9A" w:rsidRDefault="0019505C" w:rsidP="009454C0">
      <w:pPr>
        <w:rPr>
          <w:rFonts w:ascii="宋体" w:hAnsi="宋体"/>
        </w:rPr>
      </w:pPr>
      <w:r w:rsidRPr="00FA6B9A">
        <w:rPr>
          <w:rFonts w:ascii="宋体" w:hAnsi="宋体"/>
        </w:rPr>
        <w:t>DeptAggSwitch1(config)#vlan 20</w:t>
      </w:r>
    </w:p>
    <w:p w14:paraId="61321CDC" w14:textId="77777777" w:rsidR="0019505C" w:rsidRPr="00FA6B9A" w:rsidRDefault="0019505C" w:rsidP="009454C0">
      <w:pPr>
        <w:rPr>
          <w:rFonts w:ascii="宋体" w:hAnsi="宋体"/>
        </w:rPr>
      </w:pPr>
      <w:r w:rsidRPr="00FA6B9A">
        <w:rPr>
          <w:rFonts w:ascii="宋体" w:hAnsi="宋体"/>
        </w:rPr>
        <w:t>DeptAggSwitch1(config-vlan)#name Tech</w:t>
      </w:r>
    </w:p>
    <w:p w14:paraId="5A89FF8F" w14:textId="77777777" w:rsidR="0019505C" w:rsidRPr="00FA6B9A" w:rsidRDefault="0019505C" w:rsidP="009454C0">
      <w:pPr>
        <w:rPr>
          <w:rFonts w:ascii="宋体" w:hAnsi="宋体"/>
        </w:rPr>
      </w:pPr>
      <w:r w:rsidRPr="00FA6B9A">
        <w:rPr>
          <w:rFonts w:ascii="宋体" w:hAnsi="宋体"/>
        </w:rPr>
        <w:t>DeptAggSwitch1(config-vlan)#exit</w:t>
      </w:r>
    </w:p>
    <w:p w14:paraId="29B9A382" w14:textId="49FBC552" w:rsidR="0019505C" w:rsidRPr="00FA6B9A" w:rsidRDefault="0019505C" w:rsidP="009454C0">
      <w:pPr>
        <w:rPr>
          <w:rFonts w:ascii="宋体" w:hAnsi="宋体"/>
          <w:b/>
          <w:bCs/>
        </w:rPr>
      </w:pPr>
      <w:r w:rsidRPr="00FA6B9A">
        <w:rPr>
          <w:rFonts w:ascii="宋体" w:hAnsi="宋体"/>
          <w:b/>
          <w:bCs/>
        </w:rPr>
        <w:lastRenderedPageBreak/>
        <w:t>// 连接核心交换机（fast0/1）</w:t>
      </w:r>
    </w:p>
    <w:p w14:paraId="7B1DF068" w14:textId="77777777" w:rsidR="0019505C" w:rsidRPr="00FA6B9A" w:rsidRDefault="0019505C" w:rsidP="009454C0">
      <w:pPr>
        <w:rPr>
          <w:rFonts w:ascii="宋体" w:hAnsi="宋体"/>
        </w:rPr>
      </w:pPr>
      <w:r w:rsidRPr="00FA6B9A">
        <w:rPr>
          <w:rFonts w:ascii="宋体" w:hAnsi="宋体"/>
        </w:rPr>
        <w:t>DeptAggSwitch1(config)#interface fastEthernet 0/1</w:t>
      </w:r>
    </w:p>
    <w:p w14:paraId="469CAF5B" w14:textId="77777777" w:rsidR="0019505C" w:rsidRPr="00FA6B9A" w:rsidRDefault="0019505C" w:rsidP="009454C0">
      <w:pPr>
        <w:rPr>
          <w:rFonts w:ascii="宋体" w:hAnsi="宋体"/>
        </w:rPr>
      </w:pPr>
      <w:r w:rsidRPr="00FA6B9A">
        <w:rPr>
          <w:rFonts w:ascii="宋体" w:hAnsi="宋体"/>
        </w:rPr>
        <w:t>DeptAggSwitch1(config-if)#switchport mode trunk</w:t>
      </w:r>
    </w:p>
    <w:p w14:paraId="04000D5B" w14:textId="77777777" w:rsidR="0019505C" w:rsidRPr="00FA6B9A" w:rsidRDefault="0019505C" w:rsidP="009454C0">
      <w:pPr>
        <w:rPr>
          <w:rFonts w:ascii="宋体" w:hAnsi="宋体"/>
        </w:rPr>
      </w:pPr>
      <w:r w:rsidRPr="00FA6B9A">
        <w:rPr>
          <w:rFonts w:ascii="宋体" w:hAnsi="宋体"/>
        </w:rPr>
        <w:t>DeptAggSwitch1(config-if)#switchport trunk allowed vlan 10,20</w:t>
      </w:r>
    </w:p>
    <w:p w14:paraId="110D00A0" w14:textId="77777777" w:rsidR="0019505C" w:rsidRPr="00FA6B9A" w:rsidRDefault="0019505C" w:rsidP="009454C0">
      <w:pPr>
        <w:rPr>
          <w:rFonts w:ascii="宋体" w:hAnsi="宋体"/>
        </w:rPr>
      </w:pPr>
      <w:r w:rsidRPr="00FA6B9A">
        <w:rPr>
          <w:rFonts w:ascii="宋体" w:hAnsi="宋体"/>
        </w:rPr>
        <w:t>DeptAggSwitch1(config-if)#exit</w:t>
      </w:r>
    </w:p>
    <w:p w14:paraId="1E12ACF5" w14:textId="579B4B04" w:rsidR="0019505C" w:rsidRPr="00FA6B9A" w:rsidRDefault="0019505C" w:rsidP="009454C0">
      <w:pPr>
        <w:rPr>
          <w:rFonts w:ascii="宋体" w:hAnsi="宋体"/>
          <w:b/>
          <w:bCs/>
        </w:rPr>
      </w:pPr>
      <w:r w:rsidRPr="00FA6B9A">
        <w:rPr>
          <w:rFonts w:ascii="宋体" w:hAnsi="宋体"/>
          <w:b/>
          <w:bCs/>
        </w:rPr>
        <w:t>// 连接部门汇聚交换机2（fast0/3）</w:t>
      </w:r>
    </w:p>
    <w:p w14:paraId="7537CFFD" w14:textId="77777777" w:rsidR="0019505C" w:rsidRPr="00FA6B9A" w:rsidRDefault="0019505C" w:rsidP="009454C0">
      <w:pPr>
        <w:rPr>
          <w:rFonts w:ascii="宋体" w:hAnsi="宋体"/>
        </w:rPr>
      </w:pPr>
      <w:r w:rsidRPr="00FA6B9A">
        <w:rPr>
          <w:rFonts w:ascii="宋体" w:hAnsi="宋体"/>
        </w:rPr>
        <w:t>DeptAggSwitch1(config)#interface fastEthernet 0/3</w:t>
      </w:r>
    </w:p>
    <w:p w14:paraId="69089432" w14:textId="77777777" w:rsidR="0019505C" w:rsidRPr="00FA6B9A" w:rsidRDefault="0019505C" w:rsidP="009454C0">
      <w:pPr>
        <w:rPr>
          <w:rFonts w:ascii="宋体" w:hAnsi="宋体"/>
        </w:rPr>
      </w:pPr>
      <w:r w:rsidRPr="00FA6B9A">
        <w:rPr>
          <w:rFonts w:ascii="宋体" w:hAnsi="宋体"/>
        </w:rPr>
        <w:t>DeptAggSwitch1(config-if)#switchport mode trunk</w:t>
      </w:r>
    </w:p>
    <w:p w14:paraId="092A38EE" w14:textId="77777777" w:rsidR="0019505C" w:rsidRPr="00FA6B9A" w:rsidRDefault="0019505C" w:rsidP="009454C0">
      <w:pPr>
        <w:rPr>
          <w:rFonts w:ascii="宋体" w:hAnsi="宋体"/>
        </w:rPr>
      </w:pPr>
    </w:p>
    <w:p w14:paraId="33D6B21E" w14:textId="77777777" w:rsidR="0019505C" w:rsidRPr="00FA6B9A" w:rsidRDefault="0019505C" w:rsidP="009454C0">
      <w:pPr>
        <w:rPr>
          <w:rFonts w:ascii="宋体" w:hAnsi="宋体"/>
        </w:rPr>
      </w:pPr>
      <w:r w:rsidRPr="00FA6B9A">
        <w:rPr>
          <w:rFonts w:ascii="宋体" w:hAnsi="宋体"/>
        </w:rPr>
        <w:t>%LINEPROTO-5-UPDOWN: Line protocol on Interface FastEthernet0/3, changed state to down</w:t>
      </w:r>
    </w:p>
    <w:p w14:paraId="4E7BF074" w14:textId="77777777" w:rsidR="0019505C" w:rsidRPr="00FA6B9A" w:rsidRDefault="0019505C" w:rsidP="009454C0">
      <w:pPr>
        <w:rPr>
          <w:rFonts w:ascii="宋体" w:hAnsi="宋体"/>
        </w:rPr>
      </w:pPr>
      <w:r w:rsidRPr="00FA6B9A">
        <w:rPr>
          <w:rFonts w:ascii="宋体" w:hAnsi="宋体"/>
        </w:rPr>
        <w:t>%LINEPROTO-5-UPDOWN: Line protocol on Interface FastEthernet0/3, changed state to up</w:t>
      </w:r>
    </w:p>
    <w:p w14:paraId="03C47DE4" w14:textId="77777777" w:rsidR="0019505C" w:rsidRPr="00FA6B9A" w:rsidRDefault="0019505C" w:rsidP="009454C0">
      <w:pPr>
        <w:rPr>
          <w:rFonts w:ascii="宋体" w:hAnsi="宋体"/>
        </w:rPr>
      </w:pPr>
      <w:r w:rsidRPr="00FA6B9A">
        <w:rPr>
          <w:rFonts w:ascii="宋体" w:hAnsi="宋体"/>
        </w:rPr>
        <w:t>DeptAggSwitch1(config-if)#switchport trunk allowed vlan 10,20</w:t>
      </w:r>
    </w:p>
    <w:p w14:paraId="241E4EF3" w14:textId="77777777" w:rsidR="0019505C" w:rsidRPr="00FA6B9A" w:rsidRDefault="0019505C" w:rsidP="009454C0">
      <w:pPr>
        <w:rPr>
          <w:rFonts w:ascii="宋体" w:hAnsi="宋体"/>
        </w:rPr>
      </w:pPr>
      <w:r w:rsidRPr="00FA6B9A">
        <w:rPr>
          <w:rFonts w:ascii="宋体" w:hAnsi="宋体"/>
        </w:rPr>
        <w:t>DeptAggSwitch1(config-if)#exit</w:t>
      </w:r>
    </w:p>
    <w:p w14:paraId="52A7556D" w14:textId="2458A46A" w:rsidR="0019505C" w:rsidRPr="00FA6B9A" w:rsidRDefault="0019505C" w:rsidP="009454C0">
      <w:pPr>
        <w:rPr>
          <w:rFonts w:ascii="宋体" w:hAnsi="宋体"/>
          <w:b/>
          <w:bCs/>
        </w:rPr>
      </w:pPr>
      <w:r w:rsidRPr="00FA6B9A">
        <w:rPr>
          <w:rFonts w:ascii="宋体" w:hAnsi="宋体"/>
          <w:b/>
          <w:bCs/>
        </w:rPr>
        <w:t>// 连接部门接入交换机1（fast0/2）</w:t>
      </w:r>
    </w:p>
    <w:p w14:paraId="39C77FD1" w14:textId="77777777" w:rsidR="0019505C" w:rsidRPr="00FA6B9A" w:rsidRDefault="0019505C" w:rsidP="009454C0">
      <w:pPr>
        <w:rPr>
          <w:rFonts w:ascii="宋体" w:hAnsi="宋体"/>
        </w:rPr>
      </w:pPr>
      <w:r w:rsidRPr="00FA6B9A">
        <w:rPr>
          <w:rFonts w:ascii="宋体" w:hAnsi="宋体"/>
        </w:rPr>
        <w:t>DeptAggSwitch1(config)#interface fastEthernet 0/2</w:t>
      </w:r>
    </w:p>
    <w:p w14:paraId="357F4FF7" w14:textId="77777777" w:rsidR="0019505C" w:rsidRPr="00FA6B9A" w:rsidRDefault="0019505C" w:rsidP="009454C0">
      <w:pPr>
        <w:rPr>
          <w:rFonts w:ascii="宋体" w:hAnsi="宋体"/>
        </w:rPr>
      </w:pPr>
      <w:r w:rsidRPr="00FA6B9A">
        <w:rPr>
          <w:rFonts w:ascii="宋体" w:hAnsi="宋体"/>
        </w:rPr>
        <w:t>DeptAggSwitch1(config-if)#switchport mode trunk</w:t>
      </w:r>
    </w:p>
    <w:p w14:paraId="702B84CE" w14:textId="77777777" w:rsidR="0019505C" w:rsidRPr="00FA6B9A" w:rsidRDefault="0019505C" w:rsidP="009454C0">
      <w:pPr>
        <w:rPr>
          <w:rFonts w:ascii="宋体" w:hAnsi="宋体"/>
        </w:rPr>
      </w:pPr>
    </w:p>
    <w:p w14:paraId="5092B704" w14:textId="77777777" w:rsidR="0019505C" w:rsidRPr="00FA6B9A" w:rsidRDefault="0019505C" w:rsidP="009454C0">
      <w:pPr>
        <w:rPr>
          <w:rFonts w:ascii="宋体" w:hAnsi="宋体"/>
        </w:rPr>
      </w:pPr>
      <w:r w:rsidRPr="00FA6B9A">
        <w:rPr>
          <w:rFonts w:ascii="宋体" w:hAnsi="宋体"/>
        </w:rPr>
        <w:t>DeptAggSwitch1(config-if)#</w:t>
      </w:r>
    </w:p>
    <w:p w14:paraId="2783E8C0" w14:textId="77777777" w:rsidR="0019505C" w:rsidRPr="00FA6B9A" w:rsidRDefault="0019505C" w:rsidP="009454C0">
      <w:pPr>
        <w:rPr>
          <w:rFonts w:ascii="宋体" w:hAnsi="宋体"/>
        </w:rPr>
      </w:pPr>
      <w:r w:rsidRPr="00FA6B9A">
        <w:rPr>
          <w:rFonts w:ascii="宋体" w:hAnsi="宋体"/>
        </w:rPr>
        <w:t>%LINEPROTO-5-UPDOWN: Line protocol on Interface FastEthernet0/2, changed state to down</w:t>
      </w:r>
    </w:p>
    <w:p w14:paraId="0A84CE7E" w14:textId="77777777" w:rsidR="0019505C" w:rsidRPr="00FA6B9A" w:rsidRDefault="0019505C" w:rsidP="009454C0">
      <w:pPr>
        <w:rPr>
          <w:rFonts w:ascii="宋体" w:hAnsi="宋体"/>
        </w:rPr>
      </w:pPr>
      <w:r w:rsidRPr="00FA6B9A">
        <w:rPr>
          <w:rFonts w:ascii="宋体" w:hAnsi="宋体"/>
        </w:rPr>
        <w:t>%LINEPROTO-5-UPDOWN: Line protocol on Interface FastEthernet0/2, changed state to up</w:t>
      </w:r>
    </w:p>
    <w:p w14:paraId="23F268DA" w14:textId="77777777" w:rsidR="0019505C" w:rsidRPr="00FA6B9A" w:rsidRDefault="0019505C" w:rsidP="009454C0">
      <w:pPr>
        <w:rPr>
          <w:rFonts w:ascii="宋体" w:hAnsi="宋体"/>
        </w:rPr>
      </w:pPr>
      <w:r w:rsidRPr="00FA6B9A">
        <w:rPr>
          <w:rFonts w:ascii="宋体" w:hAnsi="宋体"/>
        </w:rPr>
        <w:t>DeptAggSwitch1(config-if)#switchport trunk allowed vlan 10,20</w:t>
      </w:r>
    </w:p>
    <w:p w14:paraId="25AD4C10" w14:textId="77777777" w:rsidR="0019505C" w:rsidRPr="00FA6B9A" w:rsidRDefault="0019505C" w:rsidP="009454C0">
      <w:pPr>
        <w:rPr>
          <w:rFonts w:ascii="宋体" w:hAnsi="宋体"/>
        </w:rPr>
      </w:pPr>
      <w:r w:rsidRPr="00FA6B9A">
        <w:rPr>
          <w:rFonts w:ascii="宋体" w:hAnsi="宋体"/>
        </w:rPr>
        <w:t>DeptAggSwitch1(config-if)#exit</w:t>
      </w:r>
    </w:p>
    <w:p w14:paraId="09A4771E" w14:textId="7856C975" w:rsidR="0019505C" w:rsidRPr="00FA6B9A" w:rsidRDefault="0019505C" w:rsidP="009454C0">
      <w:pPr>
        <w:rPr>
          <w:rFonts w:ascii="宋体" w:hAnsi="宋体"/>
          <w:b/>
          <w:bCs/>
        </w:rPr>
      </w:pPr>
      <w:r w:rsidRPr="00FA6B9A">
        <w:rPr>
          <w:rFonts w:ascii="宋体" w:hAnsi="宋体"/>
          <w:b/>
          <w:bCs/>
        </w:rPr>
        <w:t>// 连接部门接入交换机2（fast0/4）</w:t>
      </w:r>
    </w:p>
    <w:p w14:paraId="044BC5A0" w14:textId="77777777" w:rsidR="0019505C" w:rsidRPr="00FA6B9A" w:rsidRDefault="0019505C" w:rsidP="009454C0">
      <w:pPr>
        <w:rPr>
          <w:rFonts w:ascii="宋体" w:hAnsi="宋体"/>
        </w:rPr>
      </w:pPr>
      <w:r w:rsidRPr="00FA6B9A">
        <w:rPr>
          <w:rFonts w:ascii="宋体" w:hAnsi="宋体"/>
        </w:rPr>
        <w:t>DeptAggSwitch1(config)#interface fastEthernet 0/4</w:t>
      </w:r>
    </w:p>
    <w:p w14:paraId="69E94D5C" w14:textId="77777777" w:rsidR="0019505C" w:rsidRPr="00FA6B9A" w:rsidRDefault="0019505C" w:rsidP="009454C0">
      <w:pPr>
        <w:rPr>
          <w:rFonts w:ascii="宋体" w:hAnsi="宋体"/>
        </w:rPr>
      </w:pPr>
      <w:r w:rsidRPr="00FA6B9A">
        <w:rPr>
          <w:rFonts w:ascii="宋体" w:hAnsi="宋体"/>
        </w:rPr>
        <w:t>DeptAggSwitch1(config-if)#switchport mode trunk</w:t>
      </w:r>
    </w:p>
    <w:p w14:paraId="3649B224" w14:textId="77777777" w:rsidR="0019505C" w:rsidRPr="00FA6B9A" w:rsidRDefault="0019505C" w:rsidP="009454C0">
      <w:pPr>
        <w:rPr>
          <w:rFonts w:ascii="宋体" w:hAnsi="宋体"/>
        </w:rPr>
      </w:pPr>
    </w:p>
    <w:p w14:paraId="4443E240" w14:textId="77777777" w:rsidR="0019505C" w:rsidRPr="00FA6B9A" w:rsidRDefault="0019505C" w:rsidP="009454C0">
      <w:pPr>
        <w:rPr>
          <w:rFonts w:ascii="宋体" w:hAnsi="宋体"/>
        </w:rPr>
      </w:pPr>
      <w:r w:rsidRPr="00FA6B9A">
        <w:rPr>
          <w:rFonts w:ascii="宋体" w:hAnsi="宋体"/>
        </w:rPr>
        <w:lastRenderedPageBreak/>
        <w:t>%LINEPROTO-5-UPDOWN: Line protocol on Interface FastEthernet0/4, changed state to down</w:t>
      </w:r>
    </w:p>
    <w:p w14:paraId="7B4B7C8D" w14:textId="77777777" w:rsidR="0019505C" w:rsidRPr="00FA6B9A" w:rsidRDefault="0019505C" w:rsidP="009454C0">
      <w:pPr>
        <w:rPr>
          <w:rFonts w:ascii="宋体" w:hAnsi="宋体"/>
        </w:rPr>
      </w:pPr>
      <w:r w:rsidRPr="00FA6B9A">
        <w:rPr>
          <w:rFonts w:ascii="宋体" w:hAnsi="宋体"/>
        </w:rPr>
        <w:t>%LINEPROTO-5-UPDOWN: Line protocol on Interface FastEthernet0/4, changed state to up</w:t>
      </w:r>
    </w:p>
    <w:p w14:paraId="19F61C1F" w14:textId="77777777" w:rsidR="0019505C" w:rsidRPr="00FA6B9A" w:rsidRDefault="0019505C" w:rsidP="009454C0">
      <w:pPr>
        <w:rPr>
          <w:rFonts w:ascii="宋体" w:hAnsi="宋体"/>
        </w:rPr>
      </w:pPr>
      <w:r w:rsidRPr="00FA6B9A">
        <w:rPr>
          <w:rFonts w:ascii="宋体" w:hAnsi="宋体"/>
        </w:rPr>
        <w:t>DeptAggSwitch1(config-if)#switchport trunk allowed vlan 10,20</w:t>
      </w:r>
    </w:p>
    <w:p w14:paraId="11A17E26" w14:textId="77777777" w:rsidR="0019505C" w:rsidRPr="00FA6B9A" w:rsidRDefault="0019505C" w:rsidP="009454C0">
      <w:pPr>
        <w:rPr>
          <w:rFonts w:ascii="宋体" w:hAnsi="宋体"/>
        </w:rPr>
      </w:pPr>
      <w:r w:rsidRPr="00FA6B9A">
        <w:rPr>
          <w:rFonts w:ascii="宋体" w:hAnsi="宋体"/>
        </w:rPr>
        <w:t>DeptAggSwitch1(config-if)#exit</w:t>
      </w:r>
    </w:p>
    <w:p w14:paraId="03F51F20" w14:textId="02ED2B39" w:rsidR="0019505C" w:rsidRPr="00FA6B9A" w:rsidRDefault="0019505C" w:rsidP="009454C0">
      <w:pPr>
        <w:rPr>
          <w:rFonts w:ascii="宋体" w:hAnsi="宋体"/>
          <w:b/>
          <w:bCs/>
        </w:rPr>
      </w:pPr>
      <w:r w:rsidRPr="00FA6B9A">
        <w:rPr>
          <w:rFonts w:ascii="宋体" w:hAnsi="宋体"/>
          <w:b/>
          <w:bCs/>
        </w:rPr>
        <w:t>// 保存配置</w:t>
      </w:r>
    </w:p>
    <w:p w14:paraId="7B7123B6" w14:textId="77777777" w:rsidR="0019505C" w:rsidRPr="00FA6B9A" w:rsidRDefault="0019505C" w:rsidP="009454C0">
      <w:pPr>
        <w:rPr>
          <w:rFonts w:ascii="宋体" w:hAnsi="宋体"/>
        </w:rPr>
      </w:pPr>
      <w:r w:rsidRPr="00FA6B9A">
        <w:rPr>
          <w:rFonts w:ascii="宋体" w:hAnsi="宋体"/>
        </w:rPr>
        <w:t>DeptAggSwitch1(config)#end</w:t>
      </w:r>
    </w:p>
    <w:p w14:paraId="3E73E7E4" w14:textId="77777777" w:rsidR="0019505C" w:rsidRPr="00FA6B9A" w:rsidRDefault="0019505C" w:rsidP="009454C0">
      <w:pPr>
        <w:rPr>
          <w:rFonts w:ascii="宋体" w:hAnsi="宋体"/>
        </w:rPr>
      </w:pPr>
      <w:r w:rsidRPr="00FA6B9A">
        <w:rPr>
          <w:rFonts w:ascii="宋体" w:hAnsi="宋体"/>
        </w:rPr>
        <w:t>DeptAggSwitch1#</w:t>
      </w:r>
    </w:p>
    <w:p w14:paraId="7F93E985" w14:textId="77777777" w:rsidR="0019505C" w:rsidRPr="00FA6B9A" w:rsidRDefault="0019505C" w:rsidP="009454C0">
      <w:pPr>
        <w:rPr>
          <w:rFonts w:ascii="宋体" w:hAnsi="宋体"/>
        </w:rPr>
      </w:pPr>
      <w:r w:rsidRPr="00FA6B9A">
        <w:rPr>
          <w:rFonts w:ascii="宋体" w:hAnsi="宋体"/>
        </w:rPr>
        <w:t>%SYS-5-CONFIG_I: Configured from console by console</w:t>
      </w:r>
    </w:p>
    <w:p w14:paraId="68728F65" w14:textId="77777777" w:rsidR="0019505C" w:rsidRPr="00FA6B9A" w:rsidRDefault="0019505C" w:rsidP="009454C0">
      <w:pPr>
        <w:rPr>
          <w:rFonts w:ascii="宋体" w:hAnsi="宋体"/>
        </w:rPr>
      </w:pPr>
      <w:r w:rsidRPr="00FA6B9A">
        <w:rPr>
          <w:rFonts w:ascii="宋体" w:hAnsi="宋体"/>
        </w:rPr>
        <w:t>DeptAggSwitch1#write memory</w:t>
      </w:r>
    </w:p>
    <w:p w14:paraId="0DF40E1B" w14:textId="77777777" w:rsidR="0019505C" w:rsidRPr="00FA6B9A" w:rsidRDefault="0019505C" w:rsidP="009454C0">
      <w:pPr>
        <w:rPr>
          <w:rFonts w:ascii="宋体" w:hAnsi="宋体"/>
        </w:rPr>
      </w:pPr>
      <w:r w:rsidRPr="00FA6B9A">
        <w:rPr>
          <w:rFonts w:ascii="宋体" w:hAnsi="宋体"/>
        </w:rPr>
        <w:t>Building configuration...</w:t>
      </w:r>
    </w:p>
    <w:p w14:paraId="66CDD150" w14:textId="77777777" w:rsidR="0019505C" w:rsidRPr="00FA6B9A" w:rsidRDefault="0019505C" w:rsidP="009454C0">
      <w:pPr>
        <w:rPr>
          <w:rFonts w:ascii="宋体" w:hAnsi="宋体"/>
        </w:rPr>
      </w:pPr>
      <w:r w:rsidRPr="00FA6B9A">
        <w:rPr>
          <w:rFonts w:ascii="宋体" w:hAnsi="宋体"/>
        </w:rPr>
        <w:t>[OK]</w:t>
      </w:r>
    </w:p>
    <w:p w14:paraId="2151DB11" w14:textId="00E3CA0D" w:rsidR="0019505C" w:rsidRPr="00FA6B9A" w:rsidRDefault="0019505C" w:rsidP="009454C0">
      <w:pPr>
        <w:rPr>
          <w:rFonts w:ascii="宋体" w:hAnsi="宋体"/>
        </w:rPr>
      </w:pPr>
      <w:r w:rsidRPr="00FA6B9A">
        <w:rPr>
          <w:rFonts w:ascii="宋体" w:hAnsi="宋体"/>
        </w:rPr>
        <w:t>DeptAggSwitch1#</w:t>
      </w:r>
    </w:p>
    <w:p w14:paraId="3233C85D" w14:textId="3C823C75" w:rsidR="0019505C" w:rsidRPr="00FA6B9A" w:rsidRDefault="0019505C" w:rsidP="009454C0">
      <w:pPr>
        <w:rPr>
          <w:rFonts w:ascii="宋体" w:hAnsi="宋体"/>
        </w:rPr>
      </w:pPr>
      <w:r w:rsidRPr="00FA6B9A">
        <w:rPr>
          <w:rFonts w:ascii="宋体" w:hAnsi="宋体"/>
          <w:noProof/>
        </w:rPr>
        <w:lastRenderedPageBreak/>
        <w:drawing>
          <wp:inline distT="0" distB="0" distL="0" distR="0" wp14:anchorId="6B562413" wp14:editId="228FFE7F">
            <wp:extent cx="5274310" cy="7045960"/>
            <wp:effectExtent l="0" t="0" r="2540" b="2540"/>
            <wp:docPr id="1749074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4101" name=""/>
                    <pic:cNvPicPr/>
                  </pic:nvPicPr>
                  <pic:blipFill>
                    <a:blip r:embed="rId19"/>
                    <a:stretch>
                      <a:fillRect/>
                    </a:stretch>
                  </pic:blipFill>
                  <pic:spPr>
                    <a:xfrm>
                      <a:off x="0" y="0"/>
                      <a:ext cx="5274310" cy="7045960"/>
                    </a:xfrm>
                    <a:prstGeom prst="rect">
                      <a:avLst/>
                    </a:prstGeom>
                  </pic:spPr>
                </pic:pic>
              </a:graphicData>
            </a:graphic>
          </wp:inline>
        </w:drawing>
      </w:r>
    </w:p>
    <w:p w14:paraId="6492AC9A" w14:textId="0075BCAB" w:rsidR="0019505C" w:rsidRPr="001D0FD1" w:rsidRDefault="007D0051" w:rsidP="001D0FD1">
      <w:pPr>
        <w:pStyle w:val="4"/>
      </w:pPr>
      <w:r w:rsidRPr="001D0FD1">
        <w:rPr>
          <w:rFonts w:hint="eastAsia"/>
        </w:rPr>
        <w:t>2.3.4.</w:t>
      </w:r>
      <w:r w:rsidR="0019505C" w:rsidRPr="001D0FD1">
        <w:rPr>
          <w:rFonts w:hint="eastAsia"/>
        </w:rPr>
        <w:t>7.</w:t>
      </w:r>
      <w:r w:rsidR="0019505C" w:rsidRPr="001D0FD1">
        <w:rPr>
          <w:rFonts w:hint="eastAsia"/>
        </w:rPr>
        <w:t>部门汇聚交换机</w:t>
      </w:r>
      <w:r w:rsidR="0019505C" w:rsidRPr="001D0FD1">
        <w:rPr>
          <w:rFonts w:hint="eastAsia"/>
        </w:rPr>
        <w:t>2</w:t>
      </w:r>
      <w:r w:rsidR="0019505C" w:rsidRPr="001D0FD1">
        <w:t>配置</w:t>
      </w:r>
    </w:p>
    <w:p w14:paraId="1E22D06B" w14:textId="77777777" w:rsidR="00124918" w:rsidRPr="00FA6B9A" w:rsidRDefault="00124918" w:rsidP="009454C0">
      <w:pPr>
        <w:rPr>
          <w:rFonts w:ascii="宋体" w:hAnsi="宋体"/>
        </w:rPr>
      </w:pPr>
      <w:r w:rsidRPr="00FA6B9A">
        <w:rPr>
          <w:rFonts w:ascii="宋体" w:hAnsi="宋体"/>
        </w:rPr>
        <w:t>Switch&gt;en</w:t>
      </w:r>
    </w:p>
    <w:p w14:paraId="38A24F45" w14:textId="77777777" w:rsidR="00124918" w:rsidRPr="00FA6B9A" w:rsidRDefault="00124918" w:rsidP="009454C0">
      <w:pPr>
        <w:rPr>
          <w:rFonts w:ascii="宋体" w:hAnsi="宋体"/>
        </w:rPr>
      </w:pPr>
      <w:r w:rsidRPr="00FA6B9A">
        <w:rPr>
          <w:rFonts w:ascii="宋体" w:hAnsi="宋体"/>
        </w:rPr>
        <w:t>Switch#conf t</w:t>
      </w:r>
    </w:p>
    <w:p w14:paraId="45C7DEF6" w14:textId="77777777" w:rsidR="00124918" w:rsidRPr="00FA6B9A" w:rsidRDefault="00124918" w:rsidP="009454C0">
      <w:pPr>
        <w:rPr>
          <w:rFonts w:ascii="宋体" w:hAnsi="宋体"/>
        </w:rPr>
      </w:pPr>
      <w:r w:rsidRPr="00FA6B9A">
        <w:rPr>
          <w:rFonts w:ascii="宋体" w:hAnsi="宋体"/>
        </w:rPr>
        <w:t>Enter configuration commands, one per line.  End with CNTL/Z.</w:t>
      </w:r>
    </w:p>
    <w:p w14:paraId="1FC1557E" w14:textId="77777777" w:rsidR="00124918" w:rsidRPr="00FA6B9A" w:rsidRDefault="00124918" w:rsidP="009454C0">
      <w:pPr>
        <w:rPr>
          <w:rFonts w:ascii="宋体" w:hAnsi="宋体"/>
        </w:rPr>
      </w:pPr>
      <w:r w:rsidRPr="00FA6B9A">
        <w:rPr>
          <w:rFonts w:ascii="宋体" w:hAnsi="宋体"/>
        </w:rPr>
        <w:t>Switch(config)#hostname DeptAggSwitch2</w:t>
      </w:r>
    </w:p>
    <w:p w14:paraId="36C61E5D" w14:textId="29F8DAD3" w:rsidR="00124918" w:rsidRPr="00FA6B9A" w:rsidRDefault="00124918" w:rsidP="009454C0">
      <w:pPr>
        <w:rPr>
          <w:rFonts w:ascii="宋体" w:hAnsi="宋体"/>
          <w:b/>
          <w:bCs/>
        </w:rPr>
      </w:pPr>
      <w:r w:rsidRPr="00FA6B9A">
        <w:rPr>
          <w:rFonts w:ascii="宋体" w:hAnsi="宋体"/>
          <w:b/>
          <w:bCs/>
        </w:rPr>
        <w:t>// 创建VLAN</w:t>
      </w:r>
    </w:p>
    <w:p w14:paraId="56F9793F" w14:textId="77777777" w:rsidR="00124918" w:rsidRPr="00FA6B9A" w:rsidRDefault="00124918" w:rsidP="009454C0">
      <w:pPr>
        <w:rPr>
          <w:rFonts w:ascii="宋体" w:hAnsi="宋体"/>
        </w:rPr>
      </w:pPr>
      <w:r w:rsidRPr="00FA6B9A">
        <w:rPr>
          <w:rFonts w:ascii="宋体" w:hAnsi="宋体"/>
        </w:rPr>
        <w:lastRenderedPageBreak/>
        <w:t>DeptAggSwitch2(config)#vlan 10</w:t>
      </w:r>
    </w:p>
    <w:p w14:paraId="3BAD41C0" w14:textId="77777777" w:rsidR="00124918" w:rsidRPr="00FA6B9A" w:rsidRDefault="00124918" w:rsidP="009454C0">
      <w:pPr>
        <w:rPr>
          <w:rFonts w:ascii="宋体" w:hAnsi="宋体"/>
        </w:rPr>
      </w:pPr>
      <w:r w:rsidRPr="00FA6B9A">
        <w:rPr>
          <w:rFonts w:ascii="宋体" w:hAnsi="宋体"/>
        </w:rPr>
        <w:t>DeptAggSwitch2(config-vlan)#name Finance</w:t>
      </w:r>
    </w:p>
    <w:p w14:paraId="00C030C1" w14:textId="77777777" w:rsidR="00124918" w:rsidRPr="00FA6B9A" w:rsidRDefault="00124918" w:rsidP="009454C0">
      <w:pPr>
        <w:rPr>
          <w:rFonts w:ascii="宋体" w:hAnsi="宋体"/>
        </w:rPr>
      </w:pPr>
      <w:r w:rsidRPr="00FA6B9A">
        <w:rPr>
          <w:rFonts w:ascii="宋体" w:hAnsi="宋体"/>
        </w:rPr>
        <w:t>DeptAggSwitch2(config-vlan)#exit</w:t>
      </w:r>
    </w:p>
    <w:p w14:paraId="681B12F5" w14:textId="77777777" w:rsidR="00124918" w:rsidRPr="00FA6B9A" w:rsidRDefault="00124918" w:rsidP="009454C0">
      <w:pPr>
        <w:rPr>
          <w:rFonts w:ascii="宋体" w:hAnsi="宋体"/>
        </w:rPr>
      </w:pPr>
      <w:r w:rsidRPr="00FA6B9A">
        <w:rPr>
          <w:rFonts w:ascii="宋体" w:hAnsi="宋体"/>
        </w:rPr>
        <w:t>DeptAggSwitch2(config)#vlan 20</w:t>
      </w:r>
    </w:p>
    <w:p w14:paraId="71B33FB5" w14:textId="77777777" w:rsidR="00124918" w:rsidRPr="00FA6B9A" w:rsidRDefault="00124918" w:rsidP="009454C0">
      <w:pPr>
        <w:rPr>
          <w:rFonts w:ascii="宋体" w:hAnsi="宋体"/>
        </w:rPr>
      </w:pPr>
      <w:r w:rsidRPr="00FA6B9A">
        <w:rPr>
          <w:rFonts w:ascii="宋体" w:hAnsi="宋体"/>
        </w:rPr>
        <w:t>DeptAggSwitch2(config-vlan)#name Tech</w:t>
      </w:r>
    </w:p>
    <w:p w14:paraId="049FEDFB" w14:textId="77777777" w:rsidR="00124918" w:rsidRPr="00FA6B9A" w:rsidRDefault="00124918" w:rsidP="009454C0">
      <w:pPr>
        <w:rPr>
          <w:rFonts w:ascii="宋体" w:hAnsi="宋体"/>
        </w:rPr>
      </w:pPr>
      <w:r w:rsidRPr="00FA6B9A">
        <w:rPr>
          <w:rFonts w:ascii="宋体" w:hAnsi="宋体"/>
        </w:rPr>
        <w:t>DeptAggSwitch2(config-vlan)#exit</w:t>
      </w:r>
    </w:p>
    <w:p w14:paraId="67ABB299" w14:textId="2C29B3AF" w:rsidR="00124918" w:rsidRPr="00FA6B9A" w:rsidRDefault="00124918" w:rsidP="009454C0">
      <w:pPr>
        <w:rPr>
          <w:rFonts w:ascii="宋体" w:hAnsi="宋体"/>
          <w:b/>
          <w:bCs/>
        </w:rPr>
      </w:pPr>
      <w:r w:rsidRPr="00FA6B9A">
        <w:rPr>
          <w:rFonts w:ascii="宋体" w:hAnsi="宋体"/>
          <w:b/>
          <w:bCs/>
        </w:rPr>
        <w:t>// 连接核心交换机（fast0/1）</w:t>
      </w:r>
    </w:p>
    <w:p w14:paraId="067966F7" w14:textId="77777777" w:rsidR="00124918" w:rsidRPr="00FA6B9A" w:rsidRDefault="00124918" w:rsidP="009454C0">
      <w:pPr>
        <w:rPr>
          <w:rFonts w:ascii="宋体" w:hAnsi="宋体"/>
        </w:rPr>
      </w:pPr>
      <w:r w:rsidRPr="00FA6B9A">
        <w:rPr>
          <w:rFonts w:ascii="宋体" w:hAnsi="宋体"/>
        </w:rPr>
        <w:t>DeptAggSwitch2(config)#interface fastEthernet 0/1</w:t>
      </w:r>
    </w:p>
    <w:p w14:paraId="7A6FCEB8" w14:textId="77777777" w:rsidR="00124918" w:rsidRPr="00FA6B9A" w:rsidRDefault="00124918" w:rsidP="009454C0">
      <w:pPr>
        <w:rPr>
          <w:rFonts w:ascii="宋体" w:hAnsi="宋体"/>
        </w:rPr>
      </w:pPr>
      <w:r w:rsidRPr="00FA6B9A">
        <w:rPr>
          <w:rFonts w:ascii="宋体" w:hAnsi="宋体"/>
        </w:rPr>
        <w:t>DeptAggSwitch2(config-if)#switchport mode trunk</w:t>
      </w:r>
    </w:p>
    <w:p w14:paraId="2E5A6381" w14:textId="77777777" w:rsidR="00124918" w:rsidRPr="00FA6B9A" w:rsidRDefault="00124918" w:rsidP="009454C0">
      <w:pPr>
        <w:rPr>
          <w:rFonts w:ascii="宋体" w:hAnsi="宋体"/>
        </w:rPr>
      </w:pPr>
      <w:r w:rsidRPr="00FA6B9A">
        <w:rPr>
          <w:rFonts w:ascii="宋体" w:hAnsi="宋体"/>
        </w:rPr>
        <w:t>DeptAggSwitch2(config-if)#switchport trunk allowed vlan 10,20</w:t>
      </w:r>
    </w:p>
    <w:p w14:paraId="5CA80CAD" w14:textId="77777777" w:rsidR="00124918" w:rsidRPr="00FA6B9A" w:rsidRDefault="00124918" w:rsidP="009454C0">
      <w:pPr>
        <w:rPr>
          <w:rFonts w:ascii="宋体" w:hAnsi="宋体"/>
        </w:rPr>
      </w:pPr>
      <w:r w:rsidRPr="00FA6B9A">
        <w:rPr>
          <w:rFonts w:ascii="宋体" w:hAnsi="宋体"/>
        </w:rPr>
        <w:t>DeptAggSwitch2(config-if)#exit</w:t>
      </w:r>
    </w:p>
    <w:p w14:paraId="46FF91F3" w14:textId="672CF6A8" w:rsidR="00124918" w:rsidRPr="00FA6B9A" w:rsidRDefault="00124918" w:rsidP="009454C0">
      <w:pPr>
        <w:rPr>
          <w:rFonts w:ascii="宋体" w:hAnsi="宋体"/>
          <w:b/>
          <w:bCs/>
        </w:rPr>
      </w:pPr>
      <w:r w:rsidRPr="00FA6B9A">
        <w:rPr>
          <w:rFonts w:ascii="宋体" w:hAnsi="宋体"/>
          <w:b/>
          <w:bCs/>
        </w:rPr>
        <w:t>// 连接部门汇聚交换机1（fast0/3）</w:t>
      </w:r>
    </w:p>
    <w:p w14:paraId="35FB2742" w14:textId="77777777" w:rsidR="00124918" w:rsidRPr="00FA6B9A" w:rsidRDefault="00124918" w:rsidP="009454C0">
      <w:pPr>
        <w:rPr>
          <w:rFonts w:ascii="宋体" w:hAnsi="宋体"/>
        </w:rPr>
      </w:pPr>
      <w:r w:rsidRPr="00FA6B9A">
        <w:rPr>
          <w:rFonts w:ascii="宋体" w:hAnsi="宋体"/>
        </w:rPr>
        <w:t>DeptAggSwitch2(config)#interface fastEthernet 0/3</w:t>
      </w:r>
    </w:p>
    <w:p w14:paraId="7F1DE3B8" w14:textId="77777777" w:rsidR="00124918" w:rsidRPr="00FA6B9A" w:rsidRDefault="00124918" w:rsidP="009454C0">
      <w:pPr>
        <w:rPr>
          <w:rFonts w:ascii="宋体" w:hAnsi="宋体"/>
        </w:rPr>
      </w:pPr>
      <w:r w:rsidRPr="00FA6B9A">
        <w:rPr>
          <w:rFonts w:ascii="宋体" w:hAnsi="宋体"/>
        </w:rPr>
        <w:t>DeptAggSwitch2(config-if)#switchport mode trunk</w:t>
      </w:r>
    </w:p>
    <w:p w14:paraId="38B5F464" w14:textId="77777777" w:rsidR="00124918" w:rsidRPr="00FA6B9A" w:rsidRDefault="00124918" w:rsidP="009454C0">
      <w:pPr>
        <w:rPr>
          <w:rFonts w:ascii="宋体" w:hAnsi="宋体"/>
        </w:rPr>
      </w:pPr>
      <w:r w:rsidRPr="00FA6B9A">
        <w:rPr>
          <w:rFonts w:ascii="宋体" w:hAnsi="宋体"/>
        </w:rPr>
        <w:t>DeptAggSwitch2(config-if)#switchport trunk allowed vlan 10,20</w:t>
      </w:r>
    </w:p>
    <w:p w14:paraId="376D858F" w14:textId="77777777" w:rsidR="00124918" w:rsidRPr="00FA6B9A" w:rsidRDefault="00124918" w:rsidP="009454C0">
      <w:pPr>
        <w:rPr>
          <w:rFonts w:ascii="宋体" w:hAnsi="宋体"/>
        </w:rPr>
      </w:pPr>
      <w:r w:rsidRPr="00FA6B9A">
        <w:rPr>
          <w:rFonts w:ascii="宋体" w:hAnsi="宋体"/>
        </w:rPr>
        <w:t>DeptAggSwitch2(config-if)#exit</w:t>
      </w:r>
    </w:p>
    <w:p w14:paraId="5DC46E8A" w14:textId="5DA97B2B" w:rsidR="00124918" w:rsidRPr="00FA6B9A" w:rsidRDefault="00124918" w:rsidP="009454C0">
      <w:pPr>
        <w:rPr>
          <w:rFonts w:ascii="宋体" w:hAnsi="宋体"/>
          <w:b/>
          <w:bCs/>
        </w:rPr>
      </w:pPr>
      <w:r w:rsidRPr="00FA6B9A">
        <w:rPr>
          <w:rFonts w:ascii="宋体" w:hAnsi="宋体"/>
          <w:b/>
          <w:bCs/>
        </w:rPr>
        <w:t>// 连接部门接入交换机2（fast0/2）</w:t>
      </w:r>
    </w:p>
    <w:p w14:paraId="7FA981A2" w14:textId="77777777" w:rsidR="00124918" w:rsidRPr="00FA6B9A" w:rsidRDefault="00124918" w:rsidP="009454C0">
      <w:pPr>
        <w:rPr>
          <w:rFonts w:ascii="宋体" w:hAnsi="宋体"/>
        </w:rPr>
      </w:pPr>
      <w:r w:rsidRPr="00FA6B9A">
        <w:rPr>
          <w:rFonts w:ascii="宋体" w:hAnsi="宋体"/>
        </w:rPr>
        <w:t>DeptAggSwitch2(config)#interface fastEthernet 0/2</w:t>
      </w:r>
    </w:p>
    <w:p w14:paraId="24DF1705" w14:textId="77777777" w:rsidR="00124918" w:rsidRPr="00FA6B9A" w:rsidRDefault="00124918" w:rsidP="009454C0">
      <w:pPr>
        <w:rPr>
          <w:rFonts w:ascii="宋体" w:hAnsi="宋体"/>
        </w:rPr>
      </w:pPr>
      <w:r w:rsidRPr="00FA6B9A">
        <w:rPr>
          <w:rFonts w:ascii="宋体" w:hAnsi="宋体"/>
        </w:rPr>
        <w:t>DeptAggSwitch2(config-if)#switchport mode trunk</w:t>
      </w:r>
    </w:p>
    <w:p w14:paraId="1D82D556" w14:textId="77777777" w:rsidR="00124918" w:rsidRPr="00FA6B9A" w:rsidRDefault="00124918" w:rsidP="009454C0">
      <w:pPr>
        <w:rPr>
          <w:rFonts w:ascii="宋体" w:hAnsi="宋体"/>
        </w:rPr>
      </w:pPr>
    </w:p>
    <w:p w14:paraId="3F3F18C3" w14:textId="77777777" w:rsidR="00124918" w:rsidRPr="00FA6B9A" w:rsidRDefault="00124918" w:rsidP="009454C0">
      <w:pPr>
        <w:rPr>
          <w:rFonts w:ascii="宋体" w:hAnsi="宋体"/>
        </w:rPr>
      </w:pPr>
      <w:r w:rsidRPr="00FA6B9A">
        <w:rPr>
          <w:rFonts w:ascii="宋体" w:hAnsi="宋体"/>
        </w:rPr>
        <w:t>%LINEPROTO-5-UPDOWN: Line protocol on Interface FastEthernet0/2, changed state to down</w:t>
      </w:r>
    </w:p>
    <w:p w14:paraId="72A5C67B" w14:textId="77777777" w:rsidR="00124918" w:rsidRPr="00FA6B9A" w:rsidRDefault="00124918" w:rsidP="009454C0">
      <w:pPr>
        <w:rPr>
          <w:rFonts w:ascii="宋体" w:hAnsi="宋体"/>
        </w:rPr>
      </w:pPr>
      <w:r w:rsidRPr="00FA6B9A">
        <w:rPr>
          <w:rFonts w:ascii="宋体" w:hAnsi="宋体"/>
        </w:rPr>
        <w:t>%LINEPROTO-5-UPDOWN: Line protocol on Interface FastEthernet0/2, changed state to up</w:t>
      </w:r>
    </w:p>
    <w:p w14:paraId="5CBC4E20" w14:textId="77777777" w:rsidR="00124918" w:rsidRPr="00FA6B9A" w:rsidRDefault="00124918" w:rsidP="009454C0">
      <w:pPr>
        <w:rPr>
          <w:rFonts w:ascii="宋体" w:hAnsi="宋体"/>
        </w:rPr>
      </w:pPr>
      <w:r w:rsidRPr="00FA6B9A">
        <w:rPr>
          <w:rFonts w:ascii="宋体" w:hAnsi="宋体"/>
        </w:rPr>
        <w:t>DeptAggSwitch2(config-if)#switchport trunk allowed vlan 10,20</w:t>
      </w:r>
    </w:p>
    <w:p w14:paraId="3F0DFBC4" w14:textId="77777777" w:rsidR="00124918" w:rsidRPr="00FA6B9A" w:rsidRDefault="00124918" w:rsidP="009454C0">
      <w:pPr>
        <w:rPr>
          <w:rFonts w:ascii="宋体" w:hAnsi="宋体"/>
        </w:rPr>
      </w:pPr>
      <w:r w:rsidRPr="00FA6B9A">
        <w:rPr>
          <w:rFonts w:ascii="宋体" w:hAnsi="宋体"/>
        </w:rPr>
        <w:t>DeptAggSwitch2(config-if)#exit</w:t>
      </w:r>
    </w:p>
    <w:p w14:paraId="41FA3ACD" w14:textId="2736DB13" w:rsidR="00124918" w:rsidRPr="00FA6B9A" w:rsidRDefault="00124918" w:rsidP="009454C0">
      <w:pPr>
        <w:rPr>
          <w:rFonts w:ascii="宋体" w:hAnsi="宋体"/>
          <w:b/>
          <w:bCs/>
        </w:rPr>
      </w:pPr>
      <w:r w:rsidRPr="00FA6B9A">
        <w:rPr>
          <w:rFonts w:ascii="宋体" w:hAnsi="宋体"/>
          <w:b/>
          <w:bCs/>
        </w:rPr>
        <w:t>// 连接部门接入交换机1（fast0/4）</w:t>
      </w:r>
    </w:p>
    <w:p w14:paraId="16805563" w14:textId="77777777" w:rsidR="00124918" w:rsidRPr="00FA6B9A" w:rsidRDefault="00124918" w:rsidP="009454C0">
      <w:pPr>
        <w:rPr>
          <w:rFonts w:ascii="宋体" w:hAnsi="宋体"/>
        </w:rPr>
      </w:pPr>
      <w:r w:rsidRPr="00FA6B9A">
        <w:rPr>
          <w:rFonts w:ascii="宋体" w:hAnsi="宋体"/>
        </w:rPr>
        <w:t>DeptAggSwitch2(config)#interface fastEthernet 0/4</w:t>
      </w:r>
    </w:p>
    <w:p w14:paraId="54587FDF" w14:textId="77777777" w:rsidR="00124918" w:rsidRPr="00FA6B9A" w:rsidRDefault="00124918" w:rsidP="009454C0">
      <w:pPr>
        <w:rPr>
          <w:rFonts w:ascii="宋体" w:hAnsi="宋体"/>
        </w:rPr>
      </w:pPr>
      <w:r w:rsidRPr="00FA6B9A">
        <w:rPr>
          <w:rFonts w:ascii="宋体" w:hAnsi="宋体"/>
        </w:rPr>
        <w:t>DeptAggSwitch2(config-if)#switchport mode trunk</w:t>
      </w:r>
    </w:p>
    <w:p w14:paraId="622E5DBC" w14:textId="77777777" w:rsidR="00124918" w:rsidRPr="00FA6B9A" w:rsidRDefault="00124918" w:rsidP="009454C0">
      <w:pPr>
        <w:rPr>
          <w:rFonts w:ascii="宋体" w:hAnsi="宋体"/>
        </w:rPr>
      </w:pPr>
    </w:p>
    <w:p w14:paraId="27CED954" w14:textId="77777777" w:rsidR="00124918" w:rsidRPr="00FA6B9A" w:rsidRDefault="00124918" w:rsidP="009454C0">
      <w:pPr>
        <w:rPr>
          <w:rFonts w:ascii="宋体" w:hAnsi="宋体"/>
        </w:rPr>
      </w:pPr>
      <w:r w:rsidRPr="00FA6B9A">
        <w:rPr>
          <w:rFonts w:ascii="宋体" w:hAnsi="宋体"/>
        </w:rPr>
        <w:lastRenderedPageBreak/>
        <w:t>%LINEPROTO-5-UPDOWN: Line protocol on Interface FastEthernet0/4, changed state to down</w:t>
      </w:r>
    </w:p>
    <w:p w14:paraId="457431CC" w14:textId="77777777" w:rsidR="00124918" w:rsidRPr="00FA6B9A" w:rsidRDefault="00124918" w:rsidP="009454C0">
      <w:pPr>
        <w:rPr>
          <w:rFonts w:ascii="宋体" w:hAnsi="宋体"/>
        </w:rPr>
      </w:pPr>
      <w:r w:rsidRPr="00FA6B9A">
        <w:rPr>
          <w:rFonts w:ascii="宋体" w:hAnsi="宋体"/>
        </w:rPr>
        <w:t>%LINEPROTO-5-UPDOWN: Line protocol on Interface FastEthernet0/4, changed state to up</w:t>
      </w:r>
    </w:p>
    <w:p w14:paraId="15A7477D" w14:textId="77777777" w:rsidR="00124918" w:rsidRPr="00FA6B9A" w:rsidRDefault="00124918" w:rsidP="009454C0">
      <w:pPr>
        <w:rPr>
          <w:rFonts w:ascii="宋体" w:hAnsi="宋体"/>
        </w:rPr>
      </w:pPr>
      <w:r w:rsidRPr="00FA6B9A">
        <w:rPr>
          <w:rFonts w:ascii="宋体" w:hAnsi="宋体"/>
        </w:rPr>
        <w:t>DeptAggSwitch2(config-if)#switchport trunk allowed vlan 10,20</w:t>
      </w:r>
    </w:p>
    <w:p w14:paraId="4D6E3ADC" w14:textId="77777777" w:rsidR="00124918" w:rsidRPr="00FA6B9A" w:rsidRDefault="00124918" w:rsidP="009454C0">
      <w:pPr>
        <w:rPr>
          <w:rFonts w:ascii="宋体" w:hAnsi="宋体"/>
        </w:rPr>
      </w:pPr>
      <w:r w:rsidRPr="00FA6B9A">
        <w:rPr>
          <w:rFonts w:ascii="宋体" w:hAnsi="宋体"/>
        </w:rPr>
        <w:t>DeptAggSwitch2(config-if)#exit</w:t>
      </w:r>
    </w:p>
    <w:p w14:paraId="6E1EE056" w14:textId="293ED111" w:rsidR="00124918" w:rsidRPr="00FA6B9A" w:rsidRDefault="00124918" w:rsidP="009454C0">
      <w:pPr>
        <w:rPr>
          <w:rFonts w:ascii="宋体" w:hAnsi="宋体"/>
          <w:b/>
          <w:bCs/>
        </w:rPr>
      </w:pPr>
      <w:r w:rsidRPr="00FA6B9A">
        <w:rPr>
          <w:rFonts w:ascii="宋体" w:hAnsi="宋体"/>
          <w:b/>
          <w:bCs/>
        </w:rPr>
        <w:t>// 保存配置</w:t>
      </w:r>
    </w:p>
    <w:p w14:paraId="18D4E975" w14:textId="77777777" w:rsidR="00124918" w:rsidRPr="00FA6B9A" w:rsidRDefault="00124918" w:rsidP="009454C0">
      <w:pPr>
        <w:rPr>
          <w:rFonts w:ascii="宋体" w:hAnsi="宋体"/>
        </w:rPr>
      </w:pPr>
      <w:r w:rsidRPr="00FA6B9A">
        <w:rPr>
          <w:rFonts w:ascii="宋体" w:hAnsi="宋体"/>
        </w:rPr>
        <w:t>DeptAggSwitch2(config)#end</w:t>
      </w:r>
    </w:p>
    <w:p w14:paraId="3B0CF7AF" w14:textId="77777777" w:rsidR="00124918" w:rsidRPr="00FA6B9A" w:rsidRDefault="00124918" w:rsidP="009454C0">
      <w:pPr>
        <w:rPr>
          <w:rFonts w:ascii="宋体" w:hAnsi="宋体"/>
        </w:rPr>
      </w:pPr>
      <w:r w:rsidRPr="00FA6B9A">
        <w:rPr>
          <w:rFonts w:ascii="宋体" w:hAnsi="宋体"/>
        </w:rPr>
        <w:t>DeptAggSwitch2#</w:t>
      </w:r>
    </w:p>
    <w:p w14:paraId="7B86C7AB" w14:textId="77777777" w:rsidR="00124918" w:rsidRPr="00FA6B9A" w:rsidRDefault="00124918" w:rsidP="009454C0">
      <w:pPr>
        <w:rPr>
          <w:rFonts w:ascii="宋体" w:hAnsi="宋体"/>
        </w:rPr>
      </w:pPr>
      <w:r w:rsidRPr="00FA6B9A">
        <w:rPr>
          <w:rFonts w:ascii="宋体" w:hAnsi="宋体"/>
        </w:rPr>
        <w:t>%SYS-5-CONFIG_I: Configured from console by console</w:t>
      </w:r>
    </w:p>
    <w:p w14:paraId="7CA6D5D1" w14:textId="77777777" w:rsidR="00124918" w:rsidRPr="00FA6B9A" w:rsidRDefault="00124918" w:rsidP="009454C0">
      <w:pPr>
        <w:rPr>
          <w:rFonts w:ascii="宋体" w:hAnsi="宋体"/>
        </w:rPr>
      </w:pPr>
      <w:r w:rsidRPr="00FA6B9A">
        <w:rPr>
          <w:rFonts w:ascii="宋体" w:hAnsi="宋体"/>
        </w:rPr>
        <w:t>DeptAggSwitch2#write memory</w:t>
      </w:r>
    </w:p>
    <w:p w14:paraId="2765A5F1" w14:textId="77777777" w:rsidR="00124918" w:rsidRPr="00FA6B9A" w:rsidRDefault="00124918" w:rsidP="009454C0">
      <w:pPr>
        <w:rPr>
          <w:rFonts w:ascii="宋体" w:hAnsi="宋体"/>
        </w:rPr>
      </w:pPr>
      <w:r w:rsidRPr="00FA6B9A">
        <w:rPr>
          <w:rFonts w:ascii="宋体" w:hAnsi="宋体"/>
        </w:rPr>
        <w:t>Building configuration...</w:t>
      </w:r>
    </w:p>
    <w:p w14:paraId="019BE180" w14:textId="77777777" w:rsidR="00124918" w:rsidRPr="00FA6B9A" w:rsidRDefault="00124918" w:rsidP="009454C0">
      <w:pPr>
        <w:rPr>
          <w:rFonts w:ascii="宋体" w:hAnsi="宋体"/>
        </w:rPr>
      </w:pPr>
      <w:r w:rsidRPr="00FA6B9A">
        <w:rPr>
          <w:rFonts w:ascii="宋体" w:hAnsi="宋体"/>
        </w:rPr>
        <w:t>[OK]</w:t>
      </w:r>
    </w:p>
    <w:p w14:paraId="4DB7C2BA" w14:textId="5426A1E6" w:rsidR="00124918" w:rsidRPr="00FA6B9A" w:rsidRDefault="00124918" w:rsidP="009454C0">
      <w:pPr>
        <w:rPr>
          <w:rFonts w:ascii="宋体" w:hAnsi="宋体"/>
        </w:rPr>
      </w:pPr>
      <w:r w:rsidRPr="00FA6B9A">
        <w:rPr>
          <w:rFonts w:ascii="宋体" w:hAnsi="宋体"/>
        </w:rPr>
        <w:t>DeptAggSwitch2#</w:t>
      </w:r>
    </w:p>
    <w:p w14:paraId="0FDEA951" w14:textId="486214E7" w:rsidR="0019505C" w:rsidRPr="00FA6B9A" w:rsidRDefault="00124918" w:rsidP="009454C0">
      <w:pPr>
        <w:rPr>
          <w:rFonts w:ascii="宋体" w:hAnsi="宋体"/>
        </w:rPr>
      </w:pPr>
      <w:r w:rsidRPr="00FA6B9A">
        <w:rPr>
          <w:rFonts w:ascii="宋体" w:hAnsi="宋体"/>
          <w:noProof/>
        </w:rPr>
        <w:lastRenderedPageBreak/>
        <w:drawing>
          <wp:inline distT="0" distB="0" distL="0" distR="0" wp14:anchorId="75C8C199" wp14:editId="411E620D">
            <wp:extent cx="5274310" cy="6684010"/>
            <wp:effectExtent l="0" t="0" r="2540" b="2540"/>
            <wp:docPr id="1845989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9338" name=""/>
                    <pic:cNvPicPr/>
                  </pic:nvPicPr>
                  <pic:blipFill>
                    <a:blip r:embed="rId20"/>
                    <a:stretch>
                      <a:fillRect/>
                    </a:stretch>
                  </pic:blipFill>
                  <pic:spPr>
                    <a:xfrm>
                      <a:off x="0" y="0"/>
                      <a:ext cx="5274310" cy="6684010"/>
                    </a:xfrm>
                    <a:prstGeom prst="rect">
                      <a:avLst/>
                    </a:prstGeom>
                  </pic:spPr>
                </pic:pic>
              </a:graphicData>
            </a:graphic>
          </wp:inline>
        </w:drawing>
      </w:r>
    </w:p>
    <w:p w14:paraId="3A5ADC8F" w14:textId="3FD3A511" w:rsidR="0019505C" w:rsidRPr="001D0FD1" w:rsidRDefault="007D0051" w:rsidP="001D0FD1">
      <w:pPr>
        <w:pStyle w:val="4"/>
      </w:pPr>
      <w:r w:rsidRPr="001D0FD1">
        <w:rPr>
          <w:rFonts w:hint="eastAsia"/>
        </w:rPr>
        <w:t>2.3.4.</w:t>
      </w:r>
      <w:r w:rsidR="0019505C" w:rsidRPr="001D0FD1">
        <w:rPr>
          <w:rFonts w:hint="eastAsia"/>
        </w:rPr>
        <w:t>8.</w:t>
      </w:r>
      <w:r w:rsidR="0019505C" w:rsidRPr="001D0FD1">
        <w:rPr>
          <w:rFonts w:hint="eastAsia"/>
        </w:rPr>
        <w:t>部门接入交换机</w:t>
      </w:r>
      <w:r w:rsidR="0019505C" w:rsidRPr="001D0FD1">
        <w:t>1</w:t>
      </w:r>
      <w:r w:rsidR="0019505C" w:rsidRPr="001D0FD1">
        <w:t>配置</w:t>
      </w:r>
      <w:r w:rsidR="00124918" w:rsidRPr="001D0FD1">
        <w:rPr>
          <w:rFonts w:hint="eastAsia"/>
        </w:rPr>
        <w:t>（财务部）</w:t>
      </w:r>
    </w:p>
    <w:p w14:paraId="2DD773E7" w14:textId="77777777" w:rsidR="00124918" w:rsidRPr="00FA6B9A" w:rsidRDefault="00124918" w:rsidP="009454C0">
      <w:pPr>
        <w:rPr>
          <w:rFonts w:ascii="宋体" w:hAnsi="宋体"/>
        </w:rPr>
      </w:pPr>
      <w:r w:rsidRPr="00FA6B9A">
        <w:rPr>
          <w:rFonts w:ascii="宋体" w:hAnsi="宋体"/>
        </w:rPr>
        <w:t>Switch&gt;en</w:t>
      </w:r>
    </w:p>
    <w:p w14:paraId="3D8635D7" w14:textId="77777777" w:rsidR="00124918" w:rsidRPr="00FA6B9A" w:rsidRDefault="00124918" w:rsidP="009454C0">
      <w:pPr>
        <w:rPr>
          <w:rFonts w:ascii="宋体" w:hAnsi="宋体"/>
        </w:rPr>
      </w:pPr>
      <w:r w:rsidRPr="00FA6B9A">
        <w:rPr>
          <w:rFonts w:ascii="宋体" w:hAnsi="宋体"/>
        </w:rPr>
        <w:t>Switch#conf t</w:t>
      </w:r>
    </w:p>
    <w:p w14:paraId="60CC5989" w14:textId="77777777" w:rsidR="00124918" w:rsidRPr="00FA6B9A" w:rsidRDefault="00124918" w:rsidP="009454C0">
      <w:pPr>
        <w:rPr>
          <w:rFonts w:ascii="宋体" w:hAnsi="宋体"/>
        </w:rPr>
      </w:pPr>
      <w:r w:rsidRPr="00FA6B9A">
        <w:rPr>
          <w:rFonts w:ascii="宋体" w:hAnsi="宋体"/>
        </w:rPr>
        <w:t>Enter configuration commands, one per line.  End with CNTL/Z.</w:t>
      </w:r>
    </w:p>
    <w:p w14:paraId="1A93D435" w14:textId="77777777" w:rsidR="00124918" w:rsidRPr="00FA6B9A" w:rsidRDefault="00124918" w:rsidP="009454C0">
      <w:pPr>
        <w:rPr>
          <w:rFonts w:ascii="宋体" w:hAnsi="宋体"/>
        </w:rPr>
      </w:pPr>
      <w:r w:rsidRPr="00FA6B9A">
        <w:rPr>
          <w:rFonts w:ascii="宋体" w:hAnsi="宋体"/>
        </w:rPr>
        <w:t>Switch(config)#hostname DeptAccSwitch1</w:t>
      </w:r>
    </w:p>
    <w:p w14:paraId="7AC0347A" w14:textId="62758F88" w:rsidR="00124918" w:rsidRPr="00FA6B9A" w:rsidRDefault="00124918" w:rsidP="009454C0">
      <w:pPr>
        <w:rPr>
          <w:rFonts w:ascii="宋体" w:hAnsi="宋体"/>
          <w:b/>
          <w:bCs/>
        </w:rPr>
      </w:pPr>
      <w:r w:rsidRPr="00FA6B9A">
        <w:rPr>
          <w:rFonts w:ascii="宋体" w:hAnsi="宋体"/>
          <w:b/>
          <w:bCs/>
        </w:rPr>
        <w:t>// 创建VLAN</w:t>
      </w:r>
    </w:p>
    <w:p w14:paraId="3440BD43" w14:textId="77777777" w:rsidR="00124918" w:rsidRPr="00FA6B9A" w:rsidRDefault="00124918" w:rsidP="009454C0">
      <w:pPr>
        <w:rPr>
          <w:rFonts w:ascii="宋体" w:hAnsi="宋体"/>
        </w:rPr>
      </w:pPr>
      <w:r w:rsidRPr="00FA6B9A">
        <w:rPr>
          <w:rFonts w:ascii="宋体" w:hAnsi="宋体"/>
        </w:rPr>
        <w:t>DeptAccSwitch1(config)#vlan 10</w:t>
      </w:r>
    </w:p>
    <w:p w14:paraId="32A97C2C" w14:textId="77777777" w:rsidR="00124918" w:rsidRPr="00FA6B9A" w:rsidRDefault="00124918" w:rsidP="009454C0">
      <w:pPr>
        <w:rPr>
          <w:rFonts w:ascii="宋体" w:hAnsi="宋体"/>
        </w:rPr>
      </w:pPr>
      <w:r w:rsidRPr="00FA6B9A">
        <w:rPr>
          <w:rFonts w:ascii="宋体" w:hAnsi="宋体"/>
        </w:rPr>
        <w:lastRenderedPageBreak/>
        <w:t>DeptAccSwitch1(config-vlan)#name Finance</w:t>
      </w:r>
    </w:p>
    <w:p w14:paraId="2B0D6CBE" w14:textId="77777777" w:rsidR="00124918" w:rsidRPr="00FA6B9A" w:rsidRDefault="00124918" w:rsidP="009454C0">
      <w:pPr>
        <w:rPr>
          <w:rFonts w:ascii="宋体" w:hAnsi="宋体"/>
        </w:rPr>
      </w:pPr>
      <w:r w:rsidRPr="00FA6B9A">
        <w:rPr>
          <w:rFonts w:ascii="宋体" w:hAnsi="宋体"/>
        </w:rPr>
        <w:t>DeptAccSwitch1(config-vlan)#exit</w:t>
      </w:r>
    </w:p>
    <w:p w14:paraId="31A517B6" w14:textId="561B18DB" w:rsidR="00124918" w:rsidRPr="00FA6B9A" w:rsidRDefault="00124918" w:rsidP="009454C0">
      <w:pPr>
        <w:rPr>
          <w:rFonts w:ascii="宋体" w:hAnsi="宋体"/>
          <w:b/>
          <w:bCs/>
        </w:rPr>
      </w:pPr>
      <w:r w:rsidRPr="00FA6B9A">
        <w:rPr>
          <w:rFonts w:ascii="宋体" w:hAnsi="宋体"/>
          <w:b/>
          <w:bCs/>
        </w:rPr>
        <w:t>// 连接部门汇聚交换机1（fast0/1）</w:t>
      </w:r>
    </w:p>
    <w:p w14:paraId="3D1176D0" w14:textId="77777777" w:rsidR="00124918" w:rsidRPr="00FA6B9A" w:rsidRDefault="00124918" w:rsidP="009454C0">
      <w:pPr>
        <w:rPr>
          <w:rFonts w:ascii="宋体" w:hAnsi="宋体"/>
        </w:rPr>
      </w:pPr>
      <w:r w:rsidRPr="00FA6B9A">
        <w:rPr>
          <w:rFonts w:ascii="宋体" w:hAnsi="宋体"/>
        </w:rPr>
        <w:t>DeptAccSwitch1(config)#interface fastEthernet 0/1</w:t>
      </w:r>
    </w:p>
    <w:p w14:paraId="6207CF78" w14:textId="77777777" w:rsidR="00124918" w:rsidRPr="00FA6B9A" w:rsidRDefault="00124918" w:rsidP="009454C0">
      <w:pPr>
        <w:rPr>
          <w:rFonts w:ascii="宋体" w:hAnsi="宋体"/>
        </w:rPr>
      </w:pPr>
      <w:r w:rsidRPr="00FA6B9A">
        <w:rPr>
          <w:rFonts w:ascii="宋体" w:hAnsi="宋体"/>
        </w:rPr>
        <w:t>DeptAccSwitch1(config-if)#switchport mode trunk</w:t>
      </w:r>
    </w:p>
    <w:p w14:paraId="60AF1A7D" w14:textId="77777777" w:rsidR="00124918" w:rsidRPr="00FA6B9A" w:rsidRDefault="00124918" w:rsidP="009454C0">
      <w:pPr>
        <w:rPr>
          <w:rFonts w:ascii="宋体" w:hAnsi="宋体"/>
        </w:rPr>
      </w:pPr>
      <w:r w:rsidRPr="00FA6B9A">
        <w:rPr>
          <w:rFonts w:ascii="宋体" w:hAnsi="宋体"/>
        </w:rPr>
        <w:t>DeptAccSwitch1(config-if)#switchport trunk allowed vlan 10</w:t>
      </w:r>
    </w:p>
    <w:p w14:paraId="38981CD4" w14:textId="77777777" w:rsidR="00124918" w:rsidRPr="00FA6B9A" w:rsidRDefault="00124918" w:rsidP="009454C0">
      <w:pPr>
        <w:rPr>
          <w:rFonts w:ascii="宋体" w:hAnsi="宋体"/>
        </w:rPr>
      </w:pPr>
      <w:r w:rsidRPr="00FA6B9A">
        <w:rPr>
          <w:rFonts w:ascii="宋体" w:hAnsi="宋体"/>
        </w:rPr>
        <w:t>DeptAccSwitch1(config-if)#exit</w:t>
      </w:r>
    </w:p>
    <w:p w14:paraId="474F4380" w14:textId="45826632" w:rsidR="00124918" w:rsidRPr="00FA6B9A" w:rsidRDefault="00124918" w:rsidP="009454C0">
      <w:pPr>
        <w:rPr>
          <w:rFonts w:ascii="宋体" w:hAnsi="宋体"/>
          <w:b/>
          <w:bCs/>
        </w:rPr>
      </w:pPr>
      <w:r w:rsidRPr="00FA6B9A">
        <w:rPr>
          <w:rFonts w:ascii="宋体" w:hAnsi="宋体"/>
          <w:b/>
          <w:bCs/>
        </w:rPr>
        <w:t>// 连接部门</w:t>
      </w:r>
      <w:r w:rsidR="005E480C" w:rsidRPr="00FA6B9A">
        <w:rPr>
          <w:rFonts w:ascii="宋体" w:hAnsi="宋体"/>
          <w:b/>
          <w:bCs/>
        </w:rPr>
        <w:t>汇聚</w:t>
      </w:r>
      <w:r w:rsidRPr="00FA6B9A">
        <w:rPr>
          <w:rFonts w:ascii="宋体" w:hAnsi="宋体"/>
          <w:b/>
          <w:bCs/>
        </w:rPr>
        <w:t>交换机2（fast0/2）</w:t>
      </w:r>
    </w:p>
    <w:p w14:paraId="3E96CEAD" w14:textId="77777777" w:rsidR="00124918" w:rsidRPr="00FA6B9A" w:rsidRDefault="00124918" w:rsidP="009454C0">
      <w:pPr>
        <w:rPr>
          <w:rFonts w:ascii="宋体" w:hAnsi="宋体"/>
        </w:rPr>
      </w:pPr>
      <w:r w:rsidRPr="00FA6B9A">
        <w:rPr>
          <w:rFonts w:ascii="宋体" w:hAnsi="宋体"/>
        </w:rPr>
        <w:t>DeptAccSwitch1(config)#interface fastEthernet 0/2</w:t>
      </w:r>
    </w:p>
    <w:p w14:paraId="3A839EA3" w14:textId="77777777" w:rsidR="00124918" w:rsidRPr="00FA6B9A" w:rsidRDefault="00124918" w:rsidP="009454C0">
      <w:pPr>
        <w:rPr>
          <w:rFonts w:ascii="宋体" w:hAnsi="宋体"/>
        </w:rPr>
      </w:pPr>
      <w:r w:rsidRPr="00FA6B9A">
        <w:rPr>
          <w:rFonts w:ascii="宋体" w:hAnsi="宋体"/>
        </w:rPr>
        <w:t>DeptAccSwitch1(config-if)#switchport mode trunk</w:t>
      </w:r>
    </w:p>
    <w:p w14:paraId="66699A3F" w14:textId="77777777" w:rsidR="00124918" w:rsidRPr="00FA6B9A" w:rsidRDefault="00124918" w:rsidP="009454C0">
      <w:pPr>
        <w:rPr>
          <w:rFonts w:ascii="宋体" w:hAnsi="宋体"/>
        </w:rPr>
      </w:pPr>
      <w:r w:rsidRPr="00FA6B9A">
        <w:rPr>
          <w:rFonts w:ascii="宋体" w:hAnsi="宋体"/>
        </w:rPr>
        <w:t>DeptAccSwitch1(config-if)#switchport trunk allowed vlan 10</w:t>
      </w:r>
    </w:p>
    <w:p w14:paraId="7C4F4437" w14:textId="77777777" w:rsidR="00124918" w:rsidRPr="00FA6B9A" w:rsidRDefault="00124918" w:rsidP="009454C0">
      <w:pPr>
        <w:rPr>
          <w:rFonts w:ascii="宋体" w:hAnsi="宋体"/>
        </w:rPr>
      </w:pPr>
      <w:r w:rsidRPr="00FA6B9A">
        <w:rPr>
          <w:rFonts w:ascii="宋体" w:hAnsi="宋体"/>
        </w:rPr>
        <w:t>DeptAccSwitch1(config-if)#exit</w:t>
      </w:r>
    </w:p>
    <w:p w14:paraId="12152E33" w14:textId="2FAA72A2" w:rsidR="00124918" w:rsidRPr="00FA6B9A" w:rsidRDefault="00124918" w:rsidP="009454C0">
      <w:pPr>
        <w:rPr>
          <w:rFonts w:ascii="宋体" w:hAnsi="宋体"/>
          <w:b/>
          <w:bCs/>
        </w:rPr>
      </w:pPr>
      <w:r w:rsidRPr="00FA6B9A">
        <w:rPr>
          <w:rFonts w:ascii="宋体" w:hAnsi="宋体"/>
          <w:b/>
          <w:bCs/>
        </w:rPr>
        <w:t>// 连接财务PC（fast0/3</w:t>
      </w:r>
      <w:r w:rsidR="005D5194" w:rsidRPr="00FA6B9A">
        <w:rPr>
          <w:rFonts w:ascii="宋体" w:hAnsi="宋体" w:hint="eastAsia"/>
          <w:b/>
          <w:bCs/>
        </w:rPr>
        <w:t>-24</w:t>
      </w:r>
      <w:r w:rsidRPr="00FA6B9A">
        <w:rPr>
          <w:rFonts w:ascii="宋体" w:hAnsi="宋体"/>
          <w:b/>
          <w:bCs/>
        </w:rPr>
        <w:t>）</w:t>
      </w:r>
    </w:p>
    <w:p w14:paraId="32F593F1" w14:textId="77777777" w:rsidR="005D5194" w:rsidRPr="00FA6B9A" w:rsidRDefault="005D5194" w:rsidP="009454C0">
      <w:pPr>
        <w:rPr>
          <w:rFonts w:ascii="宋体" w:hAnsi="宋体"/>
        </w:rPr>
      </w:pPr>
      <w:r w:rsidRPr="00FA6B9A">
        <w:rPr>
          <w:rFonts w:ascii="宋体" w:hAnsi="宋体"/>
        </w:rPr>
        <w:t>DeptAccSwitch1(config)#interface range fastEthernet 0/3-24</w:t>
      </w:r>
    </w:p>
    <w:p w14:paraId="123957CD" w14:textId="77777777" w:rsidR="005D5194" w:rsidRPr="00FA6B9A" w:rsidRDefault="005D5194" w:rsidP="009454C0">
      <w:pPr>
        <w:rPr>
          <w:rFonts w:ascii="宋体" w:hAnsi="宋体"/>
        </w:rPr>
      </w:pPr>
      <w:r w:rsidRPr="00FA6B9A">
        <w:rPr>
          <w:rFonts w:ascii="宋体" w:hAnsi="宋体"/>
        </w:rPr>
        <w:t>DeptAccSwitch1(config-if-range)#switchport mode access</w:t>
      </w:r>
    </w:p>
    <w:p w14:paraId="3CE9FF62" w14:textId="77777777" w:rsidR="005D5194" w:rsidRPr="00FA6B9A" w:rsidRDefault="005D5194" w:rsidP="009454C0">
      <w:pPr>
        <w:rPr>
          <w:rFonts w:ascii="宋体" w:hAnsi="宋体"/>
        </w:rPr>
      </w:pPr>
      <w:r w:rsidRPr="00FA6B9A">
        <w:rPr>
          <w:rFonts w:ascii="宋体" w:hAnsi="宋体"/>
        </w:rPr>
        <w:t>DeptAccSwitch1(config-if-range)#switchport access vlan 10</w:t>
      </w:r>
    </w:p>
    <w:p w14:paraId="77F71702" w14:textId="77777777" w:rsidR="005D5194" w:rsidRPr="00FA6B9A" w:rsidRDefault="005D5194" w:rsidP="009454C0">
      <w:pPr>
        <w:rPr>
          <w:rFonts w:ascii="宋体" w:hAnsi="宋体"/>
        </w:rPr>
      </w:pPr>
      <w:r w:rsidRPr="00FA6B9A">
        <w:rPr>
          <w:rFonts w:ascii="宋体" w:hAnsi="宋体"/>
        </w:rPr>
        <w:t>DeptAccSwitch1(config-if-range)#switchport port-security</w:t>
      </w:r>
    </w:p>
    <w:p w14:paraId="5D3AA1B5" w14:textId="77777777" w:rsidR="005D5194" w:rsidRPr="00FA6B9A" w:rsidRDefault="005D5194" w:rsidP="009454C0">
      <w:pPr>
        <w:rPr>
          <w:rFonts w:ascii="宋体" w:hAnsi="宋体"/>
        </w:rPr>
      </w:pPr>
      <w:r w:rsidRPr="00FA6B9A">
        <w:rPr>
          <w:rFonts w:ascii="宋体" w:hAnsi="宋体"/>
        </w:rPr>
        <w:t>DeptAccSwitch1(config-if-range)#switchport port-security maximum 1</w:t>
      </w:r>
    </w:p>
    <w:p w14:paraId="2D5A91DE" w14:textId="77777777" w:rsidR="005D5194" w:rsidRPr="00FA6B9A" w:rsidRDefault="005D5194" w:rsidP="009454C0">
      <w:pPr>
        <w:rPr>
          <w:rFonts w:ascii="宋体" w:hAnsi="宋体"/>
        </w:rPr>
      </w:pPr>
      <w:r w:rsidRPr="00FA6B9A">
        <w:rPr>
          <w:rFonts w:ascii="宋体" w:hAnsi="宋体"/>
        </w:rPr>
        <w:t>DeptAccSwitch1(config-if-range)#switchport port-security violation shutdown</w:t>
      </w:r>
    </w:p>
    <w:p w14:paraId="069AC7D2" w14:textId="77777777" w:rsidR="005D5194" w:rsidRPr="00FA6B9A" w:rsidRDefault="005D5194" w:rsidP="009454C0">
      <w:pPr>
        <w:rPr>
          <w:rFonts w:ascii="宋体" w:hAnsi="宋体"/>
        </w:rPr>
      </w:pPr>
      <w:r w:rsidRPr="00FA6B9A">
        <w:rPr>
          <w:rFonts w:ascii="宋体" w:hAnsi="宋体"/>
        </w:rPr>
        <w:t>DeptAccSwitch1(config-if-range)#exit</w:t>
      </w:r>
    </w:p>
    <w:p w14:paraId="5898831B" w14:textId="77777777" w:rsidR="005D5194" w:rsidRPr="00FA6B9A" w:rsidRDefault="005D5194" w:rsidP="009454C0">
      <w:pPr>
        <w:rPr>
          <w:rFonts w:ascii="宋体" w:hAnsi="宋体"/>
        </w:rPr>
      </w:pPr>
      <w:r w:rsidRPr="00FA6B9A">
        <w:rPr>
          <w:rFonts w:ascii="宋体" w:hAnsi="宋体"/>
        </w:rPr>
        <w:t>DeptAccSwitch1(config)#</w:t>
      </w:r>
    </w:p>
    <w:p w14:paraId="0BFDAB5D" w14:textId="7562565F" w:rsidR="00124918" w:rsidRPr="00FA6B9A" w:rsidRDefault="00124918" w:rsidP="009454C0">
      <w:pPr>
        <w:rPr>
          <w:rFonts w:ascii="宋体" w:hAnsi="宋体"/>
          <w:b/>
          <w:bCs/>
        </w:rPr>
      </w:pPr>
      <w:r w:rsidRPr="00FA6B9A">
        <w:rPr>
          <w:rFonts w:ascii="宋体" w:hAnsi="宋体"/>
          <w:b/>
          <w:bCs/>
        </w:rPr>
        <w:t>// 保存配置</w:t>
      </w:r>
    </w:p>
    <w:p w14:paraId="217EB82E" w14:textId="77777777" w:rsidR="00124918" w:rsidRPr="00FA6B9A" w:rsidRDefault="00124918" w:rsidP="009454C0">
      <w:pPr>
        <w:rPr>
          <w:rFonts w:ascii="宋体" w:hAnsi="宋体"/>
        </w:rPr>
      </w:pPr>
      <w:r w:rsidRPr="00FA6B9A">
        <w:rPr>
          <w:rFonts w:ascii="宋体" w:hAnsi="宋体"/>
        </w:rPr>
        <w:t>DeptAccSwitch1(config)#end</w:t>
      </w:r>
    </w:p>
    <w:p w14:paraId="156C7476" w14:textId="77777777" w:rsidR="00124918" w:rsidRPr="00FA6B9A" w:rsidRDefault="00124918" w:rsidP="009454C0">
      <w:pPr>
        <w:rPr>
          <w:rFonts w:ascii="宋体" w:hAnsi="宋体"/>
        </w:rPr>
      </w:pPr>
      <w:r w:rsidRPr="00FA6B9A">
        <w:rPr>
          <w:rFonts w:ascii="宋体" w:hAnsi="宋体"/>
        </w:rPr>
        <w:t>DeptAccSwitch1#</w:t>
      </w:r>
    </w:p>
    <w:p w14:paraId="7CBC8BBC" w14:textId="77777777" w:rsidR="00124918" w:rsidRPr="00FA6B9A" w:rsidRDefault="00124918" w:rsidP="009454C0">
      <w:pPr>
        <w:rPr>
          <w:rFonts w:ascii="宋体" w:hAnsi="宋体"/>
        </w:rPr>
      </w:pPr>
      <w:r w:rsidRPr="00FA6B9A">
        <w:rPr>
          <w:rFonts w:ascii="宋体" w:hAnsi="宋体"/>
        </w:rPr>
        <w:t>%SYS-5-CONFIG_I: Configured from console by console</w:t>
      </w:r>
    </w:p>
    <w:p w14:paraId="6849A654" w14:textId="77777777" w:rsidR="00124918" w:rsidRPr="00FA6B9A" w:rsidRDefault="00124918" w:rsidP="009454C0">
      <w:pPr>
        <w:rPr>
          <w:rFonts w:ascii="宋体" w:hAnsi="宋体"/>
        </w:rPr>
      </w:pPr>
      <w:r w:rsidRPr="00FA6B9A">
        <w:rPr>
          <w:rFonts w:ascii="宋体" w:hAnsi="宋体"/>
        </w:rPr>
        <w:t>DeptAccSwitch1#write memory</w:t>
      </w:r>
    </w:p>
    <w:p w14:paraId="6C7EC83E" w14:textId="77777777" w:rsidR="00124918" w:rsidRPr="00FA6B9A" w:rsidRDefault="00124918" w:rsidP="009454C0">
      <w:pPr>
        <w:rPr>
          <w:rFonts w:ascii="宋体" w:hAnsi="宋体"/>
        </w:rPr>
      </w:pPr>
      <w:r w:rsidRPr="00FA6B9A">
        <w:rPr>
          <w:rFonts w:ascii="宋体" w:hAnsi="宋体"/>
        </w:rPr>
        <w:t>Building configuration...</w:t>
      </w:r>
    </w:p>
    <w:p w14:paraId="56D4E9A9" w14:textId="77777777" w:rsidR="00124918" w:rsidRPr="00FA6B9A" w:rsidRDefault="00124918" w:rsidP="009454C0">
      <w:pPr>
        <w:rPr>
          <w:rFonts w:ascii="宋体" w:hAnsi="宋体"/>
        </w:rPr>
      </w:pPr>
      <w:r w:rsidRPr="00FA6B9A">
        <w:rPr>
          <w:rFonts w:ascii="宋体" w:hAnsi="宋体"/>
        </w:rPr>
        <w:t>[OK]</w:t>
      </w:r>
    </w:p>
    <w:p w14:paraId="134E960F" w14:textId="4114CB0A" w:rsidR="0019505C" w:rsidRPr="00FA6B9A" w:rsidRDefault="00124918" w:rsidP="009454C0">
      <w:pPr>
        <w:rPr>
          <w:rFonts w:ascii="宋体" w:hAnsi="宋体"/>
        </w:rPr>
      </w:pPr>
      <w:r w:rsidRPr="00FA6B9A">
        <w:rPr>
          <w:rFonts w:ascii="宋体" w:hAnsi="宋体"/>
        </w:rPr>
        <w:t>DeptAccSwitch1#</w:t>
      </w:r>
    </w:p>
    <w:p w14:paraId="0D166156" w14:textId="79B729FF" w:rsidR="00124918" w:rsidRPr="00FA6B9A" w:rsidRDefault="005D5194" w:rsidP="009454C0">
      <w:pPr>
        <w:rPr>
          <w:rFonts w:ascii="宋体" w:hAnsi="宋体"/>
        </w:rPr>
      </w:pPr>
      <w:r w:rsidRPr="00FA6B9A">
        <w:rPr>
          <w:rFonts w:ascii="宋体" w:hAnsi="宋体"/>
          <w:noProof/>
        </w:rPr>
        <w:lastRenderedPageBreak/>
        <w:drawing>
          <wp:inline distT="0" distB="0" distL="0" distR="0" wp14:anchorId="02D318EC" wp14:editId="2B83D406">
            <wp:extent cx="5274310" cy="4885690"/>
            <wp:effectExtent l="0" t="0" r="2540" b="0"/>
            <wp:docPr id="2125337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7003" name=""/>
                    <pic:cNvPicPr/>
                  </pic:nvPicPr>
                  <pic:blipFill>
                    <a:blip r:embed="rId21"/>
                    <a:stretch>
                      <a:fillRect/>
                    </a:stretch>
                  </pic:blipFill>
                  <pic:spPr>
                    <a:xfrm>
                      <a:off x="0" y="0"/>
                      <a:ext cx="5274310" cy="4885690"/>
                    </a:xfrm>
                    <a:prstGeom prst="rect">
                      <a:avLst/>
                    </a:prstGeom>
                  </pic:spPr>
                </pic:pic>
              </a:graphicData>
            </a:graphic>
          </wp:inline>
        </w:drawing>
      </w:r>
    </w:p>
    <w:p w14:paraId="4ACC25C7" w14:textId="357058D1" w:rsidR="0019505C" w:rsidRPr="001D0FD1" w:rsidRDefault="007D0051" w:rsidP="001D0FD1">
      <w:pPr>
        <w:pStyle w:val="4"/>
      </w:pPr>
      <w:r w:rsidRPr="001D0FD1">
        <w:rPr>
          <w:rFonts w:hint="eastAsia"/>
        </w:rPr>
        <w:t>2.3.4.</w:t>
      </w:r>
      <w:r w:rsidR="0019505C" w:rsidRPr="001D0FD1">
        <w:rPr>
          <w:rFonts w:hint="eastAsia"/>
        </w:rPr>
        <w:t>9.</w:t>
      </w:r>
      <w:r w:rsidR="0019505C" w:rsidRPr="001D0FD1">
        <w:rPr>
          <w:rFonts w:hint="eastAsia"/>
        </w:rPr>
        <w:t>部门接入交换机</w:t>
      </w:r>
      <w:r w:rsidR="0019505C" w:rsidRPr="001D0FD1">
        <w:rPr>
          <w:rFonts w:hint="eastAsia"/>
        </w:rPr>
        <w:t>2</w:t>
      </w:r>
      <w:r w:rsidR="0019505C" w:rsidRPr="001D0FD1">
        <w:t>配置</w:t>
      </w:r>
      <w:r w:rsidR="00124918" w:rsidRPr="001D0FD1">
        <w:rPr>
          <w:rFonts w:hint="eastAsia"/>
        </w:rPr>
        <w:t>（技术部）</w:t>
      </w:r>
    </w:p>
    <w:p w14:paraId="329A95FD" w14:textId="77777777" w:rsidR="00124918" w:rsidRPr="00FA6B9A" w:rsidRDefault="00124918" w:rsidP="009454C0">
      <w:pPr>
        <w:rPr>
          <w:rFonts w:ascii="宋体" w:hAnsi="宋体"/>
        </w:rPr>
      </w:pPr>
      <w:r w:rsidRPr="00FA6B9A">
        <w:rPr>
          <w:rFonts w:ascii="宋体" w:hAnsi="宋体"/>
        </w:rPr>
        <w:t>Switch&gt;en</w:t>
      </w:r>
    </w:p>
    <w:p w14:paraId="6F78DF6D" w14:textId="77777777" w:rsidR="00124918" w:rsidRPr="00FA6B9A" w:rsidRDefault="00124918" w:rsidP="009454C0">
      <w:pPr>
        <w:rPr>
          <w:rFonts w:ascii="宋体" w:hAnsi="宋体"/>
        </w:rPr>
      </w:pPr>
      <w:r w:rsidRPr="00FA6B9A">
        <w:rPr>
          <w:rFonts w:ascii="宋体" w:hAnsi="宋体"/>
        </w:rPr>
        <w:t>Switch#conf t</w:t>
      </w:r>
    </w:p>
    <w:p w14:paraId="0B20549C" w14:textId="77777777" w:rsidR="00124918" w:rsidRPr="00FA6B9A" w:rsidRDefault="00124918" w:rsidP="009454C0">
      <w:pPr>
        <w:rPr>
          <w:rFonts w:ascii="宋体" w:hAnsi="宋体"/>
        </w:rPr>
      </w:pPr>
      <w:r w:rsidRPr="00FA6B9A">
        <w:rPr>
          <w:rFonts w:ascii="宋体" w:hAnsi="宋体"/>
        </w:rPr>
        <w:t>Enter configuration commands, one per line.  End with CNTL/Z.</w:t>
      </w:r>
    </w:p>
    <w:p w14:paraId="0A886087" w14:textId="77777777" w:rsidR="00124918" w:rsidRPr="00FA6B9A" w:rsidRDefault="00124918" w:rsidP="009454C0">
      <w:pPr>
        <w:rPr>
          <w:rFonts w:ascii="宋体" w:hAnsi="宋体"/>
        </w:rPr>
      </w:pPr>
      <w:r w:rsidRPr="00FA6B9A">
        <w:rPr>
          <w:rFonts w:ascii="宋体" w:hAnsi="宋体"/>
        </w:rPr>
        <w:t>Switch(config)#hostname DeptAccSwitch2</w:t>
      </w:r>
    </w:p>
    <w:p w14:paraId="725A8975" w14:textId="2CEBCE38" w:rsidR="00124918" w:rsidRPr="00FA6B9A" w:rsidRDefault="00124918" w:rsidP="009454C0">
      <w:pPr>
        <w:rPr>
          <w:rFonts w:ascii="宋体" w:hAnsi="宋体"/>
          <w:b/>
          <w:bCs/>
        </w:rPr>
      </w:pPr>
      <w:r w:rsidRPr="00FA6B9A">
        <w:rPr>
          <w:rFonts w:ascii="宋体" w:hAnsi="宋体"/>
          <w:b/>
          <w:bCs/>
        </w:rPr>
        <w:t>// 创建VLAN</w:t>
      </w:r>
    </w:p>
    <w:p w14:paraId="165854D4" w14:textId="77777777" w:rsidR="00124918" w:rsidRPr="00FA6B9A" w:rsidRDefault="00124918" w:rsidP="009454C0">
      <w:pPr>
        <w:rPr>
          <w:rFonts w:ascii="宋体" w:hAnsi="宋体"/>
        </w:rPr>
      </w:pPr>
      <w:r w:rsidRPr="00FA6B9A">
        <w:rPr>
          <w:rFonts w:ascii="宋体" w:hAnsi="宋体"/>
        </w:rPr>
        <w:t>DeptAccSwitch2(config)#vlan 20</w:t>
      </w:r>
    </w:p>
    <w:p w14:paraId="55BAFE4A" w14:textId="77777777" w:rsidR="00124918" w:rsidRPr="00FA6B9A" w:rsidRDefault="00124918" w:rsidP="009454C0">
      <w:pPr>
        <w:rPr>
          <w:rFonts w:ascii="宋体" w:hAnsi="宋体"/>
        </w:rPr>
      </w:pPr>
      <w:r w:rsidRPr="00FA6B9A">
        <w:rPr>
          <w:rFonts w:ascii="宋体" w:hAnsi="宋体"/>
        </w:rPr>
        <w:t>DeptAccSwitch2(config-vlan)#name Tech</w:t>
      </w:r>
    </w:p>
    <w:p w14:paraId="01BA3C58" w14:textId="77777777" w:rsidR="00124918" w:rsidRPr="00FA6B9A" w:rsidRDefault="00124918" w:rsidP="009454C0">
      <w:pPr>
        <w:rPr>
          <w:rFonts w:ascii="宋体" w:hAnsi="宋体"/>
        </w:rPr>
      </w:pPr>
      <w:r w:rsidRPr="00FA6B9A">
        <w:rPr>
          <w:rFonts w:ascii="宋体" w:hAnsi="宋体"/>
        </w:rPr>
        <w:t>DeptAccSwitch2(config-vlan)#exit</w:t>
      </w:r>
    </w:p>
    <w:p w14:paraId="27933CBD" w14:textId="0F673067" w:rsidR="00124918" w:rsidRPr="00FA6B9A" w:rsidRDefault="00124918" w:rsidP="009454C0">
      <w:pPr>
        <w:rPr>
          <w:rFonts w:ascii="宋体" w:hAnsi="宋体"/>
          <w:b/>
          <w:bCs/>
        </w:rPr>
      </w:pPr>
      <w:r w:rsidRPr="00FA6B9A">
        <w:rPr>
          <w:rFonts w:ascii="宋体" w:hAnsi="宋体"/>
          <w:b/>
          <w:bCs/>
        </w:rPr>
        <w:t>// 连接部门汇聚交换机2（fast0/1）</w:t>
      </w:r>
    </w:p>
    <w:p w14:paraId="60A9BF2E" w14:textId="77777777" w:rsidR="00124918" w:rsidRPr="00FA6B9A" w:rsidRDefault="00124918" w:rsidP="009454C0">
      <w:pPr>
        <w:rPr>
          <w:rFonts w:ascii="宋体" w:hAnsi="宋体"/>
        </w:rPr>
      </w:pPr>
      <w:r w:rsidRPr="00FA6B9A">
        <w:rPr>
          <w:rFonts w:ascii="宋体" w:hAnsi="宋体"/>
        </w:rPr>
        <w:t>DeptAccSwitch2(config)#interface fastEthernet 0/1</w:t>
      </w:r>
    </w:p>
    <w:p w14:paraId="6B181EED" w14:textId="77777777" w:rsidR="00124918" w:rsidRPr="00FA6B9A" w:rsidRDefault="00124918" w:rsidP="009454C0">
      <w:pPr>
        <w:rPr>
          <w:rFonts w:ascii="宋体" w:hAnsi="宋体"/>
        </w:rPr>
      </w:pPr>
      <w:r w:rsidRPr="00FA6B9A">
        <w:rPr>
          <w:rFonts w:ascii="宋体" w:hAnsi="宋体"/>
        </w:rPr>
        <w:t>DeptAccSwitch2(config-if)#switchport mode trunk</w:t>
      </w:r>
    </w:p>
    <w:p w14:paraId="17676B6D" w14:textId="77777777" w:rsidR="00124918" w:rsidRPr="00FA6B9A" w:rsidRDefault="00124918" w:rsidP="009454C0">
      <w:pPr>
        <w:rPr>
          <w:rFonts w:ascii="宋体" w:hAnsi="宋体"/>
        </w:rPr>
      </w:pPr>
      <w:r w:rsidRPr="00FA6B9A">
        <w:rPr>
          <w:rFonts w:ascii="宋体" w:hAnsi="宋体"/>
        </w:rPr>
        <w:t>DeptAccSwitch2(config-if)#switchport trunk allowed vlan 20</w:t>
      </w:r>
    </w:p>
    <w:p w14:paraId="786ED24E" w14:textId="77777777" w:rsidR="00124918" w:rsidRPr="00FA6B9A" w:rsidRDefault="00124918" w:rsidP="009454C0">
      <w:pPr>
        <w:rPr>
          <w:rFonts w:ascii="宋体" w:hAnsi="宋体"/>
        </w:rPr>
      </w:pPr>
      <w:r w:rsidRPr="00FA6B9A">
        <w:rPr>
          <w:rFonts w:ascii="宋体" w:hAnsi="宋体"/>
        </w:rPr>
        <w:lastRenderedPageBreak/>
        <w:t>DeptAccSwitch2(config-if)#exit</w:t>
      </w:r>
    </w:p>
    <w:p w14:paraId="7590FBDA" w14:textId="4E86E9FB" w:rsidR="00124918" w:rsidRPr="00FA6B9A" w:rsidRDefault="00124918" w:rsidP="009454C0">
      <w:pPr>
        <w:rPr>
          <w:rFonts w:ascii="宋体" w:hAnsi="宋体"/>
          <w:b/>
          <w:bCs/>
        </w:rPr>
      </w:pPr>
      <w:r w:rsidRPr="00FA6B9A">
        <w:rPr>
          <w:rFonts w:ascii="宋体" w:hAnsi="宋体"/>
          <w:b/>
          <w:bCs/>
        </w:rPr>
        <w:t>// 连接部门接入交换机1（fast0/2）</w:t>
      </w:r>
    </w:p>
    <w:p w14:paraId="561AD06E" w14:textId="77777777" w:rsidR="00124918" w:rsidRPr="00FA6B9A" w:rsidRDefault="00124918" w:rsidP="009454C0">
      <w:pPr>
        <w:rPr>
          <w:rFonts w:ascii="宋体" w:hAnsi="宋体"/>
        </w:rPr>
      </w:pPr>
      <w:r w:rsidRPr="00FA6B9A">
        <w:rPr>
          <w:rFonts w:ascii="宋体" w:hAnsi="宋体"/>
        </w:rPr>
        <w:t>DeptAccSwitch2(config)#interface fastEthernet 0/2</w:t>
      </w:r>
    </w:p>
    <w:p w14:paraId="5DBAFE13" w14:textId="77777777" w:rsidR="00124918" w:rsidRPr="00FA6B9A" w:rsidRDefault="00124918" w:rsidP="009454C0">
      <w:pPr>
        <w:rPr>
          <w:rFonts w:ascii="宋体" w:hAnsi="宋体"/>
        </w:rPr>
      </w:pPr>
      <w:r w:rsidRPr="00FA6B9A">
        <w:rPr>
          <w:rFonts w:ascii="宋体" w:hAnsi="宋体"/>
        </w:rPr>
        <w:t>DeptAccSwitch2(config-if)#switchport mode trunk</w:t>
      </w:r>
    </w:p>
    <w:p w14:paraId="69B2113E" w14:textId="77777777" w:rsidR="00124918" w:rsidRPr="00FA6B9A" w:rsidRDefault="00124918" w:rsidP="009454C0">
      <w:pPr>
        <w:rPr>
          <w:rFonts w:ascii="宋体" w:hAnsi="宋体"/>
        </w:rPr>
      </w:pPr>
      <w:r w:rsidRPr="00FA6B9A">
        <w:rPr>
          <w:rFonts w:ascii="宋体" w:hAnsi="宋体"/>
        </w:rPr>
        <w:t>DeptAccSwitch2(config-if)#switchport trunk allowed vlan 20</w:t>
      </w:r>
    </w:p>
    <w:p w14:paraId="6F4C5867" w14:textId="77777777" w:rsidR="00124918" w:rsidRPr="00FA6B9A" w:rsidRDefault="00124918" w:rsidP="009454C0">
      <w:pPr>
        <w:rPr>
          <w:rFonts w:ascii="宋体" w:hAnsi="宋体"/>
        </w:rPr>
      </w:pPr>
      <w:r w:rsidRPr="00FA6B9A">
        <w:rPr>
          <w:rFonts w:ascii="宋体" w:hAnsi="宋体"/>
        </w:rPr>
        <w:t>DeptAccSwitch2(config-if)#exit</w:t>
      </w:r>
    </w:p>
    <w:p w14:paraId="10F97B22" w14:textId="28E0B274" w:rsidR="00124918" w:rsidRPr="00FA6B9A" w:rsidRDefault="00124918" w:rsidP="009454C0">
      <w:pPr>
        <w:rPr>
          <w:rFonts w:ascii="宋体" w:hAnsi="宋体"/>
          <w:b/>
          <w:bCs/>
        </w:rPr>
      </w:pPr>
      <w:r w:rsidRPr="00FA6B9A">
        <w:rPr>
          <w:rFonts w:ascii="宋体" w:hAnsi="宋体"/>
          <w:b/>
          <w:bCs/>
        </w:rPr>
        <w:t>// 连接技术PC（fast0/3</w:t>
      </w:r>
      <w:r w:rsidR="005D5194" w:rsidRPr="00FA6B9A">
        <w:rPr>
          <w:rFonts w:ascii="宋体" w:hAnsi="宋体" w:hint="eastAsia"/>
          <w:b/>
          <w:bCs/>
        </w:rPr>
        <w:t>-24</w:t>
      </w:r>
      <w:r w:rsidRPr="00FA6B9A">
        <w:rPr>
          <w:rFonts w:ascii="宋体" w:hAnsi="宋体"/>
          <w:b/>
          <w:bCs/>
        </w:rPr>
        <w:t>）</w:t>
      </w:r>
    </w:p>
    <w:p w14:paraId="7151521D" w14:textId="77777777" w:rsidR="005D5194" w:rsidRPr="00FA6B9A" w:rsidRDefault="005D5194" w:rsidP="009454C0">
      <w:pPr>
        <w:rPr>
          <w:rFonts w:ascii="宋体" w:hAnsi="宋体"/>
        </w:rPr>
      </w:pPr>
      <w:r w:rsidRPr="00FA6B9A">
        <w:rPr>
          <w:rFonts w:ascii="宋体" w:hAnsi="宋体"/>
        </w:rPr>
        <w:t>DeptAccSwitch2(config)#interface range fastEthernet 0/3-24</w:t>
      </w:r>
    </w:p>
    <w:p w14:paraId="57C80930" w14:textId="77777777" w:rsidR="005D5194" w:rsidRPr="00FA6B9A" w:rsidRDefault="005D5194" w:rsidP="009454C0">
      <w:pPr>
        <w:rPr>
          <w:rFonts w:ascii="宋体" w:hAnsi="宋体"/>
        </w:rPr>
      </w:pPr>
      <w:r w:rsidRPr="00FA6B9A">
        <w:rPr>
          <w:rFonts w:ascii="宋体" w:hAnsi="宋体"/>
        </w:rPr>
        <w:t>DeptAccSwitch2(config-if-range)#switchport mode access</w:t>
      </w:r>
    </w:p>
    <w:p w14:paraId="30154A95" w14:textId="77777777" w:rsidR="005D5194" w:rsidRPr="00FA6B9A" w:rsidRDefault="005D5194" w:rsidP="009454C0">
      <w:pPr>
        <w:rPr>
          <w:rFonts w:ascii="宋体" w:hAnsi="宋体"/>
        </w:rPr>
      </w:pPr>
      <w:r w:rsidRPr="00FA6B9A">
        <w:rPr>
          <w:rFonts w:ascii="宋体" w:hAnsi="宋体"/>
        </w:rPr>
        <w:t>DeptAccSwitch2(config-if-range)#switchport access vlan 20</w:t>
      </w:r>
    </w:p>
    <w:p w14:paraId="3BDB0F4B" w14:textId="77777777" w:rsidR="005D5194" w:rsidRPr="00FA6B9A" w:rsidRDefault="005D5194" w:rsidP="009454C0">
      <w:pPr>
        <w:rPr>
          <w:rFonts w:ascii="宋体" w:hAnsi="宋体"/>
        </w:rPr>
      </w:pPr>
      <w:r w:rsidRPr="00FA6B9A">
        <w:rPr>
          <w:rFonts w:ascii="宋体" w:hAnsi="宋体"/>
        </w:rPr>
        <w:t>DeptAccSwitch2(config-if-range)#switchport port-security</w:t>
      </w:r>
    </w:p>
    <w:p w14:paraId="5DE68FEE" w14:textId="77777777" w:rsidR="005D5194" w:rsidRPr="00FA6B9A" w:rsidRDefault="005D5194" w:rsidP="009454C0">
      <w:pPr>
        <w:rPr>
          <w:rFonts w:ascii="宋体" w:hAnsi="宋体"/>
        </w:rPr>
      </w:pPr>
      <w:r w:rsidRPr="00FA6B9A">
        <w:rPr>
          <w:rFonts w:ascii="宋体" w:hAnsi="宋体"/>
        </w:rPr>
        <w:t>DeptAccSwitch2(config-if-range)#switchport port-security maximum 1</w:t>
      </w:r>
    </w:p>
    <w:p w14:paraId="712C7593" w14:textId="77777777" w:rsidR="005D5194" w:rsidRPr="00FA6B9A" w:rsidRDefault="005D5194" w:rsidP="009454C0">
      <w:pPr>
        <w:rPr>
          <w:rFonts w:ascii="宋体" w:hAnsi="宋体"/>
        </w:rPr>
      </w:pPr>
      <w:r w:rsidRPr="00FA6B9A">
        <w:rPr>
          <w:rFonts w:ascii="宋体" w:hAnsi="宋体"/>
        </w:rPr>
        <w:t>DeptAccSwitch2(config-if-range)#switchport port-security violation shutdown</w:t>
      </w:r>
    </w:p>
    <w:p w14:paraId="6DDE634F" w14:textId="77777777" w:rsidR="005D5194" w:rsidRPr="00FA6B9A" w:rsidRDefault="005D5194" w:rsidP="009454C0">
      <w:pPr>
        <w:rPr>
          <w:rFonts w:ascii="宋体" w:hAnsi="宋体"/>
        </w:rPr>
      </w:pPr>
      <w:r w:rsidRPr="00FA6B9A">
        <w:rPr>
          <w:rFonts w:ascii="宋体" w:hAnsi="宋体"/>
        </w:rPr>
        <w:t>DeptAccSwitch2(config-if-range)#exit</w:t>
      </w:r>
    </w:p>
    <w:p w14:paraId="7AF48907" w14:textId="20F18DEC" w:rsidR="00124918" w:rsidRPr="00FA6B9A" w:rsidRDefault="00124918" w:rsidP="009454C0">
      <w:pPr>
        <w:rPr>
          <w:rFonts w:ascii="宋体" w:hAnsi="宋体"/>
          <w:b/>
          <w:bCs/>
        </w:rPr>
      </w:pPr>
      <w:r w:rsidRPr="00FA6B9A">
        <w:rPr>
          <w:rFonts w:ascii="宋体" w:hAnsi="宋体"/>
          <w:b/>
          <w:bCs/>
        </w:rPr>
        <w:t>// 保存配置</w:t>
      </w:r>
    </w:p>
    <w:p w14:paraId="5024A8C7" w14:textId="77777777" w:rsidR="00124918" w:rsidRPr="00FA6B9A" w:rsidRDefault="00124918" w:rsidP="009454C0">
      <w:pPr>
        <w:rPr>
          <w:rFonts w:ascii="宋体" w:hAnsi="宋体"/>
        </w:rPr>
      </w:pPr>
      <w:r w:rsidRPr="00FA6B9A">
        <w:rPr>
          <w:rFonts w:ascii="宋体" w:hAnsi="宋体"/>
        </w:rPr>
        <w:t>DeptAccSwitch2(config)#end</w:t>
      </w:r>
    </w:p>
    <w:p w14:paraId="296BC5AB" w14:textId="77777777" w:rsidR="00124918" w:rsidRPr="00FA6B9A" w:rsidRDefault="00124918" w:rsidP="009454C0">
      <w:pPr>
        <w:rPr>
          <w:rFonts w:ascii="宋体" w:hAnsi="宋体"/>
        </w:rPr>
      </w:pPr>
      <w:r w:rsidRPr="00FA6B9A">
        <w:rPr>
          <w:rFonts w:ascii="宋体" w:hAnsi="宋体"/>
        </w:rPr>
        <w:t>DeptAccSwitch2#</w:t>
      </w:r>
    </w:p>
    <w:p w14:paraId="268AEFC3" w14:textId="77777777" w:rsidR="00124918" w:rsidRPr="00FA6B9A" w:rsidRDefault="00124918" w:rsidP="009454C0">
      <w:pPr>
        <w:rPr>
          <w:rFonts w:ascii="宋体" w:hAnsi="宋体"/>
        </w:rPr>
      </w:pPr>
      <w:r w:rsidRPr="00FA6B9A">
        <w:rPr>
          <w:rFonts w:ascii="宋体" w:hAnsi="宋体"/>
        </w:rPr>
        <w:t>%SYS-5-CONFIG_I: Configured from console by console</w:t>
      </w:r>
    </w:p>
    <w:p w14:paraId="3B1CDFFC" w14:textId="77777777" w:rsidR="00124918" w:rsidRPr="00FA6B9A" w:rsidRDefault="00124918" w:rsidP="009454C0">
      <w:pPr>
        <w:rPr>
          <w:rFonts w:ascii="宋体" w:hAnsi="宋体"/>
        </w:rPr>
      </w:pPr>
      <w:r w:rsidRPr="00FA6B9A">
        <w:rPr>
          <w:rFonts w:ascii="宋体" w:hAnsi="宋体"/>
        </w:rPr>
        <w:t>DeptAccSwitch2#write memory</w:t>
      </w:r>
    </w:p>
    <w:p w14:paraId="5DC99FB6" w14:textId="77777777" w:rsidR="00124918" w:rsidRPr="00FA6B9A" w:rsidRDefault="00124918" w:rsidP="009454C0">
      <w:pPr>
        <w:rPr>
          <w:rFonts w:ascii="宋体" w:hAnsi="宋体"/>
        </w:rPr>
      </w:pPr>
      <w:r w:rsidRPr="00FA6B9A">
        <w:rPr>
          <w:rFonts w:ascii="宋体" w:hAnsi="宋体"/>
        </w:rPr>
        <w:t>Building configuration...</w:t>
      </w:r>
    </w:p>
    <w:p w14:paraId="1B00E8CE" w14:textId="77777777" w:rsidR="00124918" w:rsidRPr="00FA6B9A" w:rsidRDefault="00124918" w:rsidP="009454C0">
      <w:pPr>
        <w:rPr>
          <w:rFonts w:ascii="宋体" w:hAnsi="宋体"/>
        </w:rPr>
      </w:pPr>
      <w:r w:rsidRPr="00FA6B9A">
        <w:rPr>
          <w:rFonts w:ascii="宋体" w:hAnsi="宋体"/>
        </w:rPr>
        <w:t>[OK]</w:t>
      </w:r>
    </w:p>
    <w:p w14:paraId="57A740A2" w14:textId="0CEFD897" w:rsidR="00124918" w:rsidRPr="00FA6B9A" w:rsidRDefault="00124918" w:rsidP="009454C0">
      <w:pPr>
        <w:rPr>
          <w:rFonts w:ascii="宋体" w:hAnsi="宋体"/>
        </w:rPr>
      </w:pPr>
      <w:r w:rsidRPr="00FA6B9A">
        <w:rPr>
          <w:rFonts w:ascii="宋体" w:hAnsi="宋体"/>
        </w:rPr>
        <w:t>DeptAccSwitch2#</w:t>
      </w:r>
    </w:p>
    <w:p w14:paraId="47B0CC19" w14:textId="301F719F" w:rsidR="0019505C" w:rsidRDefault="005D5194" w:rsidP="009454C0">
      <w:pPr>
        <w:rPr>
          <w:rFonts w:ascii="宋体" w:hAnsi="宋体"/>
        </w:rPr>
      </w:pPr>
      <w:r w:rsidRPr="00FA6B9A">
        <w:rPr>
          <w:rFonts w:ascii="宋体" w:hAnsi="宋体"/>
          <w:noProof/>
        </w:rPr>
        <w:lastRenderedPageBreak/>
        <w:drawing>
          <wp:inline distT="0" distB="0" distL="0" distR="0" wp14:anchorId="4156A2A0" wp14:editId="7A882B83">
            <wp:extent cx="5274310" cy="4899025"/>
            <wp:effectExtent l="0" t="0" r="2540" b="0"/>
            <wp:docPr id="178940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0643" name=""/>
                    <pic:cNvPicPr/>
                  </pic:nvPicPr>
                  <pic:blipFill>
                    <a:blip r:embed="rId22"/>
                    <a:stretch>
                      <a:fillRect/>
                    </a:stretch>
                  </pic:blipFill>
                  <pic:spPr>
                    <a:xfrm>
                      <a:off x="0" y="0"/>
                      <a:ext cx="5274310" cy="4899025"/>
                    </a:xfrm>
                    <a:prstGeom prst="rect">
                      <a:avLst/>
                    </a:prstGeom>
                  </pic:spPr>
                </pic:pic>
              </a:graphicData>
            </a:graphic>
          </wp:inline>
        </w:drawing>
      </w:r>
    </w:p>
    <w:p w14:paraId="57A680F5" w14:textId="77777777" w:rsidR="00AE1F66" w:rsidRPr="00FA6B9A" w:rsidRDefault="00AE1F66" w:rsidP="009454C0">
      <w:pPr>
        <w:rPr>
          <w:rFonts w:ascii="宋体" w:hAnsi="宋体"/>
        </w:rPr>
      </w:pPr>
    </w:p>
    <w:p w14:paraId="0F5D76E8" w14:textId="193D92E9" w:rsidR="00B16C2D" w:rsidRPr="001D0FD1" w:rsidRDefault="007D0051" w:rsidP="001D0FD1">
      <w:pPr>
        <w:pStyle w:val="4"/>
      </w:pPr>
      <w:r w:rsidRPr="001D0FD1">
        <w:rPr>
          <w:rFonts w:hint="eastAsia"/>
        </w:rPr>
        <w:t>2.3.4.</w:t>
      </w:r>
      <w:r w:rsidR="00B16C2D" w:rsidRPr="001D0FD1">
        <w:rPr>
          <w:rFonts w:hint="eastAsia"/>
        </w:rPr>
        <w:t>10.</w:t>
      </w:r>
      <w:r w:rsidR="00B16C2D" w:rsidRPr="001D0FD1">
        <w:rPr>
          <w:rFonts w:hint="eastAsia"/>
        </w:rPr>
        <w:t>服务器配置</w:t>
      </w:r>
    </w:p>
    <w:tbl>
      <w:tblPr>
        <w:tblStyle w:val="af"/>
        <w:tblW w:w="5000" w:type="pct"/>
        <w:tblLook w:val="04A0" w:firstRow="1" w:lastRow="0" w:firstColumn="1" w:lastColumn="0" w:noHBand="0" w:noVBand="1"/>
      </w:tblPr>
      <w:tblGrid>
        <w:gridCol w:w="2045"/>
        <w:gridCol w:w="2436"/>
        <w:gridCol w:w="3820"/>
      </w:tblGrid>
      <w:tr w:rsidR="00C95EE9" w:rsidRPr="00FA6B9A" w14:paraId="60395972" w14:textId="77777777" w:rsidTr="007D0051">
        <w:tc>
          <w:tcPr>
            <w:tcW w:w="1232" w:type="pct"/>
          </w:tcPr>
          <w:p w14:paraId="09F28487" w14:textId="77777777" w:rsidR="00C95EE9" w:rsidRPr="00FA6B9A" w:rsidRDefault="00C95EE9" w:rsidP="009454C0">
            <w:pPr>
              <w:rPr>
                <w:rFonts w:ascii="宋体" w:hAnsi="宋体"/>
              </w:rPr>
            </w:pPr>
          </w:p>
        </w:tc>
        <w:tc>
          <w:tcPr>
            <w:tcW w:w="1467" w:type="pct"/>
          </w:tcPr>
          <w:p w14:paraId="37D2D70E" w14:textId="54E019E8" w:rsidR="00C95EE9" w:rsidRPr="00AA6EA2" w:rsidRDefault="00C95EE9" w:rsidP="009454C0">
            <w:pPr>
              <w:rPr>
                <w:rFonts w:ascii="宋体" w:hAnsi="宋体"/>
                <w:b/>
                <w:bCs/>
              </w:rPr>
            </w:pPr>
            <w:r w:rsidRPr="00AA6EA2">
              <w:rPr>
                <w:rFonts w:ascii="宋体" w:hAnsi="宋体" w:hint="eastAsia"/>
                <w:b/>
                <w:bCs/>
              </w:rPr>
              <w:t>财务服务器</w:t>
            </w:r>
          </w:p>
        </w:tc>
        <w:tc>
          <w:tcPr>
            <w:tcW w:w="2301" w:type="pct"/>
          </w:tcPr>
          <w:p w14:paraId="2E910DC7" w14:textId="00EFEF80" w:rsidR="00C95EE9" w:rsidRPr="00AA6EA2" w:rsidRDefault="00C95EE9" w:rsidP="009454C0">
            <w:pPr>
              <w:rPr>
                <w:rFonts w:ascii="宋体" w:hAnsi="宋体"/>
                <w:b/>
                <w:bCs/>
              </w:rPr>
            </w:pPr>
            <w:r w:rsidRPr="00AA6EA2">
              <w:rPr>
                <w:rFonts w:ascii="宋体" w:hAnsi="宋体" w:hint="eastAsia"/>
                <w:b/>
                <w:bCs/>
              </w:rPr>
              <w:t>其他服务器</w:t>
            </w:r>
          </w:p>
        </w:tc>
      </w:tr>
      <w:tr w:rsidR="00C95EE9" w:rsidRPr="00FA6B9A" w14:paraId="50AA7AF8" w14:textId="77777777" w:rsidTr="007D0051">
        <w:tc>
          <w:tcPr>
            <w:tcW w:w="1232" w:type="pct"/>
          </w:tcPr>
          <w:p w14:paraId="13295F9B" w14:textId="401CD835" w:rsidR="00C95EE9" w:rsidRPr="00AA6EA2" w:rsidRDefault="00C95EE9" w:rsidP="009454C0">
            <w:pPr>
              <w:rPr>
                <w:rFonts w:ascii="宋体" w:hAnsi="宋体"/>
                <w:b/>
                <w:bCs/>
              </w:rPr>
            </w:pPr>
            <w:r w:rsidRPr="00AA6EA2">
              <w:rPr>
                <w:rFonts w:ascii="宋体" w:hAnsi="宋体"/>
                <w:b/>
                <w:bCs/>
              </w:rPr>
              <w:t xml:space="preserve">IP </w:t>
            </w:r>
          </w:p>
        </w:tc>
        <w:tc>
          <w:tcPr>
            <w:tcW w:w="1467" w:type="pct"/>
          </w:tcPr>
          <w:p w14:paraId="35457415" w14:textId="4B265F0B" w:rsidR="00C95EE9" w:rsidRPr="00FA6B9A" w:rsidRDefault="00C95EE9" w:rsidP="009454C0">
            <w:pPr>
              <w:rPr>
                <w:rFonts w:ascii="宋体" w:hAnsi="宋体"/>
              </w:rPr>
            </w:pPr>
            <w:r w:rsidRPr="00FA6B9A">
              <w:rPr>
                <w:rFonts w:ascii="宋体" w:hAnsi="宋体"/>
              </w:rPr>
              <w:t>192.168.99.10</w:t>
            </w:r>
          </w:p>
        </w:tc>
        <w:tc>
          <w:tcPr>
            <w:tcW w:w="2301" w:type="pct"/>
          </w:tcPr>
          <w:p w14:paraId="44831B00" w14:textId="6880D949" w:rsidR="00C95EE9" w:rsidRPr="00FA6B9A" w:rsidRDefault="00C95EE9" w:rsidP="009454C0">
            <w:pPr>
              <w:rPr>
                <w:rFonts w:ascii="宋体" w:hAnsi="宋体"/>
              </w:rPr>
            </w:pPr>
            <w:r w:rsidRPr="00FA6B9A">
              <w:rPr>
                <w:rFonts w:ascii="宋体" w:hAnsi="宋体"/>
              </w:rPr>
              <w:t>192.168.99.</w:t>
            </w:r>
            <w:r w:rsidRPr="00FA6B9A">
              <w:rPr>
                <w:rFonts w:ascii="宋体" w:hAnsi="宋体" w:hint="eastAsia"/>
              </w:rPr>
              <w:t>x(x=2~254)</w:t>
            </w:r>
          </w:p>
        </w:tc>
      </w:tr>
      <w:tr w:rsidR="00C95EE9" w:rsidRPr="00FA6B9A" w14:paraId="6B7C36D7" w14:textId="77777777" w:rsidTr="007D0051">
        <w:tc>
          <w:tcPr>
            <w:tcW w:w="1232" w:type="pct"/>
          </w:tcPr>
          <w:p w14:paraId="373C62AC" w14:textId="55743FA3" w:rsidR="00C95EE9" w:rsidRPr="00AA6EA2" w:rsidRDefault="00C95EE9" w:rsidP="009454C0">
            <w:pPr>
              <w:rPr>
                <w:rFonts w:ascii="宋体" w:hAnsi="宋体"/>
                <w:b/>
                <w:bCs/>
              </w:rPr>
            </w:pPr>
            <w:r w:rsidRPr="00AA6EA2">
              <w:rPr>
                <w:rFonts w:ascii="宋体" w:hAnsi="宋体"/>
                <w:b/>
                <w:bCs/>
              </w:rPr>
              <w:t>子网掩码</w:t>
            </w:r>
          </w:p>
        </w:tc>
        <w:tc>
          <w:tcPr>
            <w:tcW w:w="1467" w:type="pct"/>
          </w:tcPr>
          <w:p w14:paraId="22A22D83" w14:textId="61AAA872" w:rsidR="00C95EE9" w:rsidRPr="00FA6B9A" w:rsidRDefault="00C95EE9" w:rsidP="009454C0">
            <w:pPr>
              <w:rPr>
                <w:rFonts w:ascii="宋体" w:hAnsi="宋体"/>
              </w:rPr>
            </w:pPr>
            <w:r w:rsidRPr="00FA6B9A">
              <w:rPr>
                <w:rFonts w:ascii="宋体" w:hAnsi="宋体"/>
              </w:rPr>
              <w:t>255.255.255.0</w:t>
            </w:r>
          </w:p>
        </w:tc>
        <w:tc>
          <w:tcPr>
            <w:tcW w:w="2301" w:type="pct"/>
          </w:tcPr>
          <w:p w14:paraId="42B8C9F0" w14:textId="7C053C67" w:rsidR="00C95EE9" w:rsidRPr="00FA6B9A" w:rsidRDefault="00C95EE9" w:rsidP="009454C0">
            <w:pPr>
              <w:rPr>
                <w:rFonts w:ascii="宋体" w:hAnsi="宋体"/>
              </w:rPr>
            </w:pPr>
            <w:r w:rsidRPr="00FA6B9A">
              <w:rPr>
                <w:rFonts w:ascii="宋体" w:hAnsi="宋体"/>
              </w:rPr>
              <w:t>255.255.255.0</w:t>
            </w:r>
          </w:p>
        </w:tc>
      </w:tr>
      <w:tr w:rsidR="00C95EE9" w:rsidRPr="00FA6B9A" w14:paraId="517A5BE4" w14:textId="77777777" w:rsidTr="007D0051">
        <w:tc>
          <w:tcPr>
            <w:tcW w:w="1232" w:type="pct"/>
          </w:tcPr>
          <w:p w14:paraId="1750D004" w14:textId="423197C0" w:rsidR="00C95EE9" w:rsidRPr="00AA6EA2" w:rsidRDefault="00C95EE9" w:rsidP="009454C0">
            <w:pPr>
              <w:rPr>
                <w:rFonts w:ascii="宋体" w:hAnsi="宋体"/>
                <w:b/>
                <w:bCs/>
              </w:rPr>
            </w:pPr>
            <w:r w:rsidRPr="00AA6EA2">
              <w:rPr>
                <w:rFonts w:ascii="宋体" w:hAnsi="宋体"/>
                <w:b/>
                <w:bCs/>
              </w:rPr>
              <w:t>网关</w:t>
            </w:r>
          </w:p>
        </w:tc>
        <w:tc>
          <w:tcPr>
            <w:tcW w:w="1467" w:type="pct"/>
          </w:tcPr>
          <w:p w14:paraId="1248F150" w14:textId="72CD7B31" w:rsidR="00C95EE9" w:rsidRPr="00FA6B9A" w:rsidRDefault="00C95EE9" w:rsidP="009454C0">
            <w:pPr>
              <w:rPr>
                <w:rFonts w:ascii="宋体" w:hAnsi="宋体"/>
              </w:rPr>
            </w:pPr>
            <w:r w:rsidRPr="00FA6B9A">
              <w:rPr>
                <w:rFonts w:ascii="宋体" w:hAnsi="宋体"/>
              </w:rPr>
              <w:t>192.168.99.1</w:t>
            </w:r>
          </w:p>
        </w:tc>
        <w:tc>
          <w:tcPr>
            <w:tcW w:w="2301" w:type="pct"/>
          </w:tcPr>
          <w:p w14:paraId="135E44F6" w14:textId="38C9F895" w:rsidR="00C95EE9" w:rsidRPr="00FA6B9A" w:rsidRDefault="00C95EE9" w:rsidP="009454C0">
            <w:pPr>
              <w:rPr>
                <w:rFonts w:ascii="宋体" w:hAnsi="宋体"/>
              </w:rPr>
            </w:pPr>
            <w:r w:rsidRPr="00FA6B9A">
              <w:rPr>
                <w:rFonts w:ascii="宋体" w:hAnsi="宋体"/>
              </w:rPr>
              <w:t>192.168.99.1</w:t>
            </w:r>
          </w:p>
        </w:tc>
      </w:tr>
    </w:tbl>
    <w:p w14:paraId="13948C9B" w14:textId="77777777" w:rsidR="00AE1F66" w:rsidRDefault="00AE1F66" w:rsidP="00AE1F66"/>
    <w:p w14:paraId="5CC1AEDA" w14:textId="320C0E7D" w:rsidR="00B16C2D" w:rsidRPr="001D0FD1" w:rsidRDefault="007D0051" w:rsidP="001D0FD1">
      <w:pPr>
        <w:pStyle w:val="4"/>
      </w:pPr>
      <w:r w:rsidRPr="001D0FD1">
        <w:rPr>
          <w:rFonts w:hint="eastAsia"/>
        </w:rPr>
        <w:t>2.3.4.</w:t>
      </w:r>
      <w:r w:rsidR="00C95EE9" w:rsidRPr="001D0FD1">
        <w:rPr>
          <w:rFonts w:hint="eastAsia"/>
        </w:rPr>
        <w:t>11.PC</w:t>
      </w:r>
      <w:r w:rsidR="00C95EE9" w:rsidRPr="001D0FD1">
        <w:rPr>
          <w:rFonts w:hint="eastAsia"/>
        </w:rPr>
        <w:t>机配置</w:t>
      </w:r>
    </w:p>
    <w:tbl>
      <w:tblPr>
        <w:tblStyle w:val="af"/>
        <w:tblW w:w="5000" w:type="pct"/>
        <w:tblLook w:val="04A0" w:firstRow="1" w:lastRow="0" w:firstColumn="1" w:lastColumn="0" w:noHBand="0" w:noVBand="1"/>
      </w:tblPr>
      <w:tblGrid>
        <w:gridCol w:w="2045"/>
        <w:gridCol w:w="2436"/>
        <w:gridCol w:w="3820"/>
      </w:tblGrid>
      <w:tr w:rsidR="00C95EE9" w:rsidRPr="00FA6B9A" w14:paraId="727050FE" w14:textId="77777777" w:rsidTr="00566E0A">
        <w:tc>
          <w:tcPr>
            <w:tcW w:w="1232" w:type="pct"/>
          </w:tcPr>
          <w:p w14:paraId="18B24EF5" w14:textId="77777777" w:rsidR="00C95EE9" w:rsidRPr="00FA6B9A" w:rsidRDefault="00C95EE9" w:rsidP="009454C0">
            <w:pPr>
              <w:rPr>
                <w:rFonts w:ascii="宋体" w:hAnsi="宋体"/>
              </w:rPr>
            </w:pPr>
          </w:p>
        </w:tc>
        <w:tc>
          <w:tcPr>
            <w:tcW w:w="1467" w:type="pct"/>
          </w:tcPr>
          <w:p w14:paraId="0B8BCC8C" w14:textId="32C4120C" w:rsidR="00C95EE9" w:rsidRPr="00AA6EA2" w:rsidRDefault="00C95EE9" w:rsidP="009454C0">
            <w:pPr>
              <w:rPr>
                <w:rFonts w:ascii="宋体" w:hAnsi="宋体"/>
                <w:b/>
                <w:bCs/>
              </w:rPr>
            </w:pPr>
            <w:r w:rsidRPr="00AA6EA2">
              <w:rPr>
                <w:rFonts w:ascii="宋体" w:hAnsi="宋体" w:hint="eastAsia"/>
                <w:b/>
                <w:bCs/>
              </w:rPr>
              <w:t>财务PC</w:t>
            </w:r>
          </w:p>
        </w:tc>
        <w:tc>
          <w:tcPr>
            <w:tcW w:w="2302" w:type="pct"/>
          </w:tcPr>
          <w:p w14:paraId="0D32D70A" w14:textId="4DC50AA1" w:rsidR="00C95EE9" w:rsidRPr="00AA6EA2" w:rsidRDefault="00C95EE9" w:rsidP="009454C0">
            <w:pPr>
              <w:rPr>
                <w:rFonts w:ascii="宋体" w:hAnsi="宋体"/>
                <w:b/>
                <w:bCs/>
              </w:rPr>
            </w:pPr>
            <w:r w:rsidRPr="00AA6EA2">
              <w:rPr>
                <w:rFonts w:ascii="宋体" w:hAnsi="宋体" w:hint="eastAsia"/>
                <w:b/>
                <w:bCs/>
              </w:rPr>
              <w:t>其他部门PC</w:t>
            </w:r>
          </w:p>
        </w:tc>
      </w:tr>
      <w:tr w:rsidR="00C95EE9" w:rsidRPr="00FA6B9A" w14:paraId="538B5A1A" w14:textId="77777777" w:rsidTr="00566E0A">
        <w:tc>
          <w:tcPr>
            <w:tcW w:w="1232" w:type="pct"/>
          </w:tcPr>
          <w:p w14:paraId="59E004DD" w14:textId="77777777" w:rsidR="00C95EE9" w:rsidRPr="00AA6EA2" w:rsidRDefault="00C95EE9" w:rsidP="009454C0">
            <w:pPr>
              <w:rPr>
                <w:rFonts w:ascii="宋体" w:hAnsi="宋体"/>
                <w:b/>
                <w:bCs/>
              </w:rPr>
            </w:pPr>
            <w:r w:rsidRPr="00AA6EA2">
              <w:rPr>
                <w:rFonts w:ascii="宋体" w:hAnsi="宋体"/>
                <w:b/>
                <w:bCs/>
              </w:rPr>
              <w:t xml:space="preserve">IP </w:t>
            </w:r>
          </w:p>
        </w:tc>
        <w:tc>
          <w:tcPr>
            <w:tcW w:w="1467" w:type="pct"/>
          </w:tcPr>
          <w:p w14:paraId="022779C4" w14:textId="56D65CC5" w:rsidR="00C95EE9" w:rsidRPr="00FA6B9A" w:rsidRDefault="00C95EE9" w:rsidP="009454C0">
            <w:pPr>
              <w:rPr>
                <w:rFonts w:ascii="宋体" w:hAnsi="宋体"/>
              </w:rPr>
            </w:pPr>
            <w:r w:rsidRPr="00FA6B9A">
              <w:rPr>
                <w:rFonts w:ascii="宋体" w:hAnsi="宋体"/>
              </w:rPr>
              <w:t>192.168.</w:t>
            </w:r>
            <w:r w:rsidRPr="00FA6B9A">
              <w:rPr>
                <w:rFonts w:ascii="宋体" w:hAnsi="宋体" w:hint="eastAsia"/>
              </w:rPr>
              <w:t>10</w:t>
            </w:r>
            <w:r w:rsidRPr="00FA6B9A">
              <w:rPr>
                <w:rFonts w:ascii="宋体" w:hAnsi="宋体"/>
              </w:rPr>
              <w:t>.</w:t>
            </w:r>
            <w:r w:rsidRPr="00FA6B9A">
              <w:rPr>
                <w:rFonts w:ascii="宋体" w:hAnsi="宋体" w:hint="eastAsia"/>
              </w:rPr>
              <w:t>x(x=2~254)</w:t>
            </w:r>
          </w:p>
        </w:tc>
        <w:tc>
          <w:tcPr>
            <w:tcW w:w="2302" w:type="pct"/>
          </w:tcPr>
          <w:p w14:paraId="3F7701C3" w14:textId="30645908" w:rsidR="00C95EE9" w:rsidRPr="00FA6B9A" w:rsidRDefault="00C95EE9" w:rsidP="009454C0">
            <w:pPr>
              <w:rPr>
                <w:rFonts w:ascii="宋体" w:hAnsi="宋体"/>
              </w:rPr>
            </w:pPr>
            <w:r w:rsidRPr="00FA6B9A">
              <w:rPr>
                <w:rFonts w:ascii="宋体" w:hAnsi="宋体"/>
              </w:rPr>
              <w:t>192.168.</w:t>
            </w:r>
            <w:r w:rsidRPr="00FA6B9A">
              <w:rPr>
                <w:rFonts w:ascii="宋体" w:hAnsi="宋体" w:hint="eastAsia"/>
              </w:rPr>
              <w:t>[部门vlan]</w:t>
            </w:r>
            <w:r w:rsidRPr="00FA6B9A">
              <w:rPr>
                <w:rFonts w:ascii="宋体" w:hAnsi="宋体"/>
              </w:rPr>
              <w:t>.</w:t>
            </w:r>
            <w:r w:rsidRPr="00FA6B9A">
              <w:rPr>
                <w:rFonts w:ascii="宋体" w:hAnsi="宋体" w:hint="eastAsia"/>
              </w:rPr>
              <w:t>x(x=2~254)</w:t>
            </w:r>
          </w:p>
        </w:tc>
      </w:tr>
      <w:tr w:rsidR="00C95EE9" w:rsidRPr="00FA6B9A" w14:paraId="0B6B61BC" w14:textId="77777777" w:rsidTr="00566E0A">
        <w:tc>
          <w:tcPr>
            <w:tcW w:w="1232" w:type="pct"/>
          </w:tcPr>
          <w:p w14:paraId="240C7422" w14:textId="77777777" w:rsidR="00C95EE9" w:rsidRPr="00AA6EA2" w:rsidRDefault="00C95EE9" w:rsidP="009454C0">
            <w:pPr>
              <w:rPr>
                <w:rFonts w:ascii="宋体" w:hAnsi="宋体"/>
                <w:b/>
                <w:bCs/>
              </w:rPr>
            </w:pPr>
            <w:r w:rsidRPr="00AA6EA2">
              <w:rPr>
                <w:rFonts w:ascii="宋体" w:hAnsi="宋体"/>
                <w:b/>
                <w:bCs/>
              </w:rPr>
              <w:t>子网掩码</w:t>
            </w:r>
          </w:p>
        </w:tc>
        <w:tc>
          <w:tcPr>
            <w:tcW w:w="1467" w:type="pct"/>
          </w:tcPr>
          <w:p w14:paraId="0CD00A48" w14:textId="77777777" w:rsidR="00C95EE9" w:rsidRPr="00FA6B9A" w:rsidRDefault="00C95EE9" w:rsidP="009454C0">
            <w:pPr>
              <w:rPr>
                <w:rFonts w:ascii="宋体" w:hAnsi="宋体"/>
              </w:rPr>
            </w:pPr>
            <w:r w:rsidRPr="00FA6B9A">
              <w:rPr>
                <w:rFonts w:ascii="宋体" w:hAnsi="宋体"/>
              </w:rPr>
              <w:t>255.255.255.0</w:t>
            </w:r>
          </w:p>
        </w:tc>
        <w:tc>
          <w:tcPr>
            <w:tcW w:w="2302" w:type="pct"/>
          </w:tcPr>
          <w:p w14:paraId="24271C0A" w14:textId="77777777" w:rsidR="00C95EE9" w:rsidRPr="00FA6B9A" w:rsidRDefault="00C95EE9" w:rsidP="009454C0">
            <w:pPr>
              <w:rPr>
                <w:rFonts w:ascii="宋体" w:hAnsi="宋体"/>
              </w:rPr>
            </w:pPr>
            <w:r w:rsidRPr="00FA6B9A">
              <w:rPr>
                <w:rFonts w:ascii="宋体" w:hAnsi="宋体"/>
              </w:rPr>
              <w:t>255.255.255.0</w:t>
            </w:r>
          </w:p>
        </w:tc>
      </w:tr>
      <w:tr w:rsidR="00C95EE9" w:rsidRPr="00FA6B9A" w14:paraId="1FBEAA79" w14:textId="77777777" w:rsidTr="00566E0A">
        <w:tc>
          <w:tcPr>
            <w:tcW w:w="1232" w:type="pct"/>
          </w:tcPr>
          <w:p w14:paraId="31912252" w14:textId="77777777" w:rsidR="00C95EE9" w:rsidRPr="00AA6EA2" w:rsidRDefault="00C95EE9" w:rsidP="009454C0">
            <w:pPr>
              <w:rPr>
                <w:rFonts w:ascii="宋体" w:hAnsi="宋体"/>
                <w:b/>
                <w:bCs/>
              </w:rPr>
            </w:pPr>
            <w:r w:rsidRPr="00AA6EA2">
              <w:rPr>
                <w:rFonts w:ascii="宋体" w:hAnsi="宋体"/>
                <w:b/>
                <w:bCs/>
              </w:rPr>
              <w:t>网关</w:t>
            </w:r>
          </w:p>
        </w:tc>
        <w:tc>
          <w:tcPr>
            <w:tcW w:w="1467" w:type="pct"/>
          </w:tcPr>
          <w:p w14:paraId="27DE6009" w14:textId="6500BCDC" w:rsidR="00C95EE9" w:rsidRPr="00FA6B9A" w:rsidRDefault="00C95EE9" w:rsidP="009454C0">
            <w:pPr>
              <w:rPr>
                <w:rFonts w:ascii="宋体" w:hAnsi="宋体"/>
              </w:rPr>
            </w:pPr>
            <w:r w:rsidRPr="00FA6B9A">
              <w:rPr>
                <w:rFonts w:ascii="宋体" w:hAnsi="宋体"/>
              </w:rPr>
              <w:t>192.168.10.1</w:t>
            </w:r>
          </w:p>
        </w:tc>
        <w:tc>
          <w:tcPr>
            <w:tcW w:w="2302" w:type="pct"/>
          </w:tcPr>
          <w:p w14:paraId="1916EE3F" w14:textId="163D8686" w:rsidR="00C95EE9" w:rsidRPr="00FA6B9A" w:rsidRDefault="00C95EE9" w:rsidP="009454C0">
            <w:pPr>
              <w:rPr>
                <w:rFonts w:ascii="宋体" w:hAnsi="宋体"/>
              </w:rPr>
            </w:pPr>
            <w:r w:rsidRPr="00FA6B9A">
              <w:rPr>
                <w:rFonts w:ascii="宋体" w:hAnsi="宋体"/>
              </w:rPr>
              <w:t>192.168.</w:t>
            </w:r>
            <w:r w:rsidRPr="00FA6B9A">
              <w:rPr>
                <w:rFonts w:ascii="宋体" w:hAnsi="宋体" w:hint="eastAsia"/>
              </w:rPr>
              <w:t xml:space="preserve"> [部门vlan]</w:t>
            </w:r>
            <w:r w:rsidRPr="00FA6B9A">
              <w:rPr>
                <w:rFonts w:ascii="宋体" w:hAnsi="宋体"/>
              </w:rPr>
              <w:t>.1</w:t>
            </w:r>
          </w:p>
        </w:tc>
      </w:tr>
    </w:tbl>
    <w:p w14:paraId="5E904085" w14:textId="77777777" w:rsidR="00C95EE9" w:rsidRPr="00FA6B9A" w:rsidRDefault="00C95EE9" w:rsidP="009454C0">
      <w:pPr>
        <w:rPr>
          <w:rFonts w:ascii="宋体" w:hAnsi="宋体"/>
        </w:rPr>
      </w:pPr>
    </w:p>
    <w:p w14:paraId="3E8F9F23" w14:textId="36170876" w:rsidR="00274FC0" w:rsidRPr="001D0FD1" w:rsidRDefault="007D0051" w:rsidP="001D0FD1">
      <w:pPr>
        <w:pStyle w:val="2"/>
      </w:pPr>
      <w:bookmarkStart w:id="18" w:name="_Toc201686442"/>
      <w:r w:rsidRPr="001D0FD1">
        <w:rPr>
          <w:rFonts w:hint="eastAsia"/>
        </w:rPr>
        <w:lastRenderedPageBreak/>
        <w:t>2.4.</w:t>
      </w:r>
      <w:r w:rsidR="00274FC0" w:rsidRPr="001D0FD1">
        <w:t>测试与验证</w:t>
      </w:r>
      <w:bookmarkEnd w:id="18"/>
    </w:p>
    <w:p w14:paraId="15A2690F" w14:textId="5A5BE753" w:rsidR="005E480C" w:rsidRPr="001D0FD1" w:rsidRDefault="007D0051" w:rsidP="001D0FD1">
      <w:pPr>
        <w:pStyle w:val="3"/>
      </w:pPr>
      <w:bookmarkStart w:id="19" w:name="_Toc201686443"/>
      <w:r w:rsidRPr="001D0FD1">
        <w:rPr>
          <w:rFonts w:hint="eastAsia"/>
        </w:rPr>
        <w:t>2.4.1.</w:t>
      </w:r>
      <w:r w:rsidR="005E480C" w:rsidRPr="001D0FD1">
        <w:t>测试计划</w:t>
      </w:r>
      <w:bookmarkEnd w:id="19"/>
    </w:p>
    <w:p w14:paraId="12A51395" w14:textId="3C0E08FA" w:rsidR="005E480C" w:rsidRPr="001D0FD1" w:rsidRDefault="007D0051" w:rsidP="001D0FD1">
      <w:pPr>
        <w:pStyle w:val="4"/>
      </w:pPr>
      <w:r w:rsidRPr="001D0FD1">
        <w:rPr>
          <w:rFonts w:hint="eastAsia"/>
        </w:rPr>
        <w:t>2.4.1.</w:t>
      </w:r>
      <w:r w:rsidR="005E480C" w:rsidRPr="001D0FD1">
        <w:t xml:space="preserve">1. </w:t>
      </w:r>
      <w:r w:rsidR="005E480C" w:rsidRPr="001D0FD1">
        <w:t>测试目标</w:t>
      </w:r>
    </w:p>
    <w:p w14:paraId="61ECF845" w14:textId="77777777" w:rsidR="005E480C" w:rsidRPr="005E480C" w:rsidRDefault="005E480C" w:rsidP="009454C0">
      <w:r w:rsidRPr="005E480C">
        <w:t>验证集团企业网的各项功能是否按照设计要求正常运行，包括：</w:t>
      </w:r>
    </w:p>
    <w:p w14:paraId="5AFD514C" w14:textId="77777777" w:rsidR="005E480C" w:rsidRPr="005E480C" w:rsidRDefault="005E480C" w:rsidP="009454C0">
      <w:r w:rsidRPr="005E480C">
        <w:t>VLAN</w:t>
      </w:r>
      <w:r w:rsidRPr="005E480C">
        <w:t>划分与隔离功能</w:t>
      </w:r>
    </w:p>
    <w:p w14:paraId="4324AF78" w14:textId="77777777" w:rsidR="005E480C" w:rsidRPr="005E480C" w:rsidRDefault="005E480C" w:rsidP="009454C0">
      <w:r w:rsidRPr="005E480C">
        <w:t>ACL</w:t>
      </w:r>
      <w:r w:rsidRPr="005E480C">
        <w:t>访问控制策略</w:t>
      </w:r>
    </w:p>
    <w:p w14:paraId="716C66C8" w14:textId="77777777" w:rsidR="005E480C" w:rsidRPr="005E480C" w:rsidRDefault="005E480C" w:rsidP="009454C0">
      <w:r w:rsidRPr="005E480C">
        <w:t>部门间通信与隔离</w:t>
      </w:r>
    </w:p>
    <w:p w14:paraId="66AFFED7" w14:textId="77777777" w:rsidR="005E480C" w:rsidRPr="005E480C" w:rsidRDefault="005E480C" w:rsidP="009454C0">
      <w:r w:rsidRPr="005E480C">
        <w:t>服务器访问权限控制</w:t>
      </w:r>
    </w:p>
    <w:p w14:paraId="08D0656F" w14:textId="77777777" w:rsidR="005E480C" w:rsidRPr="005E480C" w:rsidRDefault="005E480C" w:rsidP="009454C0">
      <w:r w:rsidRPr="005E480C">
        <w:t>网络基本连通性</w:t>
      </w:r>
    </w:p>
    <w:p w14:paraId="3DD0194F" w14:textId="71010434" w:rsidR="005E480C" w:rsidRPr="001D0FD1" w:rsidRDefault="007D0051" w:rsidP="001D0FD1">
      <w:pPr>
        <w:pStyle w:val="4"/>
      </w:pPr>
      <w:r w:rsidRPr="001D0FD1">
        <w:rPr>
          <w:rFonts w:hint="eastAsia"/>
        </w:rPr>
        <w:t>2.4.1.</w:t>
      </w:r>
      <w:r w:rsidR="005E480C" w:rsidRPr="001D0FD1">
        <w:t xml:space="preserve">2. </w:t>
      </w:r>
      <w:r w:rsidR="005E480C" w:rsidRPr="001D0FD1">
        <w:t>测试范围</w:t>
      </w:r>
    </w:p>
    <w:p w14:paraId="7367B833" w14:textId="77777777" w:rsidR="005E480C" w:rsidRPr="005E480C" w:rsidRDefault="005E480C" w:rsidP="009454C0">
      <w:r w:rsidRPr="005E480C">
        <w:t>财务部与技术部之间的隔离</w:t>
      </w:r>
    </w:p>
    <w:p w14:paraId="6D1267D2" w14:textId="77777777" w:rsidR="005E480C" w:rsidRPr="005E480C" w:rsidRDefault="005E480C" w:rsidP="009454C0">
      <w:r w:rsidRPr="005E480C">
        <w:t>财务部对财务服务器的访问权限</w:t>
      </w:r>
    </w:p>
    <w:p w14:paraId="7625E7AF" w14:textId="77777777" w:rsidR="005E480C" w:rsidRPr="005E480C" w:rsidRDefault="005E480C" w:rsidP="009454C0">
      <w:r w:rsidRPr="005E480C">
        <w:t>技术部对财务服务器的访问限制</w:t>
      </w:r>
    </w:p>
    <w:p w14:paraId="27362348" w14:textId="77777777" w:rsidR="005E480C" w:rsidRPr="005E480C" w:rsidRDefault="005E480C" w:rsidP="009454C0">
      <w:r w:rsidRPr="005E480C">
        <w:t>各部门内部通信</w:t>
      </w:r>
    </w:p>
    <w:p w14:paraId="62F43AA0" w14:textId="77777777" w:rsidR="005E480C" w:rsidRPr="005E480C" w:rsidRDefault="005E480C" w:rsidP="009454C0">
      <w:r w:rsidRPr="005E480C">
        <w:t>服务器区内部通信</w:t>
      </w:r>
    </w:p>
    <w:p w14:paraId="4E79F22D" w14:textId="770A2483" w:rsidR="005E480C" w:rsidRPr="001D0FD1" w:rsidRDefault="007D0051" w:rsidP="001D0FD1">
      <w:pPr>
        <w:pStyle w:val="4"/>
      </w:pPr>
      <w:r w:rsidRPr="001D0FD1">
        <w:rPr>
          <w:rFonts w:hint="eastAsia"/>
        </w:rPr>
        <w:t>2.4.1.</w:t>
      </w:r>
      <w:r w:rsidR="005E480C" w:rsidRPr="001D0FD1">
        <w:t xml:space="preserve">3. </w:t>
      </w:r>
      <w:r w:rsidR="005E480C" w:rsidRPr="001D0FD1">
        <w:t>测试环境</w:t>
      </w:r>
    </w:p>
    <w:p w14:paraId="374C9153" w14:textId="77777777" w:rsidR="005E480C" w:rsidRPr="005E480C" w:rsidRDefault="005E480C" w:rsidP="009454C0">
      <w:r w:rsidRPr="005E480C">
        <w:t>Cisco Packet Tracer 5.2</w:t>
      </w:r>
      <w:r w:rsidRPr="005E480C">
        <w:t>仿真环境</w:t>
      </w:r>
    </w:p>
    <w:p w14:paraId="0F6FE2FD" w14:textId="77777777" w:rsidR="005E480C" w:rsidRPr="005E480C" w:rsidRDefault="005E480C" w:rsidP="009454C0">
      <w:r w:rsidRPr="005E480C">
        <w:t>已配置完成的网络拓扑</w:t>
      </w:r>
    </w:p>
    <w:p w14:paraId="5263C279" w14:textId="77777777" w:rsidR="005E480C" w:rsidRPr="005E480C" w:rsidRDefault="005E480C" w:rsidP="009454C0">
      <w:r w:rsidRPr="005E480C">
        <w:t>各</w:t>
      </w:r>
      <w:r w:rsidRPr="005E480C">
        <w:t>VLAN</w:t>
      </w:r>
      <w:r w:rsidRPr="005E480C">
        <w:t>中的测试</w:t>
      </w:r>
      <w:r w:rsidRPr="005E480C">
        <w:t>PC</w:t>
      </w:r>
      <w:r w:rsidRPr="005E480C">
        <w:t>（财务</w:t>
      </w:r>
      <w:r w:rsidRPr="005E480C">
        <w:t>PC</w:t>
      </w:r>
      <w:r w:rsidRPr="005E480C">
        <w:t>、技术</w:t>
      </w:r>
      <w:r w:rsidRPr="005E480C">
        <w:t>PC</w:t>
      </w:r>
      <w:r w:rsidRPr="005E480C">
        <w:t>）</w:t>
      </w:r>
    </w:p>
    <w:p w14:paraId="58288F7F" w14:textId="77777777" w:rsidR="005E480C" w:rsidRPr="005E480C" w:rsidRDefault="005E480C" w:rsidP="009454C0">
      <w:r w:rsidRPr="005E480C">
        <w:t>服务器区的财务服务器和其他服务器</w:t>
      </w:r>
    </w:p>
    <w:p w14:paraId="2715D86D" w14:textId="5EDE50FD" w:rsidR="005E480C" w:rsidRPr="001D0FD1" w:rsidRDefault="007D0051" w:rsidP="001D0FD1">
      <w:pPr>
        <w:pStyle w:val="4"/>
      </w:pPr>
      <w:r w:rsidRPr="001D0FD1">
        <w:rPr>
          <w:rFonts w:hint="eastAsia"/>
        </w:rPr>
        <w:t>2.4.1.</w:t>
      </w:r>
      <w:r w:rsidR="005E480C" w:rsidRPr="001D0FD1">
        <w:t xml:space="preserve">4. </w:t>
      </w:r>
      <w:r w:rsidR="005E480C" w:rsidRPr="001D0FD1">
        <w:t>测试方法</w:t>
      </w:r>
    </w:p>
    <w:p w14:paraId="0C1C868C" w14:textId="77777777" w:rsidR="005E480C" w:rsidRPr="005E480C" w:rsidRDefault="005E480C" w:rsidP="009454C0">
      <w:r w:rsidRPr="005E480C">
        <w:t>使用</w:t>
      </w:r>
      <w:r w:rsidRPr="005E480C">
        <w:t>ping</w:t>
      </w:r>
      <w:r w:rsidRPr="005E480C">
        <w:t>命令测试网络连通性</w:t>
      </w:r>
    </w:p>
    <w:p w14:paraId="3D625E22" w14:textId="77777777" w:rsidR="005E480C" w:rsidRPr="005E480C" w:rsidRDefault="005E480C" w:rsidP="009454C0">
      <w:r w:rsidRPr="005E480C">
        <w:t>使用</w:t>
      </w:r>
      <w:r w:rsidRPr="005E480C">
        <w:t>tracert</w:t>
      </w:r>
      <w:r w:rsidRPr="005E480C">
        <w:t>命令测试路由路径</w:t>
      </w:r>
    </w:p>
    <w:p w14:paraId="01C21DD0" w14:textId="77777777" w:rsidR="005E480C" w:rsidRPr="005E480C" w:rsidRDefault="005E480C" w:rsidP="009454C0">
      <w:r w:rsidRPr="005E480C">
        <w:t>通过</w:t>
      </w:r>
      <w:r w:rsidRPr="005E480C">
        <w:t>ACL</w:t>
      </w:r>
      <w:r w:rsidRPr="005E480C">
        <w:t>日志验证访问控制效果</w:t>
      </w:r>
    </w:p>
    <w:p w14:paraId="0EFE77C7" w14:textId="54837CB2" w:rsidR="005E480C" w:rsidRPr="001D0FD1" w:rsidRDefault="007D0051" w:rsidP="001D0FD1">
      <w:pPr>
        <w:pStyle w:val="4"/>
      </w:pPr>
      <w:r w:rsidRPr="001D0FD1">
        <w:rPr>
          <w:rFonts w:hint="eastAsia"/>
        </w:rPr>
        <w:t>2.4.1.</w:t>
      </w:r>
      <w:r w:rsidR="005E480C" w:rsidRPr="001D0FD1">
        <w:t xml:space="preserve">5. </w:t>
      </w:r>
      <w:r w:rsidR="005E480C" w:rsidRPr="001D0FD1">
        <w:t>测试工具</w:t>
      </w:r>
    </w:p>
    <w:p w14:paraId="5345BE26" w14:textId="77777777" w:rsidR="005E480C" w:rsidRPr="005E480C" w:rsidRDefault="005E480C" w:rsidP="009454C0">
      <w:r w:rsidRPr="005E480C">
        <w:t>Cisco IOS</w:t>
      </w:r>
      <w:r w:rsidRPr="005E480C">
        <w:t>命令行界面</w:t>
      </w:r>
    </w:p>
    <w:p w14:paraId="359C92C5" w14:textId="77777777" w:rsidR="005E480C" w:rsidRDefault="005E480C" w:rsidP="009454C0">
      <w:r w:rsidRPr="005E480C">
        <w:t>Packet Tracer</w:t>
      </w:r>
      <w:r w:rsidRPr="005E480C">
        <w:t>的模拟测试工具</w:t>
      </w:r>
    </w:p>
    <w:p w14:paraId="15F9DDF2" w14:textId="77777777" w:rsidR="00AE1F66" w:rsidRPr="005E480C" w:rsidRDefault="00AE1F66" w:rsidP="009454C0"/>
    <w:p w14:paraId="65C06336" w14:textId="6E76516E" w:rsidR="005E480C" w:rsidRPr="001D0FD1" w:rsidRDefault="007D0051" w:rsidP="001D0FD1">
      <w:pPr>
        <w:pStyle w:val="3"/>
      </w:pPr>
      <w:bookmarkStart w:id="20" w:name="_Toc201686444"/>
      <w:r w:rsidRPr="001D0FD1">
        <w:rPr>
          <w:rFonts w:hint="eastAsia"/>
        </w:rPr>
        <w:lastRenderedPageBreak/>
        <w:t>2.4.2.</w:t>
      </w:r>
      <w:r w:rsidR="005E480C" w:rsidRPr="001D0FD1">
        <w:t>测试用例</w:t>
      </w:r>
      <w:bookmarkEnd w:id="20"/>
    </w:p>
    <w:p w14:paraId="20AAEE9A" w14:textId="77777777" w:rsidR="005E480C" w:rsidRPr="001D0FD1" w:rsidRDefault="005E480C" w:rsidP="001D0FD1">
      <w:pPr>
        <w:pStyle w:val="4"/>
      </w:pPr>
      <w:r w:rsidRPr="001D0FD1">
        <w:t>测试用例</w:t>
      </w:r>
      <w:r w:rsidRPr="001D0FD1">
        <w:t>1</w:t>
      </w:r>
      <w:r w:rsidRPr="001D0FD1">
        <w:t>：财务部内部通信测试</w:t>
      </w:r>
    </w:p>
    <w:tbl>
      <w:tblPr>
        <w:tblStyle w:val="af"/>
        <w:tblW w:w="5000" w:type="pct"/>
        <w:tblLook w:val="04A0" w:firstRow="1" w:lastRow="0" w:firstColumn="1" w:lastColumn="0" w:noHBand="0" w:noVBand="1"/>
      </w:tblPr>
      <w:tblGrid>
        <w:gridCol w:w="1670"/>
        <w:gridCol w:w="6631"/>
      </w:tblGrid>
      <w:tr w:rsidR="005E480C" w:rsidRPr="00FA6B9A" w14:paraId="21FFDE84" w14:textId="77777777" w:rsidTr="005E480C">
        <w:tc>
          <w:tcPr>
            <w:tcW w:w="1006" w:type="pct"/>
            <w:hideMark/>
          </w:tcPr>
          <w:p w14:paraId="58905792" w14:textId="77777777" w:rsidR="005E480C" w:rsidRPr="00FA6B9A" w:rsidRDefault="005E480C" w:rsidP="009454C0">
            <w:pPr>
              <w:jc w:val="left"/>
              <w:rPr>
                <w:rFonts w:ascii="宋体" w:hAnsi="宋体"/>
                <w:b/>
                <w:bCs/>
              </w:rPr>
            </w:pPr>
            <w:r w:rsidRPr="00FA6B9A">
              <w:rPr>
                <w:rFonts w:ascii="宋体" w:hAnsi="宋体"/>
                <w:b/>
                <w:bCs/>
              </w:rPr>
              <w:t>测试项目</w:t>
            </w:r>
          </w:p>
        </w:tc>
        <w:tc>
          <w:tcPr>
            <w:tcW w:w="3994" w:type="pct"/>
            <w:hideMark/>
          </w:tcPr>
          <w:p w14:paraId="347C5CC6" w14:textId="77777777" w:rsidR="005E480C" w:rsidRPr="00FA6B9A" w:rsidRDefault="005E480C" w:rsidP="009454C0">
            <w:pPr>
              <w:jc w:val="left"/>
              <w:rPr>
                <w:rFonts w:ascii="宋体" w:hAnsi="宋体"/>
                <w:b/>
                <w:bCs/>
              </w:rPr>
            </w:pPr>
            <w:r w:rsidRPr="00FA6B9A">
              <w:rPr>
                <w:rFonts w:ascii="宋体" w:hAnsi="宋体"/>
                <w:b/>
                <w:bCs/>
              </w:rPr>
              <w:t>财务部内部PC间通信</w:t>
            </w:r>
          </w:p>
        </w:tc>
      </w:tr>
      <w:tr w:rsidR="005E480C" w:rsidRPr="00FA6B9A" w14:paraId="26D15857" w14:textId="77777777" w:rsidTr="005E480C">
        <w:tc>
          <w:tcPr>
            <w:tcW w:w="1006" w:type="pct"/>
            <w:hideMark/>
          </w:tcPr>
          <w:p w14:paraId="70082579" w14:textId="77777777" w:rsidR="005E480C" w:rsidRPr="00FA6B9A" w:rsidRDefault="005E480C" w:rsidP="009454C0">
            <w:pPr>
              <w:jc w:val="left"/>
              <w:rPr>
                <w:rFonts w:ascii="宋体" w:hAnsi="宋体"/>
              </w:rPr>
            </w:pPr>
            <w:r w:rsidRPr="00FA6B9A">
              <w:rPr>
                <w:rFonts w:ascii="宋体" w:hAnsi="宋体"/>
              </w:rPr>
              <w:t>测试目的</w:t>
            </w:r>
          </w:p>
        </w:tc>
        <w:tc>
          <w:tcPr>
            <w:tcW w:w="3994" w:type="pct"/>
            <w:hideMark/>
          </w:tcPr>
          <w:p w14:paraId="039283A7" w14:textId="77777777" w:rsidR="005E480C" w:rsidRPr="00FA6B9A" w:rsidRDefault="005E480C" w:rsidP="009454C0">
            <w:pPr>
              <w:jc w:val="left"/>
              <w:rPr>
                <w:rFonts w:ascii="宋体" w:hAnsi="宋体"/>
              </w:rPr>
            </w:pPr>
            <w:r w:rsidRPr="00FA6B9A">
              <w:rPr>
                <w:rFonts w:ascii="宋体" w:hAnsi="宋体"/>
              </w:rPr>
              <w:t>验证财务部VLAN内部通信是否正常</w:t>
            </w:r>
          </w:p>
        </w:tc>
      </w:tr>
      <w:tr w:rsidR="005E480C" w:rsidRPr="00FA6B9A" w14:paraId="79C5CCC9" w14:textId="77777777" w:rsidTr="005E480C">
        <w:tc>
          <w:tcPr>
            <w:tcW w:w="1006" w:type="pct"/>
            <w:hideMark/>
          </w:tcPr>
          <w:p w14:paraId="4836BDB3" w14:textId="77777777" w:rsidR="005E480C" w:rsidRPr="00FA6B9A" w:rsidRDefault="005E480C" w:rsidP="009454C0">
            <w:pPr>
              <w:jc w:val="left"/>
              <w:rPr>
                <w:rFonts w:ascii="宋体" w:hAnsi="宋体"/>
              </w:rPr>
            </w:pPr>
            <w:r w:rsidRPr="00FA6B9A">
              <w:rPr>
                <w:rFonts w:ascii="宋体" w:hAnsi="宋体"/>
              </w:rPr>
              <w:t>测试步骤</w:t>
            </w:r>
          </w:p>
        </w:tc>
        <w:tc>
          <w:tcPr>
            <w:tcW w:w="3994" w:type="pct"/>
            <w:hideMark/>
          </w:tcPr>
          <w:p w14:paraId="60817981" w14:textId="0043F355" w:rsidR="005E480C" w:rsidRPr="00FA6B9A" w:rsidRDefault="005E480C" w:rsidP="009454C0">
            <w:pPr>
              <w:jc w:val="left"/>
              <w:rPr>
                <w:rFonts w:ascii="宋体" w:hAnsi="宋体"/>
              </w:rPr>
            </w:pPr>
            <w:r w:rsidRPr="00FA6B9A">
              <w:rPr>
                <w:rFonts w:ascii="宋体" w:hAnsi="宋体"/>
              </w:rPr>
              <w:t>1.在财务PC1上ping财务PC2的IP地址</w:t>
            </w:r>
          </w:p>
          <w:p w14:paraId="7718496D" w14:textId="49DABD0D" w:rsidR="005E480C" w:rsidRPr="00FA6B9A" w:rsidRDefault="005E480C" w:rsidP="009454C0">
            <w:pPr>
              <w:jc w:val="left"/>
              <w:rPr>
                <w:rFonts w:ascii="宋体" w:hAnsi="宋体"/>
              </w:rPr>
            </w:pPr>
            <w:r w:rsidRPr="00FA6B9A">
              <w:rPr>
                <w:rFonts w:ascii="宋体" w:hAnsi="宋体"/>
              </w:rPr>
              <w:t>2.检查ping结果</w:t>
            </w:r>
          </w:p>
        </w:tc>
      </w:tr>
      <w:tr w:rsidR="005E480C" w:rsidRPr="00FA6B9A" w14:paraId="5435F38E" w14:textId="77777777" w:rsidTr="005E480C">
        <w:tc>
          <w:tcPr>
            <w:tcW w:w="1006" w:type="pct"/>
            <w:hideMark/>
          </w:tcPr>
          <w:p w14:paraId="344E3454" w14:textId="77777777" w:rsidR="005E480C" w:rsidRPr="00FA6B9A" w:rsidRDefault="005E480C" w:rsidP="009454C0">
            <w:pPr>
              <w:jc w:val="left"/>
              <w:rPr>
                <w:rFonts w:ascii="宋体" w:hAnsi="宋体"/>
              </w:rPr>
            </w:pPr>
            <w:r w:rsidRPr="00FA6B9A">
              <w:rPr>
                <w:rFonts w:ascii="宋体" w:hAnsi="宋体"/>
              </w:rPr>
              <w:t>预期结果</w:t>
            </w:r>
          </w:p>
        </w:tc>
        <w:tc>
          <w:tcPr>
            <w:tcW w:w="3994" w:type="pct"/>
            <w:hideMark/>
          </w:tcPr>
          <w:p w14:paraId="373A575A" w14:textId="77777777" w:rsidR="005E480C" w:rsidRPr="00FA6B9A" w:rsidRDefault="005E480C" w:rsidP="009454C0">
            <w:pPr>
              <w:jc w:val="left"/>
              <w:rPr>
                <w:rFonts w:ascii="宋体" w:hAnsi="宋体"/>
              </w:rPr>
            </w:pPr>
            <w:r w:rsidRPr="00FA6B9A">
              <w:rPr>
                <w:rFonts w:ascii="宋体" w:hAnsi="宋体"/>
              </w:rPr>
              <w:t>ping成功，延迟正常</w:t>
            </w:r>
          </w:p>
        </w:tc>
      </w:tr>
    </w:tbl>
    <w:p w14:paraId="34CD82F3" w14:textId="77777777" w:rsidR="005E480C" w:rsidRPr="001D0FD1" w:rsidRDefault="005E480C" w:rsidP="001D0FD1">
      <w:pPr>
        <w:pStyle w:val="4"/>
      </w:pPr>
      <w:r w:rsidRPr="001D0FD1">
        <w:t>测试用例</w:t>
      </w:r>
      <w:r w:rsidRPr="001D0FD1">
        <w:t>2</w:t>
      </w:r>
      <w:r w:rsidRPr="001D0FD1">
        <w:t>：技术部内部通信测试</w:t>
      </w:r>
    </w:p>
    <w:tbl>
      <w:tblPr>
        <w:tblStyle w:val="af"/>
        <w:tblW w:w="5000" w:type="pct"/>
        <w:tblLook w:val="04A0" w:firstRow="1" w:lastRow="0" w:firstColumn="1" w:lastColumn="0" w:noHBand="0" w:noVBand="1"/>
      </w:tblPr>
      <w:tblGrid>
        <w:gridCol w:w="1481"/>
        <w:gridCol w:w="6820"/>
      </w:tblGrid>
      <w:tr w:rsidR="005E480C" w:rsidRPr="00FA6B9A" w14:paraId="15235583" w14:textId="77777777" w:rsidTr="005E480C">
        <w:tc>
          <w:tcPr>
            <w:tcW w:w="876" w:type="pct"/>
            <w:hideMark/>
          </w:tcPr>
          <w:p w14:paraId="4B25817D" w14:textId="77777777" w:rsidR="005E480C" w:rsidRPr="00FA6B9A" w:rsidRDefault="005E480C" w:rsidP="009454C0">
            <w:pPr>
              <w:jc w:val="left"/>
              <w:rPr>
                <w:rFonts w:ascii="宋体" w:hAnsi="宋体"/>
                <w:b/>
                <w:bCs/>
              </w:rPr>
            </w:pPr>
            <w:r w:rsidRPr="00FA6B9A">
              <w:rPr>
                <w:rFonts w:ascii="宋体" w:hAnsi="宋体"/>
                <w:b/>
                <w:bCs/>
              </w:rPr>
              <w:t>测试项目</w:t>
            </w:r>
          </w:p>
        </w:tc>
        <w:tc>
          <w:tcPr>
            <w:tcW w:w="4033" w:type="pct"/>
            <w:hideMark/>
          </w:tcPr>
          <w:p w14:paraId="78E570BF" w14:textId="77777777" w:rsidR="005E480C" w:rsidRPr="00FA6B9A" w:rsidRDefault="005E480C" w:rsidP="009454C0">
            <w:pPr>
              <w:jc w:val="left"/>
              <w:rPr>
                <w:rFonts w:ascii="宋体" w:hAnsi="宋体"/>
                <w:b/>
                <w:bCs/>
              </w:rPr>
            </w:pPr>
            <w:r w:rsidRPr="00FA6B9A">
              <w:rPr>
                <w:rFonts w:ascii="宋体" w:hAnsi="宋体"/>
                <w:b/>
                <w:bCs/>
              </w:rPr>
              <w:t>技术部内部PC间通信</w:t>
            </w:r>
          </w:p>
        </w:tc>
      </w:tr>
      <w:tr w:rsidR="005E480C" w:rsidRPr="00FA6B9A" w14:paraId="649A5559" w14:textId="77777777" w:rsidTr="005E480C">
        <w:tc>
          <w:tcPr>
            <w:tcW w:w="876" w:type="pct"/>
            <w:hideMark/>
          </w:tcPr>
          <w:p w14:paraId="07943B77" w14:textId="77777777" w:rsidR="005E480C" w:rsidRPr="00FA6B9A" w:rsidRDefault="005E480C" w:rsidP="009454C0">
            <w:pPr>
              <w:jc w:val="left"/>
              <w:rPr>
                <w:rFonts w:ascii="宋体" w:hAnsi="宋体"/>
              </w:rPr>
            </w:pPr>
            <w:r w:rsidRPr="00FA6B9A">
              <w:rPr>
                <w:rFonts w:ascii="宋体" w:hAnsi="宋体"/>
              </w:rPr>
              <w:t>测试目的</w:t>
            </w:r>
          </w:p>
        </w:tc>
        <w:tc>
          <w:tcPr>
            <w:tcW w:w="4033" w:type="pct"/>
            <w:hideMark/>
          </w:tcPr>
          <w:p w14:paraId="5CB9F289" w14:textId="77777777" w:rsidR="005E480C" w:rsidRPr="00FA6B9A" w:rsidRDefault="005E480C" w:rsidP="009454C0">
            <w:pPr>
              <w:jc w:val="left"/>
              <w:rPr>
                <w:rFonts w:ascii="宋体" w:hAnsi="宋体"/>
              </w:rPr>
            </w:pPr>
            <w:r w:rsidRPr="00FA6B9A">
              <w:rPr>
                <w:rFonts w:ascii="宋体" w:hAnsi="宋体"/>
              </w:rPr>
              <w:t>验证技术部VLAN内部通信是否正常</w:t>
            </w:r>
          </w:p>
        </w:tc>
      </w:tr>
      <w:tr w:rsidR="005E480C" w:rsidRPr="00FA6B9A" w14:paraId="26975002" w14:textId="77777777" w:rsidTr="005E480C">
        <w:tc>
          <w:tcPr>
            <w:tcW w:w="876" w:type="pct"/>
            <w:hideMark/>
          </w:tcPr>
          <w:p w14:paraId="0FC92089" w14:textId="77777777" w:rsidR="005E480C" w:rsidRPr="00FA6B9A" w:rsidRDefault="005E480C" w:rsidP="009454C0">
            <w:pPr>
              <w:jc w:val="left"/>
              <w:rPr>
                <w:rFonts w:ascii="宋体" w:hAnsi="宋体"/>
              </w:rPr>
            </w:pPr>
            <w:r w:rsidRPr="00FA6B9A">
              <w:rPr>
                <w:rFonts w:ascii="宋体" w:hAnsi="宋体"/>
              </w:rPr>
              <w:t>测试步骤</w:t>
            </w:r>
          </w:p>
        </w:tc>
        <w:tc>
          <w:tcPr>
            <w:tcW w:w="4033" w:type="pct"/>
            <w:hideMark/>
          </w:tcPr>
          <w:p w14:paraId="577B4AA9" w14:textId="679365E7" w:rsidR="005E480C" w:rsidRPr="00FA6B9A" w:rsidRDefault="005E480C" w:rsidP="009454C0">
            <w:pPr>
              <w:jc w:val="left"/>
              <w:rPr>
                <w:rFonts w:ascii="宋体" w:hAnsi="宋体"/>
              </w:rPr>
            </w:pPr>
            <w:r w:rsidRPr="00FA6B9A">
              <w:rPr>
                <w:rFonts w:ascii="宋体" w:hAnsi="宋体"/>
              </w:rPr>
              <w:t>1.在技术PC1上ping技术PC2的IP地址</w:t>
            </w:r>
          </w:p>
          <w:p w14:paraId="31F1DC25" w14:textId="1CB93067" w:rsidR="005E480C" w:rsidRPr="00FA6B9A" w:rsidRDefault="005E480C" w:rsidP="009454C0">
            <w:pPr>
              <w:jc w:val="left"/>
              <w:rPr>
                <w:rFonts w:ascii="宋体" w:hAnsi="宋体"/>
              </w:rPr>
            </w:pPr>
            <w:r w:rsidRPr="00FA6B9A">
              <w:rPr>
                <w:rFonts w:ascii="宋体" w:hAnsi="宋体"/>
              </w:rPr>
              <w:t>2.检查ping结果</w:t>
            </w:r>
          </w:p>
        </w:tc>
      </w:tr>
      <w:tr w:rsidR="005E480C" w:rsidRPr="00FA6B9A" w14:paraId="74E8BE8E" w14:textId="77777777" w:rsidTr="005E480C">
        <w:tc>
          <w:tcPr>
            <w:tcW w:w="876" w:type="pct"/>
            <w:hideMark/>
          </w:tcPr>
          <w:p w14:paraId="15E52B08" w14:textId="77777777" w:rsidR="005E480C" w:rsidRPr="00FA6B9A" w:rsidRDefault="005E480C" w:rsidP="009454C0">
            <w:pPr>
              <w:jc w:val="left"/>
              <w:rPr>
                <w:rFonts w:ascii="宋体" w:hAnsi="宋体"/>
              </w:rPr>
            </w:pPr>
            <w:r w:rsidRPr="00FA6B9A">
              <w:rPr>
                <w:rFonts w:ascii="宋体" w:hAnsi="宋体"/>
              </w:rPr>
              <w:t>预期结果</w:t>
            </w:r>
          </w:p>
        </w:tc>
        <w:tc>
          <w:tcPr>
            <w:tcW w:w="4033" w:type="pct"/>
            <w:hideMark/>
          </w:tcPr>
          <w:p w14:paraId="13B07E44" w14:textId="77777777" w:rsidR="005E480C" w:rsidRPr="00FA6B9A" w:rsidRDefault="005E480C" w:rsidP="009454C0">
            <w:pPr>
              <w:jc w:val="left"/>
              <w:rPr>
                <w:rFonts w:ascii="宋体" w:hAnsi="宋体"/>
              </w:rPr>
            </w:pPr>
            <w:r w:rsidRPr="00FA6B9A">
              <w:rPr>
                <w:rFonts w:ascii="宋体" w:hAnsi="宋体"/>
              </w:rPr>
              <w:t>ping成功，延迟正常</w:t>
            </w:r>
          </w:p>
        </w:tc>
      </w:tr>
    </w:tbl>
    <w:p w14:paraId="1FE35535" w14:textId="77777777" w:rsidR="005E480C" w:rsidRPr="001D0FD1" w:rsidRDefault="005E480C" w:rsidP="001D0FD1">
      <w:pPr>
        <w:pStyle w:val="4"/>
      </w:pPr>
      <w:r w:rsidRPr="001D0FD1">
        <w:t>测试用例</w:t>
      </w:r>
      <w:r w:rsidRPr="001D0FD1">
        <w:t>3</w:t>
      </w:r>
      <w:r w:rsidRPr="001D0FD1">
        <w:t>：财务部访问财务服务器测试</w:t>
      </w:r>
    </w:p>
    <w:tbl>
      <w:tblPr>
        <w:tblStyle w:val="af"/>
        <w:tblW w:w="5000" w:type="pct"/>
        <w:tblLook w:val="04A0" w:firstRow="1" w:lastRow="0" w:firstColumn="1" w:lastColumn="0" w:noHBand="0" w:noVBand="1"/>
      </w:tblPr>
      <w:tblGrid>
        <w:gridCol w:w="1498"/>
        <w:gridCol w:w="6803"/>
      </w:tblGrid>
      <w:tr w:rsidR="005E480C" w:rsidRPr="00FA6B9A" w14:paraId="42F1688D" w14:textId="77777777" w:rsidTr="005E480C">
        <w:tc>
          <w:tcPr>
            <w:tcW w:w="902" w:type="pct"/>
            <w:hideMark/>
          </w:tcPr>
          <w:p w14:paraId="6F48A366" w14:textId="77777777" w:rsidR="005E480C" w:rsidRPr="00FA6B9A" w:rsidRDefault="005E480C" w:rsidP="009454C0">
            <w:pPr>
              <w:jc w:val="left"/>
              <w:rPr>
                <w:rFonts w:ascii="宋体" w:hAnsi="宋体"/>
                <w:b/>
                <w:bCs/>
              </w:rPr>
            </w:pPr>
            <w:r w:rsidRPr="00FA6B9A">
              <w:rPr>
                <w:rFonts w:ascii="宋体" w:hAnsi="宋体"/>
                <w:b/>
                <w:bCs/>
              </w:rPr>
              <w:t>测试项目</w:t>
            </w:r>
          </w:p>
        </w:tc>
        <w:tc>
          <w:tcPr>
            <w:tcW w:w="4098" w:type="pct"/>
            <w:hideMark/>
          </w:tcPr>
          <w:p w14:paraId="50B17564" w14:textId="77777777" w:rsidR="005E480C" w:rsidRPr="00FA6B9A" w:rsidRDefault="005E480C" w:rsidP="009454C0">
            <w:pPr>
              <w:jc w:val="left"/>
              <w:rPr>
                <w:rFonts w:ascii="宋体" w:hAnsi="宋体"/>
                <w:b/>
                <w:bCs/>
              </w:rPr>
            </w:pPr>
            <w:r w:rsidRPr="00FA6B9A">
              <w:rPr>
                <w:rFonts w:ascii="宋体" w:hAnsi="宋体"/>
                <w:b/>
                <w:bCs/>
              </w:rPr>
              <w:t>财务部访问财务服务器</w:t>
            </w:r>
          </w:p>
        </w:tc>
      </w:tr>
      <w:tr w:rsidR="005E480C" w:rsidRPr="00FA6B9A" w14:paraId="0A97367C" w14:textId="77777777" w:rsidTr="005E480C">
        <w:tc>
          <w:tcPr>
            <w:tcW w:w="902" w:type="pct"/>
            <w:hideMark/>
          </w:tcPr>
          <w:p w14:paraId="4244C04A" w14:textId="77777777" w:rsidR="005E480C" w:rsidRPr="00FA6B9A" w:rsidRDefault="005E480C" w:rsidP="009454C0">
            <w:pPr>
              <w:jc w:val="left"/>
              <w:rPr>
                <w:rFonts w:ascii="宋体" w:hAnsi="宋体"/>
              </w:rPr>
            </w:pPr>
            <w:r w:rsidRPr="00FA6B9A">
              <w:rPr>
                <w:rFonts w:ascii="宋体" w:hAnsi="宋体"/>
              </w:rPr>
              <w:t>测试目的</w:t>
            </w:r>
          </w:p>
        </w:tc>
        <w:tc>
          <w:tcPr>
            <w:tcW w:w="4098" w:type="pct"/>
            <w:hideMark/>
          </w:tcPr>
          <w:p w14:paraId="6291B345" w14:textId="77777777" w:rsidR="005E480C" w:rsidRPr="00FA6B9A" w:rsidRDefault="005E480C" w:rsidP="009454C0">
            <w:pPr>
              <w:jc w:val="left"/>
              <w:rPr>
                <w:rFonts w:ascii="宋体" w:hAnsi="宋体"/>
              </w:rPr>
            </w:pPr>
            <w:r w:rsidRPr="00FA6B9A">
              <w:rPr>
                <w:rFonts w:ascii="宋体" w:hAnsi="宋体"/>
              </w:rPr>
              <w:t>验证财务部能否访问授权的财务服务器</w:t>
            </w:r>
          </w:p>
        </w:tc>
      </w:tr>
      <w:tr w:rsidR="005E480C" w:rsidRPr="00FA6B9A" w14:paraId="645C9F47" w14:textId="77777777" w:rsidTr="005E480C">
        <w:tc>
          <w:tcPr>
            <w:tcW w:w="902" w:type="pct"/>
            <w:hideMark/>
          </w:tcPr>
          <w:p w14:paraId="6611F369" w14:textId="77777777" w:rsidR="005E480C" w:rsidRPr="00FA6B9A" w:rsidRDefault="005E480C" w:rsidP="009454C0">
            <w:pPr>
              <w:jc w:val="left"/>
              <w:rPr>
                <w:rFonts w:ascii="宋体" w:hAnsi="宋体"/>
              </w:rPr>
            </w:pPr>
            <w:r w:rsidRPr="00FA6B9A">
              <w:rPr>
                <w:rFonts w:ascii="宋体" w:hAnsi="宋体"/>
              </w:rPr>
              <w:t>测试步骤</w:t>
            </w:r>
          </w:p>
        </w:tc>
        <w:tc>
          <w:tcPr>
            <w:tcW w:w="4098" w:type="pct"/>
            <w:hideMark/>
          </w:tcPr>
          <w:p w14:paraId="59B3DE1B" w14:textId="3918F80B" w:rsidR="005E480C" w:rsidRPr="00FA6B9A" w:rsidRDefault="005E480C" w:rsidP="009454C0">
            <w:pPr>
              <w:jc w:val="left"/>
              <w:rPr>
                <w:rFonts w:ascii="宋体" w:hAnsi="宋体"/>
              </w:rPr>
            </w:pPr>
            <w:r w:rsidRPr="00FA6B9A">
              <w:rPr>
                <w:rFonts w:ascii="宋体" w:hAnsi="宋体"/>
              </w:rPr>
              <w:t>1.在财务PC上ping财务服务器(192.168.99.10)</w:t>
            </w:r>
            <w:r w:rsidRPr="00FA6B9A">
              <w:rPr>
                <w:rFonts w:ascii="宋体" w:hAnsi="宋体"/>
              </w:rPr>
              <w:br/>
              <w:t>2.检查ping结果</w:t>
            </w:r>
          </w:p>
        </w:tc>
      </w:tr>
      <w:tr w:rsidR="005E480C" w:rsidRPr="00FA6B9A" w14:paraId="5B01BAF7" w14:textId="77777777" w:rsidTr="005E480C">
        <w:tc>
          <w:tcPr>
            <w:tcW w:w="902" w:type="pct"/>
            <w:hideMark/>
          </w:tcPr>
          <w:p w14:paraId="50574F18" w14:textId="77777777" w:rsidR="005E480C" w:rsidRPr="00FA6B9A" w:rsidRDefault="005E480C" w:rsidP="009454C0">
            <w:pPr>
              <w:jc w:val="left"/>
              <w:rPr>
                <w:rFonts w:ascii="宋体" w:hAnsi="宋体"/>
              </w:rPr>
            </w:pPr>
            <w:r w:rsidRPr="00FA6B9A">
              <w:rPr>
                <w:rFonts w:ascii="宋体" w:hAnsi="宋体"/>
              </w:rPr>
              <w:t>预期结果</w:t>
            </w:r>
          </w:p>
        </w:tc>
        <w:tc>
          <w:tcPr>
            <w:tcW w:w="4098" w:type="pct"/>
            <w:hideMark/>
          </w:tcPr>
          <w:p w14:paraId="40821F90" w14:textId="77777777" w:rsidR="005E480C" w:rsidRPr="00FA6B9A" w:rsidRDefault="005E480C" w:rsidP="009454C0">
            <w:pPr>
              <w:jc w:val="left"/>
              <w:rPr>
                <w:rFonts w:ascii="宋体" w:hAnsi="宋体"/>
              </w:rPr>
            </w:pPr>
            <w:r w:rsidRPr="00FA6B9A">
              <w:rPr>
                <w:rFonts w:ascii="宋体" w:hAnsi="宋体"/>
              </w:rPr>
              <w:t>ping成功，访问正常</w:t>
            </w:r>
          </w:p>
        </w:tc>
      </w:tr>
    </w:tbl>
    <w:p w14:paraId="6C6E85E5" w14:textId="77777777" w:rsidR="005E480C" w:rsidRPr="001D0FD1" w:rsidRDefault="005E480C" w:rsidP="001D0FD1">
      <w:pPr>
        <w:pStyle w:val="4"/>
      </w:pPr>
      <w:r w:rsidRPr="001D0FD1">
        <w:t>测试用例</w:t>
      </w:r>
      <w:r w:rsidRPr="001D0FD1">
        <w:t>4</w:t>
      </w:r>
      <w:r w:rsidRPr="001D0FD1">
        <w:t>：技术部访问财务服务器测试</w:t>
      </w:r>
    </w:p>
    <w:tbl>
      <w:tblPr>
        <w:tblStyle w:val="af"/>
        <w:tblW w:w="5000" w:type="pct"/>
        <w:tblLook w:val="04A0" w:firstRow="1" w:lastRow="0" w:firstColumn="1" w:lastColumn="0" w:noHBand="0" w:noVBand="1"/>
      </w:tblPr>
      <w:tblGrid>
        <w:gridCol w:w="1320"/>
        <w:gridCol w:w="6981"/>
      </w:tblGrid>
      <w:tr w:rsidR="005E480C" w:rsidRPr="00FA6B9A" w14:paraId="5FAAD5E0" w14:textId="77777777" w:rsidTr="005E480C">
        <w:tc>
          <w:tcPr>
            <w:tcW w:w="786" w:type="pct"/>
            <w:hideMark/>
          </w:tcPr>
          <w:p w14:paraId="67139F2B" w14:textId="77777777" w:rsidR="005E480C" w:rsidRPr="00FA6B9A" w:rsidRDefault="005E480C" w:rsidP="009454C0">
            <w:pPr>
              <w:jc w:val="center"/>
              <w:rPr>
                <w:rFonts w:ascii="宋体" w:hAnsi="宋体"/>
                <w:b/>
                <w:bCs/>
              </w:rPr>
            </w:pPr>
            <w:r w:rsidRPr="00FA6B9A">
              <w:rPr>
                <w:rFonts w:ascii="宋体" w:hAnsi="宋体"/>
                <w:b/>
                <w:bCs/>
              </w:rPr>
              <w:t>测试项目</w:t>
            </w:r>
          </w:p>
        </w:tc>
        <w:tc>
          <w:tcPr>
            <w:tcW w:w="4160" w:type="pct"/>
            <w:hideMark/>
          </w:tcPr>
          <w:p w14:paraId="76CE33EC" w14:textId="77777777" w:rsidR="005E480C" w:rsidRPr="00FA6B9A" w:rsidRDefault="005E480C" w:rsidP="009454C0">
            <w:pPr>
              <w:jc w:val="center"/>
              <w:rPr>
                <w:rFonts w:ascii="宋体" w:hAnsi="宋体"/>
                <w:b/>
                <w:bCs/>
              </w:rPr>
            </w:pPr>
            <w:r w:rsidRPr="00FA6B9A">
              <w:rPr>
                <w:rFonts w:ascii="宋体" w:hAnsi="宋体"/>
                <w:b/>
                <w:bCs/>
              </w:rPr>
              <w:t>技术部访问财务服务器</w:t>
            </w:r>
          </w:p>
        </w:tc>
      </w:tr>
      <w:tr w:rsidR="005E480C" w:rsidRPr="00FA6B9A" w14:paraId="6ED10F4F" w14:textId="77777777" w:rsidTr="005E480C">
        <w:tc>
          <w:tcPr>
            <w:tcW w:w="786" w:type="pct"/>
            <w:hideMark/>
          </w:tcPr>
          <w:p w14:paraId="37DBD701" w14:textId="77777777" w:rsidR="005E480C" w:rsidRPr="00FA6B9A" w:rsidRDefault="005E480C" w:rsidP="009454C0">
            <w:pPr>
              <w:jc w:val="left"/>
              <w:rPr>
                <w:rFonts w:ascii="宋体" w:hAnsi="宋体"/>
              </w:rPr>
            </w:pPr>
            <w:r w:rsidRPr="00FA6B9A">
              <w:rPr>
                <w:rFonts w:ascii="宋体" w:hAnsi="宋体"/>
              </w:rPr>
              <w:t>测试目的</w:t>
            </w:r>
          </w:p>
        </w:tc>
        <w:tc>
          <w:tcPr>
            <w:tcW w:w="4160" w:type="pct"/>
            <w:hideMark/>
          </w:tcPr>
          <w:p w14:paraId="07D41908" w14:textId="77777777" w:rsidR="005E480C" w:rsidRPr="00FA6B9A" w:rsidRDefault="005E480C" w:rsidP="009454C0">
            <w:pPr>
              <w:rPr>
                <w:rFonts w:ascii="宋体" w:hAnsi="宋体"/>
              </w:rPr>
            </w:pPr>
            <w:r w:rsidRPr="00FA6B9A">
              <w:rPr>
                <w:rFonts w:ascii="宋体" w:hAnsi="宋体"/>
              </w:rPr>
              <w:t>验证ACL是否阻止了技术部对财务服务器的访问</w:t>
            </w:r>
          </w:p>
        </w:tc>
      </w:tr>
      <w:tr w:rsidR="005E480C" w:rsidRPr="00FA6B9A" w14:paraId="7BB80A72" w14:textId="77777777" w:rsidTr="005E480C">
        <w:tc>
          <w:tcPr>
            <w:tcW w:w="786" w:type="pct"/>
            <w:hideMark/>
          </w:tcPr>
          <w:p w14:paraId="65454DDF" w14:textId="77777777" w:rsidR="005E480C" w:rsidRPr="00FA6B9A" w:rsidRDefault="005E480C" w:rsidP="009454C0">
            <w:pPr>
              <w:rPr>
                <w:rFonts w:ascii="宋体" w:hAnsi="宋体"/>
              </w:rPr>
            </w:pPr>
            <w:r w:rsidRPr="00FA6B9A">
              <w:rPr>
                <w:rFonts w:ascii="宋体" w:hAnsi="宋体"/>
              </w:rPr>
              <w:t>测试步骤</w:t>
            </w:r>
          </w:p>
        </w:tc>
        <w:tc>
          <w:tcPr>
            <w:tcW w:w="4160" w:type="pct"/>
            <w:hideMark/>
          </w:tcPr>
          <w:p w14:paraId="79B9644C" w14:textId="0DF08C13" w:rsidR="005E480C" w:rsidRPr="00FA6B9A" w:rsidRDefault="005E480C" w:rsidP="009454C0">
            <w:pPr>
              <w:rPr>
                <w:rFonts w:ascii="宋体" w:hAnsi="宋体"/>
              </w:rPr>
            </w:pPr>
            <w:r w:rsidRPr="00FA6B9A">
              <w:rPr>
                <w:rFonts w:ascii="宋体" w:hAnsi="宋体"/>
              </w:rPr>
              <w:t>1.在技术PC上ping财务服务器(192.168.99.10)</w:t>
            </w:r>
          </w:p>
          <w:p w14:paraId="2EC94DBD" w14:textId="603A72B7" w:rsidR="005E480C" w:rsidRPr="00FA6B9A" w:rsidRDefault="005E480C" w:rsidP="009454C0">
            <w:pPr>
              <w:rPr>
                <w:rFonts w:ascii="宋体" w:hAnsi="宋体"/>
              </w:rPr>
            </w:pPr>
            <w:r w:rsidRPr="00FA6B9A">
              <w:rPr>
                <w:rFonts w:ascii="宋体" w:hAnsi="宋体"/>
              </w:rPr>
              <w:t>2.检查ping结果</w:t>
            </w:r>
          </w:p>
        </w:tc>
      </w:tr>
      <w:tr w:rsidR="005E480C" w:rsidRPr="00FA6B9A" w14:paraId="5FF7BDC5" w14:textId="77777777" w:rsidTr="005E480C">
        <w:tc>
          <w:tcPr>
            <w:tcW w:w="786" w:type="pct"/>
            <w:hideMark/>
          </w:tcPr>
          <w:p w14:paraId="5E75BFDB" w14:textId="77777777" w:rsidR="005E480C" w:rsidRPr="00FA6B9A" w:rsidRDefault="005E480C" w:rsidP="009454C0">
            <w:pPr>
              <w:rPr>
                <w:rFonts w:ascii="宋体" w:hAnsi="宋体"/>
              </w:rPr>
            </w:pPr>
            <w:r w:rsidRPr="00FA6B9A">
              <w:rPr>
                <w:rFonts w:ascii="宋体" w:hAnsi="宋体"/>
              </w:rPr>
              <w:t>预期结果</w:t>
            </w:r>
          </w:p>
        </w:tc>
        <w:tc>
          <w:tcPr>
            <w:tcW w:w="4160" w:type="pct"/>
            <w:hideMark/>
          </w:tcPr>
          <w:p w14:paraId="664E2BEB" w14:textId="77777777" w:rsidR="005E480C" w:rsidRPr="00FA6B9A" w:rsidRDefault="005E480C" w:rsidP="009454C0">
            <w:pPr>
              <w:rPr>
                <w:rFonts w:ascii="宋体" w:hAnsi="宋体"/>
              </w:rPr>
            </w:pPr>
            <w:r w:rsidRPr="00FA6B9A">
              <w:rPr>
                <w:rFonts w:ascii="宋体" w:hAnsi="宋体"/>
              </w:rPr>
              <w:t>ping失败，显示"Request timed out"</w:t>
            </w:r>
          </w:p>
        </w:tc>
      </w:tr>
    </w:tbl>
    <w:p w14:paraId="3E3821E2" w14:textId="77777777" w:rsidR="005E480C" w:rsidRPr="001D0FD1" w:rsidRDefault="005E480C" w:rsidP="001D0FD1">
      <w:pPr>
        <w:pStyle w:val="4"/>
      </w:pPr>
      <w:r w:rsidRPr="001D0FD1">
        <w:t>测试用例</w:t>
      </w:r>
      <w:r w:rsidRPr="001D0FD1">
        <w:t>5</w:t>
      </w:r>
      <w:r w:rsidRPr="001D0FD1">
        <w:t>：跨部门通信测试</w:t>
      </w:r>
    </w:p>
    <w:tbl>
      <w:tblPr>
        <w:tblStyle w:val="af"/>
        <w:tblW w:w="5000" w:type="pct"/>
        <w:tblLook w:val="04A0" w:firstRow="1" w:lastRow="0" w:firstColumn="1" w:lastColumn="0" w:noHBand="0" w:noVBand="1"/>
      </w:tblPr>
      <w:tblGrid>
        <w:gridCol w:w="1391"/>
        <w:gridCol w:w="6910"/>
      </w:tblGrid>
      <w:tr w:rsidR="005E480C" w:rsidRPr="00FA6B9A" w14:paraId="02E92A93" w14:textId="77777777" w:rsidTr="005E480C">
        <w:tc>
          <w:tcPr>
            <w:tcW w:w="824" w:type="pct"/>
            <w:hideMark/>
          </w:tcPr>
          <w:p w14:paraId="0A78A37C" w14:textId="77777777" w:rsidR="005E480C" w:rsidRPr="00FA6B9A" w:rsidRDefault="005E480C" w:rsidP="009454C0">
            <w:pPr>
              <w:jc w:val="center"/>
              <w:rPr>
                <w:rFonts w:ascii="宋体" w:hAnsi="宋体"/>
                <w:b/>
                <w:bCs/>
              </w:rPr>
            </w:pPr>
            <w:r w:rsidRPr="00FA6B9A">
              <w:rPr>
                <w:rFonts w:ascii="宋体" w:hAnsi="宋体"/>
                <w:b/>
                <w:bCs/>
              </w:rPr>
              <w:t>测试项目</w:t>
            </w:r>
          </w:p>
        </w:tc>
        <w:tc>
          <w:tcPr>
            <w:tcW w:w="4090" w:type="pct"/>
            <w:hideMark/>
          </w:tcPr>
          <w:p w14:paraId="5124915B" w14:textId="77777777" w:rsidR="005E480C" w:rsidRPr="00FA6B9A" w:rsidRDefault="005E480C" w:rsidP="009454C0">
            <w:pPr>
              <w:jc w:val="center"/>
              <w:rPr>
                <w:rFonts w:ascii="宋体" w:hAnsi="宋体"/>
                <w:b/>
                <w:bCs/>
              </w:rPr>
            </w:pPr>
            <w:r w:rsidRPr="00FA6B9A">
              <w:rPr>
                <w:rFonts w:ascii="宋体" w:hAnsi="宋体"/>
                <w:b/>
                <w:bCs/>
              </w:rPr>
              <w:t>财务部与技术部间通信</w:t>
            </w:r>
          </w:p>
        </w:tc>
      </w:tr>
      <w:tr w:rsidR="005E480C" w:rsidRPr="00FA6B9A" w14:paraId="7BB7A5EB" w14:textId="77777777" w:rsidTr="005E480C">
        <w:tc>
          <w:tcPr>
            <w:tcW w:w="824" w:type="pct"/>
            <w:hideMark/>
          </w:tcPr>
          <w:p w14:paraId="46130D10" w14:textId="77777777" w:rsidR="005E480C" w:rsidRPr="00FA6B9A" w:rsidRDefault="005E480C" w:rsidP="009454C0">
            <w:pPr>
              <w:jc w:val="left"/>
              <w:rPr>
                <w:rFonts w:ascii="宋体" w:hAnsi="宋体"/>
              </w:rPr>
            </w:pPr>
            <w:r w:rsidRPr="00FA6B9A">
              <w:rPr>
                <w:rFonts w:ascii="宋体" w:hAnsi="宋体"/>
              </w:rPr>
              <w:t>测试目的</w:t>
            </w:r>
          </w:p>
        </w:tc>
        <w:tc>
          <w:tcPr>
            <w:tcW w:w="4090" w:type="pct"/>
            <w:hideMark/>
          </w:tcPr>
          <w:p w14:paraId="63E8F97A" w14:textId="77777777" w:rsidR="005E480C" w:rsidRPr="00FA6B9A" w:rsidRDefault="005E480C" w:rsidP="009454C0">
            <w:pPr>
              <w:rPr>
                <w:rFonts w:ascii="宋体" w:hAnsi="宋体"/>
              </w:rPr>
            </w:pPr>
            <w:r w:rsidRPr="00FA6B9A">
              <w:rPr>
                <w:rFonts w:ascii="宋体" w:hAnsi="宋体"/>
              </w:rPr>
              <w:t>验证ACL是否阻止了部门间的直接通信</w:t>
            </w:r>
          </w:p>
        </w:tc>
      </w:tr>
      <w:tr w:rsidR="005E480C" w:rsidRPr="00FA6B9A" w14:paraId="3B62CF38" w14:textId="77777777" w:rsidTr="005E480C">
        <w:tc>
          <w:tcPr>
            <w:tcW w:w="824" w:type="pct"/>
            <w:hideMark/>
          </w:tcPr>
          <w:p w14:paraId="4F651817" w14:textId="77777777" w:rsidR="005E480C" w:rsidRPr="00FA6B9A" w:rsidRDefault="005E480C" w:rsidP="009454C0">
            <w:pPr>
              <w:rPr>
                <w:rFonts w:ascii="宋体" w:hAnsi="宋体"/>
              </w:rPr>
            </w:pPr>
            <w:r w:rsidRPr="00FA6B9A">
              <w:rPr>
                <w:rFonts w:ascii="宋体" w:hAnsi="宋体"/>
              </w:rPr>
              <w:t>测试步骤</w:t>
            </w:r>
          </w:p>
        </w:tc>
        <w:tc>
          <w:tcPr>
            <w:tcW w:w="4090" w:type="pct"/>
            <w:hideMark/>
          </w:tcPr>
          <w:p w14:paraId="11E6FFFD" w14:textId="3D4FD110" w:rsidR="005E480C" w:rsidRPr="00FA6B9A" w:rsidRDefault="005E480C" w:rsidP="009454C0">
            <w:pPr>
              <w:rPr>
                <w:rFonts w:ascii="宋体" w:hAnsi="宋体"/>
              </w:rPr>
            </w:pPr>
            <w:r w:rsidRPr="00FA6B9A">
              <w:rPr>
                <w:rFonts w:ascii="宋体" w:hAnsi="宋体"/>
              </w:rPr>
              <w:t>1.在财务PC上ping技术PC的IP地址</w:t>
            </w:r>
          </w:p>
          <w:p w14:paraId="07852145" w14:textId="3A1432F2" w:rsidR="005E480C" w:rsidRPr="00FA6B9A" w:rsidRDefault="005E480C" w:rsidP="009454C0">
            <w:pPr>
              <w:rPr>
                <w:rFonts w:ascii="宋体" w:hAnsi="宋体"/>
              </w:rPr>
            </w:pPr>
            <w:r w:rsidRPr="00FA6B9A">
              <w:rPr>
                <w:rFonts w:ascii="宋体" w:hAnsi="宋体"/>
              </w:rPr>
              <w:t>2.在技术PC上ping财务PC的IP地址</w:t>
            </w:r>
          </w:p>
          <w:p w14:paraId="7459FD99" w14:textId="33F3497A" w:rsidR="005E480C" w:rsidRPr="00FA6B9A" w:rsidRDefault="005E480C" w:rsidP="009454C0">
            <w:pPr>
              <w:rPr>
                <w:rFonts w:ascii="宋体" w:hAnsi="宋体"/>
              </w:rPr>
            </w:pPr>
            <w:r w:rsidRPr="00FA6B9A">
              <w:rPr>
                <w:rFonts w:ascii="宋体" w:hAnsi="宋体"/>
              </w:rPr>
              <w:t>3.检查ping结果</w:t>
            </w:r>
          </w:p>
        </w:tc>
      </w:tr>
      <w:tr w:rsidR="005E480C" w:rsidRPr="00FA6B9A" w14:paraId="3A04A4D4" w14:textId="77777777" w:rsidTr="005E480C">
        <w:tc>
          <w:tcPr>
            <w:tcW w:w="824" w:type="pct"/>
            <w:hideMark/>
          </w:tcPr>
          <w:p w14:paraId="58B45BE7" w14:textId="77777777" w:rsidR="005E480C" w:rsidRPr="00FA6B9A" w:rsidRDefault="005E480C" w:rsidP="009454C0">
            <w:pPr>
              <w:rPr>
                <w:rFonts w:ascii="宋体" w:hAnsi="宋体"/>
              </w:rPr>
            </w:pPr>
            <w:r w:rsidRPr="00FA6B9A">
              <w:rPr>
                <w:rFonts w:ascii="宋体" w:hAnsi="宋体"/>
              </w:rPr>
              <w:t>预期结果</w:t>
            </w:r>
          </w:p>
        </w:tc>
        <w:tc>
          <w:tcPr>
            <w:tcW w:w="4090" w:type="pct"/>
            <w:hideMark/>
          </w:tcPr>
          <w:p w14:paraId="1A368E7A" w14:textId="77777777" w:rsidR="005E480C" w:rsidRPr="00FA6B9A" w:rsidRDefault="005E480C" w:rsidP="009454C0">
            <w:pPr>
              <w:rPr>
                <w:rFonts w:ascii="宋体" w:hAnsi="宋体"/>
              </w:rPr>
            </w:pPr>
            <w:r w:rsidRPr="00FA6B9A">
              <w:rPr>
                <w:rFonts w:ascii="宋体" w:hAnsi="宋体"/>
              </w:rPr>
              <w:t>双向ping均失败，显示"Request timed out"</w:t>
            </w:r>
          </w:p>
        </w:tc>
      </w:tr>
    </w:tbl>
    <w:p w14:paraId="5F342FEE" w14:textId="77777777" w:rsidR="005E480C" w:rsidRPr="001D0FD1" w:rsidRDefault="005E480C" w:rsidP="001D0FD1">
      <w:pPr>
        <w:pStyle w:val="4"/>
      </w:pPr>
      <w:r w:rsidRPr="001D0FD1">
        <w:lastRenderedPageBreak/>
        <w:t>测试用例</w:t>
      </w:r>
      <w:r w:rsidRPr="001D0FD1">
        <w:t>6</w:t>
      </w:r>
      <w:r w:rsidRPr="001D0FD1">
        <w:t>：技术部访问其他服务器测试</w:t>
      </w:r>
    </w:p>
    <w:tbl>
      <w:tblPr>
        <w:tblStyle w:val="af"/>
        <w:tblW w:w="5000" w:type="pct"/>
        <w:tblLook w:val="04A0" w:firstRow="1" w:lastRow="0" w:firstColumn="1" w:lastColumn="0" w:noHBand="0" w:noVBand="1"/>
      </w:tblPr>
      <w:tblGrid>
        <w:gridCol w:w="1325"/>
        <w:gridCol w:w="6976"/>
      </w:tblGrid>
      <w:tr w:rsidR="005E480C" w:rsidRPr="00FA6B9A" w14:paraId="27CE1A1F" w14:textId="77777777" w:rsidTr="007D0051">
        <w:tc>
          <w:tcPr>
            <w:tcW w:w="798" w:type="pct"/>
            <w:hideMark/>
          </w:tcPr>
          <w:p w14:paraId="701FB246" w14:textId="77777777" w:rsidR="005E480C" w:rsidRPr="00FA6B9A" w:rsidRDefault="005E480C" w:rsidP="009454C0">
            <w:pPr>
              <w:jc w:val="center"/>
              <w:rPr>
                <w:rFonts w:ascii="宋体" w:hAnsi="宋体"/>
                <w:b/>
                <w:bCs/>
              </w:rPr>
            </w:pPr>
            <w:r w:rsidRPr="00FA6B9A">
              <w:rPr>
                <w:rFonts w:ascii="宋体" w:hAnsi="宋体"/>
                <w:b/>
                <w:bCs/>
              </w:rPr>
              <w:t>测试项目</w:t>
            </w:r>
          </w:p>
        </w:tc>
        <w:tc>
          <w:tcPr>
            <w:tcW w:w="4202" w:type="pct"/>
            <w:hideMark/>
          </w:tcPr>
          <w:p w14:paraId="0B070817" w14:textId="77777777" w:rsidR="005E480C" w:rsidRPr="00FA6B9A" w:rsidRDefault="005E480C" w:rsidP="009454C0">
            <w:pPr>
              <w:jc w:val="center"/>
              <w:rPr>
                <w:rFonts w:ascii="宋体" w:hAnsi="宋体"/>
                <w:b/>
                <w:bCs/>
              </w:rPr>
            </w:pPr>
            <w:r w:rsidRPr="00FA6B9A">
              <w:rPr>
                <w:rFonts w:ascii="宋体" w:hAnsi="宋体"/>
                <w:b/>
                <w:bCs/>
              </w:rPr>
              <w:t>技术部访问非财务服务器</w:t>
            </w:r>
          </w:p>
        </w:tc>
      </w:tr>
      <w:tr w:rsidR="005E480C" w:rsidRPr="00FA6B9A" w14:paraId="17744A04" w14:textId="77777777" w:rsidTr="007D0051">
        <w:tc>
          <w:tcPr>
            <w:tcW w:w="798" w:type="pct"/>
            <w:hideMark/>
          </w:tcPr>
          <w:p w14:paraId="28CCE0D8" w14:textId="77777777" w:rsidR="005E480C" w:rsidRPr="00FA6B9A" w:rsidRDefault="005E480C" w:rsidP="009454C0">
            <w:pPr>
              <w:jc w:val="left"/>
              <w:rPr>
                <w:rFonts w:ascii="宋体" w:hAnsi="宋体"/>
              </w:rPr>
            </w:pPr>
            <w:r w:rsidRPr="00FA6B9A">
              <w:rPr>
                <w:rFonts w:ascii="宋体" w:hAnsi="宋体"/>
              </w:rPr>
              <w:t>测试目的</w:t>
            </w:r>
          </w:p>
        </w:tc>
        <w:tc>
          <w:tcPr>
            <w:tcW w:w="4202" w:type="pct"/>
            <w:hideMark/>
          </w:tcPr>
          <w:p w14:paraId="56DA802E" w14:textId="77777777" w:rsidR="005E480C" w:rsidRPr="00FA6B9A" w:rsidRDefault="005E480C" w:rsidP="009454C0">
            <w:pPr>
              <w:rPr>
                <w:rFonts w:ascii="宋体" w:hAnsi="宋体"/>
              </w:rPr>
            </w:pPr>
            <w:r w:rsidRPr="00FA6B9A">
              <w:rPr>
                <w:rFonts w:ascii="宋体" w:hAnsi="宋体"/>
              </w:rPr>
              <w:t>验证技术部能否访问授权的其他服务器</w:t>
            </w:r>
          </w:p>
        </w:tc>
      </w:tr>
      <w:tr w:rsidR="005E480C" w:rsidRPr="00FA6B9A" w14:paraId="3F238B61" w14:textId="77777777" w:rsidTr="007D0051">
        <w:tc>
          <w:tcPr>
            <w:tcW w:w="798" w:type="pct"/>
            <w:hideMark/>
          </w:tcPr>
          <w:p w14:paraId="6348451B" w14:textId="77777777" w:rsidR="005E480C" w:rsidRPr="00FA6B9A" w:rsidRDefault="005E480C" w:rsidP="009454C0">
            <w:pPr>
              <w:rPr>
                <w:rFonts w:ascii="宋体" w:hAnsi="宋体"/>
              </w:rPr>
            </w:pPr>
            <w:r w:rsidRPr="00FA6B9A">
              <w:rPr>
                <w:rFonts w:ascii="宋体" w:hAnsi="宋体"/>
              </w:rPr>
              <w:t>测试步骤</w:t>
            </w:r>
          </w:p>
        </w:tc>
        <w:tc>
          <w:tcPr>
            <w:tcW w:w="4202" w:type="pct"/>
            <w:hideMark/>
          </w:tcPr>
          <w:p w14:paraId="5721E141" w14:textId="1756A5D0" w:rsidR="005E480C" w:rsidRPr="00FA6B9A" w:rsidRDefault="005E480C" w:rsidP="009454C0">
            <w:pPr>
              <w:rPr>
                <w:rFonts w:ascii="宋体" w:hAnsi="宋体"/>
              </w:rPr>
            </w:pPr>
            <w:r w:rsidRPr="00FA6B9A">
              <w:rPr>
                <w:rFonts w:ascii="宋体" w:hAnsi="宋体"/>
              </w:rPr>
              <w:t>1.在技术PC上ping Web服务器(192.168.99.x)</w:t>
            </w:r>
          </w:p>
          <w:p w14:paraId="66900BDA" w14:textId="7223E3E4" w:rsidR="005E480C" w:rsidRPr="00FA6B9A" w:rsidRDefault="005E480C" w:rsidP="009454C0">
            <w:pPr>
              <w:rPr>
                <w:rFonts w:ascii="宋体" w:hAnsi="宋体"/>
              </w:rPr>
            </w:pPr>
            <w:r w:rsidRPr="00FA6B9A">
              <w:rPr>
                <w:rFonts w:ascii="宋体" w:hAnsi="宋体"/>
              </w:rPr>
              <w:t>2.检查ping结果</w:t>
            </w:r>
          </w:p>
        </w:tc>
      </w:tr>
      <w:tr w:rsidR="005E480C" w:rsidRPr="00FA6B9A" w14:paraId="53A78BA5" w14:textId="77777777" w:rsidTr="007D0051">
        <w:tc>
          <w:tcPr>
            <w:tcW w:w="798" w:type="pct"/>
            <w:hideMark/>
          </w:tcPr>
          <w:p w14:paraId="51A6D244" w14:textId="77777777" w:rsidR="005E480C" w:rsidRPr="00FA6B9A" w:rsidRDefault="005E480C" w:rsidP="009454C0">
            <w:pPr>
              <w:rPr>
                <w:rFonts w:ascii="宋体" w:hAnsi="宋体"/>
              </w:rPr>
            </w:pPr>
            <w:r w:rsidRPr="00FA6B9A">
              <w:rPr>
                <w:rFonts w:ascii="宋体" w:hAnsi="宋体"/>
              </w:rPr>
              <w:t>预期结果</w:t>
            </w:r>
          </w:p>
        </w:tc>
        <w:tc>
          <w:tcPr>
            <w:tcW w:w="4202" w:type="pct"/>
            <w:hideMark/>
          </w:tcPr>
          <w:p w14:paraId="07DD663B" w14:textId="77777777" w:rsidR="005E480C" w:rsidRPr="00FA6B9A" w:rsidRDefault="005E480C" w:rsidP="009454C0">
            <w:pPr>
              <w:rPr>
                <w:rFonts w:ascii="宋体" w:hAnsi="宋体"/>
              </w:rPr>
            </w:pPr>
            <w:r w:rsidRPr="00FA6B9A">
              <w:rPr>
                <w:rFonts w:ascii="宋体" w:hAnsi="宋体"/>
              </w:rPr>
              <w:t>ping成功，访问正常</w:t>
            </w:r>
          </w:p>
        </w:tc>
      </w:tr>
    </w:tbl>
    <w:p w14:paraId="5DD5A344" w14:textId="77777777" w:rsidR="00AE1F66" w:rsidRDefault="00AE1F66" w:rsidP="00AE1F66"/>
    <w:p w14:paraId="3B138714" w14:textId="2DC4469C" w:rsidR="005E480C" w:rsidRPr="001D0FD1" w:rsidRDefault="007D0051" w:rsidP="001D0FD1">
      <w:pPr>
        <w:pStyle w:val="3"/>
      </w:pPr>
      <w:bookmarkStart w:id="21" w:name="_Toc201686445"/>
      <w:r w:rsidRPr="001D0FD1">
        <w:rPr>
          <w:rFonts w:hint="eastAsia"/>
        </w:rPr>
        <w:t>2.4.3.</w:t>
      </w:r>
      <w:r w:rsidR="005E480C" w:rsidRPr="001D0FD1">
        <w:t>测试结果与分析</w:t>
      </w:r>
      <w:bookmarkEnd w:id="21"/>
    </w:p>
    <w:p w14:paraId="7731D15F" w14:textId="046759AC" w:rsidR="005E480C" w:rsidRPr="001D0FD1" w:rsidRDefault="00B11F83" w:rsidP="001D0FD1">
      <w:pPr>
        <w:pStyle w:val="4"/>
      </w:pPr>
      <w:r w:rsidRPr="001D0FD1">
        <w:rPr>
          <w:rFonts w:hint="eastAsia"/>
        </w:rPr>
        <w:t>√</w:t>
      </w:r>
      <w:r w:rsidR="005E480C" w:rsidRPr="001D0FD1">
        <w:t>测试结果</w:t>
      </w:r>
      <w:r w:rsidR="005E480C" w:rsidRPr="001D0FD1">
        <w:t>1</w:t>
      </w:r>
      <w:r w:rsidR="005E480C" w:rsidRPr="001D0FD1">
        <w:t>：财务部内部通信</w:t>
      </w:r>
    </w:p>
    <w:p w14:paraId="122AF028" w14:textId="7491B277" w:rsidR="005D5194" w:rsidRPr="005E480C" w:rsidRDefault="005E480C" w:rsidP="00AE1F66">
      <w:r w:rsidRPr="005E480C">
        <w:t>测试结果：</w:t>
      </w:r>
      <w:r w:rsidRPr="005E480C">
        <w:t>ping</w:t>
      </w:r>
      <w:r w:rsidRPr="005E480C">
        <w:t>成功</w:t>
      </w:r>
    </w:p>
    <w:p w14:paraId="47CA2C68" w14:textId="1D27F52D" w:rsidR="005E480C" w:rsidRPr="00FA6B9A" w:rsidRDefault="005E480C" w:rsidP="00AE1F66">
      <w:r w:rsidRPr="005E480C">
        <w:t>结果分析：财务部</w:t>
      </w:r>
      <w:r w:rsidRPr="005E480C">
        <w:t>VLAN</w:t>
      </w:r>
      <w:r w:rsidRPr="005E480C">
        <w:t>内部通信正常，</w:t>
      </w:r>
      <w:r w:rsidR="005D5194" w:rsidRPr="00FA6B9A">
        <w:rPr>
          <w:rFonts w:hint="eastAsia"/>
        </w:rPr>
        <w:t>财务部接入</w:t>
      </w:r>
      <w:r w:rsidRPr="005E480C">
        <w:t>交换机配置正确</w:t>
      </w:r>
    </w:p>
    <w:p w14:paraId="6CFCA3CC" w14:textId="11511658" w:rsidR="005D5194" w:rsidRPr="00FA6B9A" w:rsidRDefault="005D5194" w:rsidP="009454C0">
      <w:pPr>
        <w:rPr>
          <w:rFonts w:ascii="宋体" w:hAnsi="宋体"/>
        </w:rPr>
      </w:pPr>
      <w:r w:rsidRPr="00FA6B9A">
        <w:rPr>
          <w:rFonts w:ascii="宋体" w:hAnsi="宋体"/>
          <w:noProof/>
        </w:rPr>
        <w:drawing>
          <wp:inline distT="0" distB="0" distL="0" distR="0" wp14:anchorId="6ED2E1BE" wp14:editId="1BDED35F">
            <wp:extent cx="5274310" cy="4227195"/>
            <wp:effectExtent l="0" t="0" r="2540" b="1905"/>
            <wp:docPr id="183780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489" name=""/>
                    <pic:cNvPicPr/>
                  </pic:nvPicPr>
                  <pic:blipFill>
                    <a:blip r:embed="rId23"/>
                    <a:stretch>
                      <a:fillRect/>
                    </a:stretch>
                  </pic:blipFill>
                  <pic:spPr>
                    <a:xfrm>
                      <a:off x="0" y="0"/>
                      <a:ext cx="5274310" cy="4227195"/>
                    </a:xfrm>
                    <a:prstGeom prst="rect">
                      <a:avLst/>
                    </a:prstGeom>
                  </pic:spPr>
                </pic:pic>
              </a:graphicData>
            </a:graphic>
          </wp:inline>
        </w:drawing>
      </w:r>
    </w:p>
    <w:p w14:paraId="32167570" w14:textId="1D6ECCE1" w:rsidR="005E480C" w:rsidRPr="001D0FD1" w:rsidRDefault="00B11F83" w:rsidP="001D0FD1">
      <w:pPr>
        <w:pStyle w:val="4"/>
      </w:pPr>
      <w:r w:rsidRPr="001D0FD1">
        <w:rPr>
          <w:rFonts w:hint="eastAsia"/>
        </w:rPr>
        <w:t>√</w:t>
      </w:r>
      <w:r w:rsidR="005E480C" w:rsidRPr="001D0FD1">
        <w:t>测试结果</w:t>
      </w:r>
      <w:r w:rsidR="005E480C" w:rsidRPr="001D0FD1">
        <w:t>2</w:t>
      </w:r>
      <w:r w:rsidR="005E480C" w:rsidRPr="001D0FD1">
        <w:t>：技术部内部通信</w:t>
      </w:r>
    </w:p>
    <w:p w14:paraId="22A4137E" w14:textId="1AAB0716" w:rsidR="005E480C" w:rsidRPr="005E480C" w:rsidRDefault="005E480C" w:rsidP="00AE1F66">
      <w:r w:rsidRPr="005E480C">
        <w:t>测试结果：</w:t>
      </w:r>
      <w:r w:rsidRPr="005E480C">
        <w:t>ping</w:t>
      </w:r>
      <w:r w:rsidRPr="005E480C">
        <w:t>成功</w:t>
      </w:r>
    </w:p>
    <w:p w14:paraId="0B8C9F65" w14:textId="6D74CA9C" w:rsidR="005E480C" w:rsidRPr="00FA6B9A" w:rsidRDefault="005E480C" w:rsidP="00AE1F66">
      <w:r w:rsidRPr="005E480C">
        <w:t>结果分析：技术部</w:t>
      </w:r>
      <w:r w:rsidRPr="005E480C">
        <w:t>VLAN</w:t>
      </w:r>
      <w:r w:rsidRPr="005E480C">
        <w:t>内部通信正常，</w:t>
      </w:r>
      <w:r w:rsidR="005D5194" w:rsidRPr="00FA6B9A">
        <w:rPr>
          <w:rFonts w:hint="eastAsia"/>
        </w:rPr>
        <w:t>技术部接入</w:t>
      </w:r>
      <w:r w:rsidRPr="005E480C">
        <w:t>交换机配置正确</w:t>
      </w:r>
    </w:p>
    <w:p w14:paraId="41AB5C2F" w14:textId="415E1100" w:rsidR="005D5194" w:rsidRPr="00FA6B9A" w:rsidRDefault="005D5194" w:rsidP="009454C0">
      <w:pPr>
        <w:rPr>
          <w:rFonts w:ascii="宋体" w:hAnsi="宋体"/>
        </w:rPr>
      </w:pPr>
      <w:r w:rsidRPr="00FA6B9A">
        <w:rPr>
          <w:rFonts w:ascii="宋体" w:hAnsi="宋体"/>
          <w:noProof/>
        </w:rPr>
        <w:lastRenderedPageBreak/>
        <w:drawing>
          <wp:inline distT="0" distB="0" distL="0" distR="0" wp14:anchorId="50BF0929" wp14:editId="68C22804">
            <wp:extent cx="5274310" cy="4227195"/>
            <wp:effectExtent l="0" t="0" r="2540" b="1905"/>
            <wp:docPr id="1098941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41253" name=""/>
                    <pic:cNvPicPr/>
                  </pic:nvPicPr>
                  <pic:blipFill>
                    <a:blip r:embed="rId24"/>
                    <a:stretch>
                      <a:fillRect/>
                    </a:stretch>
                  </pic:blipFill>
                  <pic:spPr>
                    <a:xfrm>
                      <a:off x="0" y="0"/>
                      <a:ext cx="5274310" cy="4227195"/>
                    </a:xfrm>
                    <a:prstGeom prst="rect">
                      <a:avLst/>
                    </a:prstGeom>
                  </pic:spPr>
                </pic:pic>
              </a:graphicData>
            </a:graphic>
          </wp:inline>
        </w:drawing>
      </w:r>
    </w:p>
    <w:p w14:paraId="2CCB9845" w14:textId="385A6FEA" w:rsidR="005E480C" w:rsidRPr="001D0FD1" w:rsidRDefault="00B11F83" w:rsidP="001D0FD1">
      <w:pPr>
        <w:pStyle w:val="4"/>
      </w:pPr>
      <w:r w:rsidRPr="001D0FD1">
        <w:rPr>
          <w:rFonts w:hint="eastAsia"/>
        </w:rPr>
        <w:t>√</w:t>
      </w:r>
      <w:r w:rsidR="005E480C" w:rsidRPr="001D0FD1">
        <w:t>测试结果</w:t>
      </w:r>
      <w:r w:rsidR="005E480C" w:rsidRPr="001D0FD1">
        <w:t>3</w:t>
      </w:r>
      <w:r w:rsidR="005E480C" w:rsidRPr="001D0FD1">
        <w:t>：财务部访问财务服务器</w:t>
      </w:r>
    </w:p>
    <w:p w14:paraId="199D59D9" w14:textId="7B8611EB" w:rsidR="005E480C" w:rsidRPr="005E480C" w:rsidRDefault="005E480C" w:rsidP="00AE1F66">
      <w:r w:rsidRPr="005E480C">
        <w:t>测试结果：</w:t>
      </w:r>
      <w:r w:rsidRPr="005E480C">
        <w:t>ping</w:t>
      </w:r>
      <w:r w:rsidRPr="005E480C">
        <w:t>成功</w:t>
      </w:r>
    </w:p>
    <w:p w14:paraId="448C97F3" w14:textId="77777777" w:rsidR="005E480C" w:rsidRPr="00FA6B9A" w:rsidRDefault="005E480C" w:rsidP="00AE1F66">
      <w:r w:rsidRPr="005E480C">
        <w:t>结果分析：财务部能够正常访问授权的财务服务器，</w:t>
      </w:r>
      <w:r w:rsidRPr="005E480C">
        <w:t>ACL</w:t>
      </w:r>
      <w:r w:rsidRPr="005E480C">
        <w:t>配置正确</w:t>
      </w:r>
    </w:p>
    <w:p w14:paraId="57239F63" w14:textId="77361B9C" w:rsidR="008977BD" w:rsidRPr="00FA6B9A" w:rsidRDefault="008977BD" w:rsidP="009454C0">
      <w:pPr>
        <w:rPr>
          <w:rFonts w:ascii="宋体" w:hAnsi="宋体"/>
        </w:rPr>
      </w:pPr>
      <w:r w:rsidRPr="00FA6B9A">
        <w:rPr>
          <w:rFonts w:ascii="宋体" w:hAnsi="宋体"/>
          <w:noProof/>
        </w:rPr>
        <w:lastRenderedPageBreak/>
        <w:drawing>
          <wp:inline distT="0" distB="0" distL="0" distR="0" wp14:anchorId="71CE39B0" wp14:editId="2B8EC2CF">
            <wp:extent cx="5274310" cy="4227195"/>
            <wp:effectExtent l="0" t="0" r="2540" b="1905"/>
            <wp:docPr id="1673317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7806" name=""/>
                    <pic:cNvPicPr/>
                  </pic:nvPicPr>
                  <pic:blipFill>
                    <a:blip r:embed="rId25"/>
                    <a:stretch>
                      <a:fillRect/>
                    </a:stretch>
                  </pic:blipFill>
                  <pic:spPr>
                    <a:xfrm>
                      <a:off x="0" y="0"/>
                      <a:ext cx="5274310" cy="4227195"/>
                    </a:xfrm>
                    <a:prstGeom prst="rect">
                      <a:avLst/>
                    </a:prstGeom>
                  </pic:spPr>
                </pic:pic>
              </a:graphicData>
            </a:graphic>
          </wp:inline>
        </w:drawing>
      </w:r>
    </w:p>
    <w:p w14:paraId="60AE0F01" w14:textId="608B50C9" w:rsidR="005E480C" w:rsidRPr="001D0FD1" w:rsidRDefault="00B11F83" w:rsidP="001D0FD1">
      <w:pPr>
        <w:pStyle w:val="4"/>
      </w:pPr>
      <w:r w:rsidRPr="001D0FD1">
        <w:rPr>
          <w:rFonts w:hint="eastAsia"/>
        </w:rPr>
        <w:t>√</w:t>
      </w:r>
      <w:r w:rsidR="005E480C" w:rsidRPr="001D0FD1">
        <w:t>测试结果</w:t>
      </w:r>
      <w:r w:rsidR="005E480C" w:rsidRPr="001D0FD1">
        <w:t>4</w:t>
      </w:r>
      <w:r w:rsidR="005E480C" w:rsidRPr="001D0FD1">
        <w:t>：技术部访问财务服务器</w:t>
      </w:r>
    </w:p>
    <w:p w14:paraId="10828F61" w14:textId="77777777" w:rsidR="005E480C" w:rsidRPr="005E480C" w:rsidRDefault="005E480C" w:rsidP="00AE1F66">
      <w:r w:rsidRPr="005E480C">
        <w:t>测试结果：</w:t>
      </w:r>
      <w:r w:rsidRPr="005E480C">
        <w:t>ping</w:t>
      </w:r>
      <w:r w:rsidRPr="005E480C">
        <w:t>失败，显示</w:t>
      </w:r>
      <w:r w:rsidRPr="005E480C">
        <w:t>"Request timed out"</w:t>
      </w:r>
    </w:p>
    <w:p w14:paraId="7BC332EF" w14:textId="77777777" w:rsidR="005E480C" w:rsidRPr="00FA6B9A" w:rsidRDefault="005E480C" w:rsidP="00AE1F66">
      <w:r w:rsidRPr="005E480C">
        <w:t>结果分析：</w:t>
      </w:r>
      <w:r w:rsidRPr="005E480C">
        <w:t>ACL</w:t>
      </w:r>
      <w:r w:rsidRPr="005E480C">
        <w:t>成功阻止了技术部对财务服务器的访问，安全策略生效</w:t>
      </w:r>
    </w:p>
    <w:p w14:paraId="4ECE1B54" w14:textId="3ECD26CD" w:rsidR="008977BD" w:rsidRPr="00FA6B9A" w:rsidRDefault="008977BD" w:rsidP="009454C0">
      <w:pPr>
        <w:rPr>
          <w:rFonts w:ascii="宋体" w:hAnsi="宋体"/>
        </w:rPr>
      </w:pPr>
      <w:r w:rsidRPr="00FA6B9A">
        <w:rPr>
          <w:rFonts w:ascii="宋体" w:hAnsi="宋体"/>
          <w:noProof/>
        </w:rPr>
        <w:lastRenderedPageBreak/>
        <w:drawing>
          <wp:inline distT="0" distB="0" distL="0" distR="0" wp14:anchorId="5F566003" wp14:editId="33D4D371">
            <wp:extent cx="5274310" cy="4227195"/>
            <wp:effectExtent l="0" t="0" r="2540" b="1905"/>
            <wp:docPr id="159020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175" name=""/>
                    <pic:cNvPicPr/>
                  </pic:nvPicPr>
                  <pic:blipFill>
                    <a:blip r:embed="rId26"/>
                    <a:stretch>
                      <a:fillRect/>
                    </a:stretch>
                  </pic:blipFill>
                  <pic:spPr>
                    <a:xfrm>
                      <a:off x="0" y="0"/>
                      <a:ext cx="5274310" cy="4227195"/>
                    </a:xfrm>
                    <a:prstGeom prst="rect">
                      <a:avLst/>
                    </a:prstGeom>
                  </pic:spPr>
                </pic:pic>
              </a:graphicData>
            </a:graphic>
          </wp:inline>
        </w:drawing>
      </w:r>
    </w:p>
    <w:p w14:paraId="0A85EB98" w14:textId="1FE9907D" w:rsidR="005E480C" w:rsidRPr="001D0FD1" w:rsidRDefault="00B11F83" w:rsidP="001D0FD1">
      <w:pPr>
        <w:pStyle w:val="4"/>
      </w:pPr>
      <w:r w:rsidRPr="001D0FD1">
        <w:rPr>
          <w:rFonts w:hint="eastAsia"/>
        </w:rPr>
        <w:t>√</w:t>
      </w:r>
      <w:r w:rsidR="005E480C" w:rsidRPr="001D0FD1">
        <w:t>测试结果</w:t>
      </w:r>
      <w:r w:rsidR="005E480C" w:rsidRPr="001D0FD1">
        <w:t>5</w:t>
      </w:r>
      <w:r w:rsidR="005E480C" w:rsidRPr="001D0FD1">
        <w:t>：跨部门通信</w:t>
      </w:r>
    </w:p>
    <w:p w14:paraId="4EABE7EE" w14:textId="77777777" w:rsidR="005E480C" w:rsidRPr="005E480C" w:rsidRDefault="005E480C" w:rsidP="00AE1F66">
      <w:r w:rsidRPr="005E480C">
        <w:t>测试结果：双向</w:t>
      </w:r>
      <w:r w:rsidRPr="005E480C">
        <w:t>ping</w:t>
      </w:r>
      <w:r w:rsidRPr="005E480C">
        <w:t>均失败，显示</w:t>
      </w:r>
      <w:r w:rsidRPr="005E480C">
        <w:t>"Request timed out"</w:t>
      </w:r>
    </w:p>
    <w:p w14:paraId="33ED7AC4" w14:textId="77777777" w:rsidR="005E480C" w:rsidRPr="00FA6B9A" w:rsidRDefault="005E480C" w:rsidP="00AE1F66">
      <w:r w:rsidRPr="005E480C">
        <w:t>结果分析：</w:t>
      </w:r>
      <w:r w:rsidRPr="005E480C">
        <w:t>ACL</w:t>
      </w:r>
      <w:r w:rsidRPr="005E480C">
        <w:t>成功阻止了财务部与技术部之间的直接通信，部门隔离实现</w:t>
      </w:r>
    </w:p>
    <w:p w14:paraId="1F801047" w14:textId="6B373FDE" w:rsidR="008977BD" w:rsidRPr="00FA6B9A" w:rsidRDefault="008977BD" w:rsidP="009454C0">
      <w:pPr>
        <w:rPr>
          <w:rFonts w:ascii="宋体" w:hAnsi="宋体"/>
        </w:rPr>
      </w:pPr>
      <w:r w:rsidRPr="00FA6B9A">
        <w:rPr>
          <w:rFonts w:ascii="宋体" w:hAnsi="宋体"/>
          <w:noProof/>
        </w:rPr>
        <w:lastRenderedPageBreak/>
        <w:drawing>
          <wp:inline distT="0" distB="0" distL="0" distR="0" wp14:anchorId="419A1BDD" wp14:editId="0539F82B">
            <wp:extent cx="5274310" cy="4227195"/>
            <wp:effectExtent l="0" t="0" r="2540" b="1905"/>
            <wp:docPr id="783190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90760" name=""/>
                    <pic:cNvPicPr/>
                  </pic:nvPicPr>
                  <pic:blipFill>
                    <a:blip r:embed="rId27"/>
                    <a:stretch>
                      <a:fillRect/>
                    </a:stretch>
                  </pic:blipFill>
                  <pic:spPr>
                    <a:xfrm>
                      <a:off x="0" y="0"/>
                      <a:ext cx="5274310" cy="4227195"/>
                    </a:xfrm>
                    <a:prstGeom prst="rect">
                      <a:avLst/>
                    </a:prstGeom>
                  </pic:spPr>
                </pic:pic>
              </a:graphicData>
            </a:graphic>
          </wp:inline>
        </w:drawing>
      </w:r>
    </w:p>
    <w:p w14:paraId="362D449E" w14:textId="62109526" w:rsidR="008977BD" w:rsidRPr="00FA6B9A" w:rsidRDefault="008977BD" w:rsidP="009454C0">
      <w:pPr>
        <w:rPr>
          <w:rFonts w:ascii="宋体" w:hAnsi="宋体"/>
        </w:rPr>
      </w:pPr>
      <w:r w:rsidRPr="00FA6B9A">
        <w:rPr>
          <w:rFonts w:ascii="宋体" w:hAnsi="宋体"/>
          <w:noProof/>
        </w:rPr>
        <w:drawing>
          <wp:inline distT="0" distB="0" distL="0" distR="0" wp14:anchorId="3136B02B" wp14:editId="1BAF3E5D">
            <wp:extent cx="5274310" cy="4227195"/>
            <wp:effectExtent l="0" t="0" r="2540" b="1905"/>
            <wp:docPr id="154078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80320" name=""/>
                    <pic:cNvPicPr/>
                  </pic:nvPicPr>
                  <pic:blipFill>
                    <a:blip r:embed="rId28"/>
                    <a:stretch>
                      <a:fillRect/>
                    </a:stretch>
                  </pic:blipFill>
                  <pic:spPr>
                    <a:xfrm>
                      <a:off x="0" y="0"/>
                      <a:ext cx="5274310" cy="4227195"/>
                    </a:xfrm>
                    <a:prstGeom prst="rect">
                      <a:avLst/>
                    </a:prstGeom>
                  </pic:spPr>
                </pic:pic>
              </a:graphicData>
            </a:graphic>
          </wp:inline>
        </w:drawing>
      </w:r>
    </w:p>
    <w:p w14:paraId="388B7ADC" w14:textId="70E74963" w:rsidR="005E480C" w:rsidRPr="001D0FD1" w:rsidRDefault="00B11F83" w:rsidP="001D0FD1">
      <w:pPr>
        <w:pStyle w:val="4"/>
      </w:pPr>
      <w:r w:rsidRPr="001D0FD1">
        <w:rPr>
          <w:rFonts w:hint="eastAsia"/>
        </w:rPr>
        <w:lastRenderedPageBreak/>
        <w:t>√</w:t>
      </w:r>
      <w:r w:rsidR="005E480C" w:rsidRPr="001D0FD1">
        <w:t>测试结果</w:t>
      </w:r>
      <w:r w:rsidR="005E480C" w:rsidRPr="001D0FD1">
        <w:t>6</w:t>
      </w:r>
      <w:r w:rsidR="005E480C" w:rsidRPr="001D0FD1">
        <w:t>：技术部访问其他服务器</w:t>
      </w:r>
    </w:p>
    <w:p w14:paraId="59F5129A" w14:textId="2CF4AD61" w:rsidR="005E480C" w:rsidRPr="005E480C" w:rsidRDefault="005E480C" w:rsidP="00AE1F66">
      <w:r w:rsidRPr="005E480C">
        <w:t>测试结果：</w:t>
      </w:r>
      <w:r w:rsidRPr="005E480C">
        <w:t>ping</w:t>
      </w:r>
      <w:r w:rsidRPr="005E480C">
        <w:t>成功</w:t>
      </w:r>
    </w:p>
    <w:p w14:paraId="29D77F21" w14:textId="77777777" w:rsidR="005E480C" w:rsidRPr="00FA6B9A" w:rsidRDefault="005E480C" w:rsidP="00AE1F66">
      <w:r w:rsidRPr="005E480C">
        <w:t>结果分析：技术部能够正常访问授权的非财务服务器，</w:t>
      </w:r>
      <w:r w:rsidRPr="005E480C">
        <w:t>ACL</w:t>
      </w:r>
      <w:r w:rsidRPr="005E480C">
        <w:t>配置正确</w:t>
      </w:r>
    </w:p>
    <w:p w14:paraId="14D6B5AE" w14:textId="19D4665A" w:rsidR="005938ED" w:rsidRDefault="004B0150" w:rsidP="009454C0">
      <w:pPr>
        <w:rPr>
          <w:rFonts w:ascii="宋体" w:hAnsi="宋体"/>
        </w:rPr>
      </w:pPr>
      <w:r w:rsidRPr="00FA6B9A">
        <w:rPr>
          <w:rFonts w:ascii="宋体" w:hAnsi="宋体"/>
          <w:noProof/>
        </w:rPr>
        <w:drawing>
          <wp:inline distT="0" distB="0" distL="0" distR="0" wp14:anchorId="551F19F6" wp14:editId="6654E6F4">
            <wp:extent cx="5274310" cy="4240530"/>
            <wp:effectExtent l="0" t="0" r="2540" b="7620"/>
            <wp:docPr id="643344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4906" name=""/>
                    <pic:cNvPicPr/>
                  </pic:nvPicPr>
                  <pic:blipFill>
                    <a:blip r:embed="rId29"/>
                    <a:stretch>
                      <a:fillRect/>
                    </a:stretch>
                  </pic:blipFill>
                  <pic:spPr>
                    <a:xfrm>
                      <a:off x="0" y="0"/>
                      <a:ext cx="5274310" cy="4240530"/>
                    </a:xfrm>
                    <a:prstGeom prst="rect">
                      <a:avLst/>
                    </a:prstGeom>
                  </pic:spPr>
                </pic:pic>
              </a:graphicData>
            </a:graphic>
          </wp:inline>
        </w:drawing>
      </w:r>
    </w:p>
    <w:p w14:paraId="10FF9F84" w14:textId="77777777" w:rsidR="00AE1F66" w:rsidRPr="00FA6B9A" w:rsidRDefault="00AE1F66" w:rsidP="009454C0">
      <w:pPr>
        <w:rPr>
          <w:rFonts w:ascii="宋体" w:hAnsi="宋体"/>
        </w:rPr>
      </w:pPr>
    </w:p>
    <w:p w14:paraId="64794A4E" w14:textId="6C081A9D" w:rsidR="00274FC0" w:rsidRPr="001D0FD1" w:rsidRDefault="007D0051" w:rsidP="001D0FD1">
      <w:pPr>
        <w:pStyle w:val="2"/>
      </w:pPr>
      <w:bookmarkStart w:id="22" w:name="_Toc201686446"/>
      <w:r w:rsidRPr="001D0FD1">
        <w:rPr>
          <w:rFonts w:hint="eastAsia"/>
        </w:rPr>
        <w:lastRenderedPageBreak/>
        <w:t>2.5.</w:t>
      </w:r>
      <w:r w:rsidR="00274FC0" w:rsidRPr="001D0FD1">
        <w:t>附录或参考资料</w:t>
      </w:r>
      <w:bookmarkEnd w:id="22"/>
    </w:p>
    <w:p w14:paraId="2DD6BECF" w14:textId="1D580F63" w:rsidR="00234FA1" w:rsidRPr="001D0FD1" w:rsidRDefault="007D0051" w:rsidP="001D0FD1">
      <w:pPr>
        <w:pStyle w:val="3"/>
      </w:pPr>
      <w:bookmarkStart w:id="23" w:name="_Toc201686447"/>
      <w:r w:rsidRPr="001D0FD1">
        <w:rPr>
          <w:rFonts w:hint="eastAsia"/>
        </w:rPr>
        <w:t>2.5.</w:t>
      </w:r>
      <w:r w:rsidR="00B341FB" w:rsidRPr="001D0FD1">
        <w:rPr>
          <w:rFonts w:hint="eastAsia"/>
        </w:rPr>
        <w:t>1.</w:t>
      </w:r>
      <w:r w:rsidR="00B341FB" w:rsidRPr="001D0FD1">
        <w:rPr>
          <w:rFonts w:hint="eastAsia"/>
        </w:rPr>
        <w:t>仿真图</w:t>
      </w:r>
      <w:bookmarkEnd w:id="23"/>
    </w:p>
    <w:p w14:paraId="095CD41F" w14:textId="4F1C9172" w:rsidR="00234FA1" w:rsidRDefault="00E12D24" w:rsidP="009454C0">
      <w:pPr>
        <w:rPr>
          <w:rFonts w:ascii="宋体" w:hAnsi="宋体"/>
        </w:rPr>
      </w:pPr>
      <w:r w:rsidRPr="00FA6B9A">
        <w:rPr>
          <w:rFonts w:ascii="宋体" w:hAnsi="宋体"/>
          <w:noProof/>
        </w:rPr>
        <w:drawing>
          <wp:inline distT="0" distB="0" distL="0" distR="0" wp14:anchorId="077E7177" wp14:editId="784C632F">
            <wp:extent cx="5274310" cy="3167380"/>
            <wp:effectExtent l="0" t="0" r="2540" b="0"/>
            <wp:docPr id="143336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7763" name=""/>
                    <pic:cNvPicPr/>
                  </pic:nvPicPr>
                  <pic:blipFill>
                    <a:blip r:embed="rId30"/>
                    <a:stretch>
                      <a:fillRect/>
                    </a:stretch>
                  </pic:blipFill>
                  <pic:spPr>
                    <a:xfrm>
                      <a:off x="0" y="0"/>
                      <a:ext cx="5274310" cy="3167380"/>
                    </a:xfrm>
                    <a:prstGeom prst="rect">
                      <a:avLst/>
                    </a:prstGeom>
                  </pic:spPr>
                </pic:pic>
              </a:graphicData>
            </a:graphic>
          </wp:inline>
        </w:drawing>
      </w:r>
    </w:p>
    <w:p w14:paraId="7AD28D2A" w14:textId="77777777" w:rsidR="00AE1F66" w:rsidRPr="00FA6B9A" w:rsidRDefault="00AE1F66" w:rsidP="009454C0">
      <w:pPr>
        <w:rPr>
          <w:rFonts w:ascii="宋体" w:hAnsi="宋体"/>
        </w:rPr>
      </w:pPr>
    </w:p>
    <w:p w14:paraId="0AE5DB0B" w14:textId="4CB26473" w:rsidR="00B341FB" w:rsidRPr="001D0FD1" w:rsidRDefault="007D0051" w:rsidP="001D0FD1">
      <w:pPr>
        <w:pStyle w:val="3"/>
      </w:pPr>
      <w:bookmarkStart w:id="24" w:name="_Toc201686448"/>
      <w:r w:rsidRPr="001D0FD1">
        <w:rPr>
          <w:rFonts w:hint="eastAsia"/>
        </w:rPr>
        <w:t>2.5.</w:t>
      </w:r>
      <w:r w:rsidR="00B341FB" w:rsidRPr="001D0FD1">
        <w:rPr>
          <w:rFonts w:hint="eastAsia"/>
        </w:rPr>
        <w:t>2.</w:t>
      </w:r>
      <w:r w:rsidR="00B341FB" w:rsidRPr="001D0FD1">
        <w:t>详细</w:t>
      </w:r>
      <w:r w:rsidR="00B341FB" w:rsidRPr="001D0FD1">
        <w:t>IP</w:t>
      </w:r>
      <w:r w:rsidR="00B341FB" w:rsidRPr="001D0FD1">
        <w:t>地址规划表</w:t>
      </w:r>
      <w:bookmarkEnd w:id="24"/>
    </w:p>
    <w:tbl>
      <w:tblPr>
        <w:tblStyle w:val="af"/>
        <w:tblW w:w="5000" w:type="pct"/>
        <w:tblLook w:val="04A0" w:firstRow="1" w:lastRow="0" w:firstColumn="1" w:lastColumn="0" w:noHBand="0" w:noVBand="1"/>
      </w:tblPr>
      <w:tblGrid>
        <w:gridCol w:w="1660"/>
        <w:gridCol w:w="1702"/>
        <w:gridCol w:w="2723"/>
        <w:gridCol w:w="2216"/>
      </w:tblGrid>
      <w:tr w:rsidR="00B341FB" w:rsidRPr="00FA6B9A" w14:paraId="524A4F7D" w14:textId="77777777" w:rsidTr="00B341FB">
        <w:tc>
          <w:tcPr>
            <w:tcW w:w="1000" w:type="pct"/>
            <w:hideMark/>
          </w:tcPr>
          <w:p w14:paraId="7909DB5F" w14:textId="77777777" w:rsidR="00B341FB" w:rsidRPr="00B341FB" w:rsidRDefault="00B341FB" w:rsidP="009454C0">
            <w:pPr>
              <w:rPr>
                <w:rFonts w:ascii="宋体" w:hAnsi="宋体"/>
                <w:b/>
                <w:bCs/>
              </w:rPr>
            </w:pPr>
            <w:r w:rsidRPr="00B341FB">
              <w:rPr>
                <w:rFonts w:ascii="宋体" w:hAnsi="宋体"/>
                <w:b/>
                <w:bCs/>
              </w:rPr>
              <w:t>VLAN ID</w:t>
            </w:r>
          </w:p>
        </w:tc>
        <w:tc>
          <w:tcPr>
            <w:tcW w:w="1025" w:type="pct"/>
            <w:hideMark/>
          </w:tcPr>
          <w:p w14:paraId="0A31CF9D" w14:textId="77777777" w:rsidR="00B341FB" w:rsidRPr="00B341FB" w:rsidRDefault="00B341FB" w:rsidP="009454C0">
            <w:pPr>
              <w:rPr>
                <w:rFonts w:ascii="宋体" w:hAnsi="宋体"/>
                <w:b/>
                <w:bCs/>
              </w:rPr>
            </w:pPr>
            <w:r w:rsidRPr="00B341FB">
              <w:rPr>
                <w:rFonts w:ascii="宋体" w:hAnsi="宋体"/>
                <w:b/>
                <w:bCs/>
              </w:rPr>
              <w:t>部门/区域</w:t>
            </w:r>
          </w:p>
        </w:tc>
        <w:tc>
          <w:tcPr>
            <w:tcW w:w="1640" w:type="pct"/>
            <w:hideMark/>
          </w:tcPr>
          <w:p w14:paraId="33F67681" w14:textId="77777777" w:rsidR="00B341FB" w:rsidRPr="00B341FB" w:rsidRDefault="00B341FB" w:rsidP="009454C0">
            <w:pPr>
              <w:rPr>
                <w:rFonts w:ascii="宋体" w:hAnsi="宋体"/>
                <w:b/>
                <w:bCs/>
              </w:rPr>
            </w:pPr>
            <w:r w:rsidRPr="00B341FB">
              <w:rPr>
                <w:rFonts w:ascii="宋体" w:hAnsi="宋体"/>
                <w:b/>
                <w:bCs/>
              </w:rPr>
              <w:t>IP子网</w:t>
            </w:r>
          </w:p>
        </w:tc>
        <w:tc>
          <w:tcPr>
            <w:tcW w:w="1335" w:type="pct"/>
            <w:hideMark/>
          </w:tcPr>
          <w:p w14:paraId="112CFCBF" w14:textId="77777777" w:rsidR="00B341FB" w:rsidRPr="00B341FB" w:rsidRDefault="00B341FB" w:rsidP="009454C0">
            <w:pPr>
              <w:rPr>
                <w:rFonts w:ascii="宋体" w:hAnsi="宋体"/>
                <w:b/>
                <w:bCs/>
              </w:rPr>
            </w:pPr>
            <w:r w:rsidRPr="00B341FB">
              <w:rPr>
                <w:rFonts w:ascii="宋体" w:hAnsi="宋体"/>
                <w:b/>
                <w:bCs/>
              </w:rPr>
              <w:t>网关</w:t>
            </w:r>
          </w:p>
        </w:tc>
      </w:tr>
      <w:tr w:rsidR="00B341FB" w:rsidRPr="00FA6B9A" w14:paraId="2F606EB1" w14:textId="77777777" w:rsidTr="00B341FB">
        <w:tc>
          <w:tcPr>
            <w:tcW w:w="1000" w:type="pct"/>
            <w:hideMark/>
          </w:tcPr>
          <w:p w14:paraId="07D85FEE" w14:textId="77777777" w:rsidR="00B341FB" w:rsidRPr="00B341FB" w:rsidRDefault="00B341FB" w:rsidP="009454C0">
            <w:pPr>
              <w:rPr>
                <w:rFonts w:ascii="宋体" w:hAnsi="宋体"/>
              </w:rPr>
            </w:pPr>
            <w:r w:rsidRPr="00B341FB">
              <w:rPr>
                <w:rFonts w:ascii="宋体" w:hAnsi="宋体"/>
              </w:rPr>
              <w:t>10</w:t>
            </w:r>
          </w:p>
        </w:tc>
        <w:tc>
          <w:tcPr>
            <w:tcW w:w="1025" w:type="pct"/>
            <w:hideMark/>
          </w:tcPr>
          <w:p w14:paraId="12E4E80F" w14:textId="77777777" w:rsidR="00B341FB" w:rsidRPr="00B341FB" w:rsidRDefault="00B341FB" w:rsidP="009454C0">
            <w:pPr>
              <w:rPr>
                <w:rFonts w:ascii="宋体" w:hAnsi="宋体"/>
              </w:rPr>
            </w:pPr>
            <w:r w:rsidRPr="00B341FB">
              <w:rPr>
                <w:rFonts w:ascii="宋体" w:hAnsi="宋体"/>
              </w:rPr>
              <w:t>财务部</w:t>
            </w:r>
          </w:p>
        </w:tc>
        <w:tc>
          <w:tcPr>
            <w:tcW w:w="1640" w:type="pct"/>
            <w:hideMark/>
          </w:tcPr>
          <w:p w14:paraId="72A73C92" w14:textId="77777777" w:rsidR="00B341FB" w:rsidRPr="00B341FB" w:rsidRDefault="00B341FB" w:rsidP="009454C0">
            <w:pPr>
              <w:rPr>
                <w:rFonts w:ascii="宋体" w:hAnsi="宋体"/>
              </w:rPr>
            </w:pPr>
            <w:r w:rsidRPr="00B341FB">
              <w:rPr>
                <w:rFonts w:ascii="宋体" w:hAnsi="宋体"/>
              </w:rPr>
              <w:t>192.168.10.0/24</w:t>
            </w:r>
          </w:p>
        </w:tc>
        <w:tc>
          <w:tcPr>
            <w:tcW w:w="1335" w:type="pct"/>
            <w:hideMark/>
          </w:tcPr>
          <w:p w14:paraId="14CBA4ED" w14:textId="77777777" w:rsidR="00B341FB" w:rsidRPr="00B341FB" w:rsidRDefault="00B341FB" w:rsidP="009454C0">
            <w:pPr>
              <w:rPr>
                <w:rFonts w:ascii="宋体" w:hAnsi="宋体"/>
              </w:rPr>
            </w:pPr>
            <w:r w:rsidRPr="00B341FB">
              <w:rPr>
                <w:rFonts w:ascii="宋体" w:hAnsi="宋体"/>
              </w:rPr>
              <w:t>192.168.10.1</w:t>
            </w:r>
          </w:p>
        </w:tc>
      </w:tr>
      <w:tr w:rsidR="00B341FB" w:rsidRPr="00FA6B9A" w14:paraId="089564DC" w14:textId="77777777" w:rsidTr="00B341FB">
        <w:tc>
          <w:tcPr>
            <w:tcW w:w="1000" w:type="pct"/>
            <w:hideMark/>
          </w:tcPr>
          <w:p w14:paraId="2183474E" w14:textId="77777777" w:rsidR="00B341FB" w:rsidRPr="00B341FB" w:rsidRDefault="00B341FB" w:rsidP="009454C0">
            <w:pPr>
              <w:rPr>
                <w:rFonts w:ascii="宋体" w:hAnsi="宋体"/>
              </w:rPr>
            </w:pPr>
            <w:r w:rsidRPr="00B341FB">
              <w:rPr>
                <w:rFonts w:ascii="宋体" w:hAnsi="宋体"/>
              </w:rPr>
              <w:t>20</w:t>
            </w:r>
          </w:p>
        </w:tc>
        <w:tc>
          <w:tcPr>
            <w:tcW w:w="1025" w:type="pct"/>
            <w:hideMark/>
          </w:tcPr>
          <w:p w14:paraId="44534E5B" w14:textId="77777777" w:rsidR="00B341FB" w:rsidRPr="00B341FB" w:rsidRDefault="00B341FB" w:rsidP="009454C0">
            <w:pPr>
              <w:rPr>
                <w:rFonts w:ascii="宋体" w:hAnsi="宋体"/>
              </w:rPr>
            </w:pPr>
            <w:r w:rsidRPr="00B341FB">
              <w:rPr>
                <w:rFonts w:ascii="宋体" w:hAnsi="宋体"/>
              </w:rPr>
              <w:t>技术部</w:t>
            </w:r>
          </w:p>
        </w:tc>
        <w:tc>
          <w:tcPr>
            <w:tcW w:w="1640" w:type="pct"/>
            <w:hideMark/>
          </w:tcPr>
          <w:p w14:paraId="4AF1DCCA" w14:textId="77777777" w:rsidR="00B341FB" w:rsidRPr="00B341FB" w:rsidRDefault="00B341FB" w:rsidP="009454C0">
            <w:pPr>
              <w:rPr>
                <w:rFonts w:ascii="宋体" w:hAnsi="宋体"/>
              </w:rPr>
            </w:pPr>
            <w:r w:rsidRPr="00B341FB">
              <w:rPr>
                <w:rFonts w:ascii="宋体" w:hAnsi="宋体"/>
              </w:rPr>
              <w:t>192.168.20.0/24</w:t>
            </w:r>
          </w:p>
        </w:tc>
        <w:tc>
          <w:tcPr>
            <w:tcW w:w="1335" w:type="pct"/>
            <w:hideMark/>
          </w:tcPr>
          <w:p w14:paraId="3BB00228" w14:textId="77777777" w:rsidR="00B341FB" w:rsidRPr="00B341FB" w:rsidRDefault="00B341FB" w:rsidP="009454C0">
            <w:pPr>
              <w:rPr>
                <w:rFonts w:ascii="宋体" w:hAnsi="宋体"/>
              </w:rPr>
            </w:pPr>
            <w:r w:rsidRPr="00B341FB">
              <w:rPr>
                <w:rFonts w:ascii="宋体" w:hAnsi="宋体"/>
              </w:rPr>
              <w:t>192.168.20.1</w:t>
            </w:r>
          </w:p>
        </w:tc>
      </w:tr>
      <w:tr w:rsidR="00B341FB" w:rsidRPr="00FA6B9A" w14:paraId="74CC1009" w14:textId="77777777" w:rsidTr="00B341FB">
        <w:tc>
          <w:tcPr>
            <w:tcW w:w="1000" w:type="pct"/>
          </w:tcPr>
          <w:p w14:paraId="1FC5434D" w14:textId="5390305D" w:rsidR="00B341FB" w:rsidRPr="00FA6B9A" w:rsidRDefault="00B341FB" w:rsidP="009454C0">
            <w:pPr>
              <w:rPr>
                <w:rFonts w:ascii="宋体" w:hAnsi="宋体"/>
              </w:rPr>
            </w:pPr>
            <w:r w:rsidRPr="00FA6B9A">
              <w:rPr>
                <w:rFonts w:ascii="宋体" w:hAnsi="宋体" w:hint="eastAsia"/>
              </w:rPr>
              <w:t>x</w:t>
            </w:r>
          </w:p>
        </w:tc>
        <w:tc>
          <w:tcPr>
            <w:tcW w:w="1025" w:type="pct"/>
          </w:tcPr>
          <w:p w14:paraId="6DB3A29B" w14:textId="026F8FA3" w:rsidR="00B341FB" w:rsidRPr="00FA6B9A" w:rsidRDefault="00B341FB" w:rsidP="009454C0">
            <w:pPr>
              <w:rPr>
                <w:rFonts w:ascii="宋体" w:hAnsi="宋体"/>
              </w:rPr>
            </w:pPr>
            <w:r w:rsidRPr="00FA6B9A">
              <w:rPr>
                <w:rFonts w:ascii="宋体" w:hAnsi="宋体" w:hint="eastAsia"/>
              </w:rPr>
              <w:t>其他部门</w:t>
            </w:r>
          </w:p>
        </w:tc>
        <w:tc>
          <w:tcPr>
            <w:tcW w:w="1640" w:type="pct"/>
          </w:tcPr>
          <w:p w14:paraId="1F721902" w14:textId="2B5A9A14" w:rsidR="00B341FB" w:rsidRPr="00FA6B9A" w:rsidRDefault="00B341FB" w:rsidP="009454C0">
            <w:pPr>
              <w:rPr>
                <w:rFonts w:ascii="宋体" w:hAnsi="宋体"/>
              </w:rPr>
            </w:pPr>
            <w:r w:rsidRPr="00B341FB">
              <w:rPr>
                <w:rFonts w:ascii="宋体" w:hAnsi="宋体"/>
              </w:rPr>
              <w:t>192.168.</w:t>
            </w:r>
            <w:r w:rsidRPr="00FA6B9A">
              <w:rPr>
                <w:rFonts w:ascii="宋体" w:hAnsi="宋体" w:hint="eastAsia"/>
              </w:rPr>
              <w:t>x</w:t>
            </w:r>
            <w:r w:rsidRPr="00B341FB">
              <w:rPr>
                <w:rFonts w:ascii="宋体" w:hAnsi="宋体"/>
              </w:rPr>
              <w:t>.0/24</w:t>
            </w:r>
          </w:p>
        </w:tc>
        <w:tc>
          <w:tcPr>
            <w:tcW w:w="1335" w:type="pct"/>
          </w:tcPr>
          <w:p w14:paraId="77362F93" w14:textId="6A5654C2" w:rsidR="00B341FB" w:rsidRPr="00FA6B9A" w:rsidRDefault="00B341FB" w:rsidP="009454C0">
            <w:pPr>
              <w:rPr>
                <w:rFonts w:ascii="宋体" w:hAnsi="宋体"/>
              </w:rPr>
            </w:pPr>
            <w:r w:rsidRPr="00B341FB">
              <w:rPr>
                <w:rFonts w:ascii="宋体" w:hAnsi="宋体"/>
              </w:rPr>
              <w:t>192.168.</w:t>
            </w:r>
            <w:r w:rsidRPr="00FA6B9A">
              <w:rPr>
                <w:rFonts w:ascii="宋体" w:hAnsi="宋体" w:hint="eastAsia"/>
              </w:rPr>
              <w:t>x</w:t>
            </w:r>
            <w:r w:rsidRPr="00B341FB">
              <w:rPr>
                <w:rFonts w:ascii="宋体" w:hAnsi="宋体"/>
              </w:rPr>
              <w:t>.1</w:t>
            </w:r>
          </w:p>
        </w:tc>
      </w:tr>
      <w:tr w:rsidR="00B341FB" w:rsidRPr="00FA6B9A" w14:paraId="4B224DBC" w14:textId="77777777" w:rsidTr="00B341FB">
        <w:tc>
          <w:tcPr>
            <w:tcW w:w="1000" w:type="pct"/>
            <w:hideMark/>
          </w:tcPr>
          <w:p w14:paraId="664B132D" w14:textId="77777777" w:rsidR="00B341FB" w:rsidRPr="00B341FB" w:rsidRDefault="00B341FB" w:rsidP="009454C0">
            <w:pPr>
              <w:rPr>
                <w:rFonts w:ascii="宋体" w:hAnsi="宋体"/>
              </w:rPr>
            </w:pPr>
            <w:r w:rsidRPr="00B341FB">
              <w:rPr>
                <w:rFonts w:ascii="宋体" w:hAnsi="宋体"/>
              </w:rPr>
              <w:t>99</w:t>
            </w:r>
          </w:p>
        </w:tc>
        <w:tc>
          <w:tcPr>
            <w:tcW w:w="1025" w:type="pct"/>
            <w:hideMark/>
          </w:tcPr>
          <w:p w14:paraId="692B9B95" w14:textId="77777777" w:rsidR="00B341FB" w:rsidRPr="00B341FB" w:rsidRDefault="00B341FB" w:rsidP="009454C0">
            <w:pPr>
              <w:rPr>
                <w:rFonts w:ascii="宋体" w:hAnsi="宋体"/>
              </w:rPr>
            </w:pPr>
            <w:r w:rsidRPr="00B341FB">
              <w:rPr>
                <w:rFonts w:ascii="宋体" w:hAnsi="宋体"/>
              </w:rPr>
              <w:t>服务器区</w:t>
            </w:r>
          </w:p>
        </w:tc>
        <w:tc>
          <w:tcPr>
            <w:tcW w:w="1640" w:type="pct"/>
            <w:hideMark/>
          </w:tcPr>
          <w:p w14:paraId="48FC9518" w14:textId="77777777" w:rsidR="00B341FB" w:rsidRPr="00B341FB" w:rsidRDefault="00B341FB" w:rsidP="009454C0">
            <w:pPr>
              <w:rPr>
                <w:rFonts w:ascii="宋体" w:hAnsi="宋体"/>
              </w:rPr>
            </w:pPr>
            <w:r w:rsidRPr="00B341FB">
              <w:rPr>
                <w:rFonts w:ascii="宋体" w:hAnsi="宋体"/>
              </w:rPr>
              <w:t>192.168.99.0/24</w:t>
            </w:r>
          </w:p>
        </w:tc>
        <w:tc>
          <w:tcPr>
            <w:tcW w:w="1335" w:type="pct"/>
            <w:hideMark/>
          </w:tcPr>
          <w:p w14:paraId="1CF09E20" w14:textId="77777777" w:rsidR="00B341FB" w:rsidRPr="00B341FB" w:rsidRDefault="00B341FB" w:rsidP="009454C0">
            <w:pPr>
              <w:rPr>
                <w:rFonts w:ascii="宋体" w:hAnsi="宋体"/>
              </w:rPr>
            </w:pPr>
            <w:r w:rsidRPr="00B341FB">
              <w:rPr>
                <w:rFonts w:ascii="宋体" w:hAnsi="宋体"/>
              </w:rPr>
              <w:t>192.168.99.1</w:t>
            </w:r>
          </w:p>
        </w:tc>
      </w:tr>
    </w:tbl>
    <w:p w14:paraId="4117C2CE" w14:textId="77777777" w:rsidR="00AE1F66" w:rsidRDefault="00AE1F66" w:rsidP="00AE1F66"/>
    <w:p w14:paraId="530B9170" w14:textId="2F3FE3ED" w:rsidR="00B341FB" w:rsidRPr="001D0FD1" w:rsidRDefault="007D0051" w:rsidP="001D0FD1">
      <w:pPr>
        <w:pStyle w:val="3"/>
      </w:pPr>
      <w:bookmarkStart w:id="25" w:name="_Toc201686449"/>
      <w:r w:rsidRPr="001D0FD1">
        <w:rPr>
          <w:rFonts w:hint="eastAsia"/>
        </w:rPr>
        <w:t>2.5.</w:t>
      </w:r>
      <w:r w:rsidR="00B341FB" w:rsidRPr="001D0FD1">
        <w:rPr>
          <w:rFonts w:hint="eastAsia"/>
        </w:rPr>
        <w:t>3.</w:t>
      </w:r>
      <w:r w:rsidR="00B341FB" w:rsidRPr="001D0FD1">
        <w:t>设备清单及预算估算</w:t>
      </w:r>
      <w:bookmarkEnd w:id="25"/>
    </w:p>
    <w:tbl>
      <w:tblPr>
        <w:tblStyle w:val="af"/>
        <w:tblW w:w="5000" w:type="pct"/>
        <w:tblLook w:val="04A0" w:firstRow="1" w:lastRow="0" w:firstColumn="1" w:lastColumn="0" w:noHBand="0" w:noVBand="1"/>
      </w:tblPr>
      <w:tblGrid>
        <w:gridCol w:w="1661"/>
        <w:gridCol w:w="2481"/>
        <w:gridCol w:w="835"/>
        <w:gridCol w:w="1662"/>
        <w:gridCol w:w="1662"/>
      </w:tblGrid>
      <w:tr w:rsidR="00D50113" w:rsidRPr="00D50113" w14:paraId="7F5FF16B" w14:textId="77777777" w:rsidTr="00D50113">
        <w:tc>
          <w:tcPr>
            <w:tcW w:w="1000" w:type="pct"/>
            <w:hideMark/>
          </w:tcPr>
          <w:p w14:paraId="5170FB2A" w14:textId="77777777" w:rsidR="00D50113" w:rsidRPr="00D50113" w:rsidRDefault="00D50113" w:rsidP="00FA6B9A">
            <w:pPr>
              <w:rPr>
                <w:rFonts w:ascii="宋体" w:hAnsi="宋体"/>
                <w:b/>
                <w:bCs/>
              </w:rPr>
            </w:pPr>
            <w:r w:rsidRPr="00D50113">
              <w:rPr>
                <w:rFonts w:ascii="宋体" w:hAnsi="宋体"/>
                <w:b/>
                <w:bCs/>
              </w:rPr>
              <w:t>设备类型</w:t>
            </w:r>
          </w:p>
        </w:tc>
        <w:tc>
          <w:tcPr>
            <w:tcW w:w="1494" w:type="pct"/>
            <w:hideMark/>
          </w:tcPr>
          <w:p w14:paraId="76604D0D" w14:textId="77777777" w:rsidR="00D50113" w:rsidRPr="00D50113" w:rsidRDefault="00D50113" w:rsidP="00FA6B9A">
            <w:pPr>
              <w:rPr>
                <w:rFonts w:ascii="宋体" w:hAnsi="宋体"/>
                <w:b/>
                <w:bCs/>
              </w:rPr>
            </w:pPr>
            <w:r w:rsidRPr="00D50113">
              <w:rPr>
                <w:rFonts w:ascii="宋体" w:hAnsi="宋体"/>
                <w:b/>
                <w:bCs/>
              </w:rPr>
              <w:t>型号</w:t>
            </w:r>
          </w:p>
        </w:tc>
        <w:tc>
          <w:tcPr>
            <w:tcW w:w="503" w:type="pct"/>
            <w:hideMark/>
          </w:tcPr>
          <w:p w14:paraId="6778E0E9" w14:textId="77777777" w:rsidR="00D50113" w:rsidRPr="00D50113" w:rsidRDefault="00D50113" w:rsidP="00FA6B9A">
            <w:pPr>
              <w:rPr>
                <w:rFonts w:ascii="宋体" w:hAnsi="宋体"/>
                <w:b/>
                <w:bCs/>
              </w:rPr>
            </w:pPr>
            <w:r w:rsidRPr="00D50113">
              <w:rPr>
                <w:rFonts w:ascii="宋体" w:hAnsi="宋体"/>
                <w:b/>
                <w:bCs/>
              </w:rPr>
              <w:t>数量</w:t>
            </w:r>
          </w:p>
        </w:tc>
        <w:tc>
          <w:tcPr>
            <w:tcW w:w="1001" w:type="pct"/>
            <w:hideMark/>
          </w:tcPr>
          <w:p w14:paraId="235927C8" w14:textId="77777777" w:rsidR="00D50113" w:rsidRPr="00D50113" w:rsidRDefault="00D50113" w:rsidP="00FA6B9A">
            <w:pPr>
              <w:rPr>
                <w:rFonts w:ascii="宋体" w:hAnsi="宋体"/>
                <w:b/>
                <w:bCs/>
              </w:rPr>
            </w:pPr>
            <w:r w:rsidRPr="00D50113">
              <w:rPr>
                <w:rFonts w:ascii="宋体" w:hAnsi="宋体"/>
                <w:b/>
                <w:bCs/>
              </w:rPr>
              <w:t>单价（元）</w:t>
            </w:r>
          </w:p>
        </w:tc>
        <w:tc>
          <w:tcPr>
            <w:tcW w:w="1001" w:type="pct"/>
            <w:hideMark/>
          </w:tcPr>
          <w:p w14:paraId="2E57F508" w14:textId="77777777" w:rsidR="00D50113" w:rsidRPr="00D50113" w:rsidRDefault="00D50113" w:rsidP="00FA6B9A">
            <w:pPr>
              <w:rPr>
                <w:rFonts w:ascii="宋体" w:hAnsi="宋体"/>
                <w:b/>
                <w:bCs/>
              </w:rPr>
            </w:pPr>
            <w:r w:rsidRPr="00D50113">
              <w:rPr>
                <w:rFonts w:ascii="宋体" w:hAnsi="宋体"/>
                <w:b/>
                <w:bCs/>
              </w:rPr>
              <w:t>总价（元）</w:t>
            </w:r>
          </w:p>
        </w:tc>
      </w:tr>
      <w:tr w:rsidR="00D50113" w:rsidRPr="00D50113" w14:paraId="1F83A972" w14:textId="77777777" w:rsidTr="00D50113">
        <w:tc>
          <w:tcPr>
            <w:tcW w:w="1000" w:type="pct"/>
            <w:hideMark/>
          </w:tcPr>
          <w:p w14:paraId="1EBD9AF2" w14:textId="77777777" w:rsidR="00D50113" w:rsidRPr="00D50113" w:rsidRDefault="00D50113" w:rsidP="00FA6B9A">
            <w:pPr>
              <w:rPr>
                <w:rFonts w:ascii="宋体" w:hAnsi="宋体"/>
              </w:rPr>
            </w:pPr>
            <w:r w:rsidRPr="00D50113">
              <w:rPr>
                <w:rFonts w:ascii="宋体" w:hAnsi="宋体"/>
              </w:rPr>
              <w:t>核心交换机</w:t>
            </w:r>
          </w:p>
        </w:tc>
        <w:tc>
          <w:tcPr>
            <w:tcW w:w="1494" w:type="pct"/>
            <w:hideMark/>
          </w:tcPr>
          <w:p w14:paraId="6AEE002A" w14:textId="77777777" w:rsidR="00D50113" w:rsidRPr="00D50113" w:rsidRDefault="00D50113" w:rsidP="00FA6B9A">
            <w:pPr>
              <w:rPr>
                <w:rFonts w:ascii="宋体" w:hAnsi="宋体"/>
              </w:rPr>
            </w:pPr>
            <w:r w:rsidRPr="00D50113">
              <w:rPr>
                <w:rFonts w:ascii="宋体" w:hAnsi="宋体"/>
              </w:rPr>
              <w:t>Cisco 3560-24PS</w:t>
            </w:r>
          </w:p>
        </w:tc>
        <w:tc>
          <w:tcPr>
            <w:tcW w:w="503" w:type="pct"/>
            <w:hideMark/>
          </w:tcPr>
          <w:p w14:paraId="47894BAF" w14:textId="77777777" w:rsidR="00D50113" w:rsidRPr="00D50113" w:rsidRDefault="00D50113" w:rsidP="00FA6B9A">
            <w:pPr>
              <w:rPr>
                <w:rFonts w:ascii="宋体" w:hAnsi="宋体"/>
              </w:rPr>
            </w:pPr>
            <w:r w:rsidRPr="00D50113">
              <w:rPr>
                <w:rFonts w:ascii="宋体" w:hAnsi="宋体"/>
              </w:rPr>
              <w:t>1</w:t>
            </w:r>
          </w:p>
        </w:tc>
        <w:tc>
          <w:tcPr>
            <w:tcW w:w="1001" w:type="pct"/>
            <w:hideMark/>
          </w:tcPr>
          <w:p w14:paraId="79295F4C" w14:textId="16E03C6E" w:rsidR="00D50113" w:rsidRPr="00D50113" w:rsidRDefault="00D50113" w:rsidP="00FA6B9A">
            <w:pPr>
              <w:rPr>
                <w:rFonts w:ascii="宋体" w:hAnsi="宋体"/>
              </w:rPr>
            </w:pPr>
            <w:r w:rsidRPr="00FA6B9A">
              <w:rPr>
                <w:rFonts w:ascii="宋体" w:hAnsi="宋体" w:hint="eastAsia"/>
              </w:rPr>
              <w:t>13</w:t>
            </w:r>
            <w:r w:rsidRPr="00D50113">
              <w:rPr>
                <w:rFonts w:ascii="宋体" w:hAnsi="宋体"/>
              </w:rPr>
              <w:t>,</w:t>
            </w:r>
            <w:r w:rsidRPr="00FA6B9A">
              <w:rPr>
                <w:rFonts w:ascii="宋体" w:hAnsi="宋体" w:hint="eastAsia"/>
              </w:rPr>
              <w:t>5</w:t>
            </w:r>
            <w:r w:rsidRPr="00D50113">
              <w:rPr>
                <w:rFonts w:ascii="宋体" w:hAnsi="宋体"/>
              </w:rPr>
              <w:t>00</w:t>
            </w:r>
          </w:p>
        </w:tc>
        <w:tc>
          <w:tcPr>
            <w:tcW w:w="1001" w:type="pct"/>
            <w:hideMark/>
          </w:tcPr>
          <w:p w14:paraId="4339E7F0" w14:textId="23BA392F" w:rsidR="00D50113" w:rsidRPr="00D50113" w:rsidRDefault="00D50113" w:rsidP="00FA6B9A">
            <w:pPr>
              <w:rPr>
                <w:rFonts w:ascii="宋体" w:hAnsi="宋体"/>
              </w:rPr>
            </w:pPr>
            <w:r w:rsidRPr="00FA6B9A">
              <w:rPr>
                <w:rFonts w:ascii="宋体" w:hAnsi="宋体" w:hint="eastAsia"/>
              </w:rPr>
              <w:t>13</w:t>
            </w:r>
            <w:r w:rsidRPr="00D50113">
              <w:rPr>
                <w:rFonts w:ascii="宋体" w:hAnsi="宋体"/>
              </w:rPr>
              <w:t>,</w:t>
            </w:r>
            <w:r w:rsidRPr="00FA6B9A">
              <w:rPr>
                <w:rFonts w:ascii="宋体" w:hAnsi="宋体" w:hint="eastAsia"/>
              </w:rPr>
              <w:t>5</w:t>
            </w:r>
            <w:r w:rsidRPr="00D50113">
              <w:rPr>
                <w:rFonts w:ascii="宋体" w:hAnsi="宋体"/>
              </w:rPr>
              <w:t>00</w:t>
            </w:r>
          </w:p>
        </w:tc>
      </w:tr>
      <w:tr w:rsidR="00D50113" w:rsidRPr="00D50113" w14:paraId="5001CE7E" w14:textId="77777777" w:rsidTr="00D50113">
        <w:tc>
          <w:tcPr>
            <w:tcW w:w="1000" w:type="pct"/>
            <w:hideMark/>
          </w:tcPr>
          <w:p w14:paraId="19084A4A" w14:textId="77777777" w:rsidR="00D50113" w:rsidRPr="00D50113" w:rsidRDefault="00D50113" w:rsidP="00FA6B9A">
            <w:pPr>
              <w:rPr>
                <w:rFonts w:ascii="宋体" w:hAnsi="宋体"/>
              </w:rPr>
            </w:pPr>
            <w:r w:rsidRPr="00D50113">
              <w:rPr>
                <w:rFonts w:ascii="宋体" w:hAnsi="宋体"/>
              </w:rPr>
              <w:t>汇聚交换机</w:t>
            </w:r>
          </w:p>
        </w:tc>
        <w:tc>
          <w:tcPr>
            <w:tcW w:w="1494" w:type="pct"/>
            <w:hideMark/>
          </w:tcPr>
          <w:p w14:paraId="6E16C47C" w14:textId="77777777" w:rsidR="00D50113" w:rsidRPr="00D50113" w:rsidRDefault="00D50113" w:rsidP="00FA6B9A">
            <w:pPr>
              <w:rPr>
                <w:rFonts w:ascii="宋体" w:hAnsi="宋体"/>
              </w:rPr>
            </w:pPr>
            <w:r w:rsidRPr="00D50113">
              <w:rPr>
                <w:rFonts w:ascii="宋体" w:hAnsi="宋体"/>
              </w:rPr>
              <w:t>Cisco 2960</w:t>
            </w:r>
          </w:p>
        </w:tc>
        <w:tc>
          <w:tcPr>
            <w:tcW w:w="503" w:type="pct"/>
            <w:hideMark/>
          </w:tcPr>
          <w:p w14:paraId="7A7CAD73" w14:textId="77777777" w:rsidR="00D50113" w:rsidRPr="00D50113" w:rsidRDefault="00D50113" w:rsidP="00FA6B9A">
            <w:pPr>
              <w:rPr>
                <w:rFonts w:ascii="宋体" w:hAnsi="宋体"/>
              </w:rPr>
            </w:pPr>
            <w:r w:rsidRPr="00D50113">
              <w:rPr>
                <w:rFonts w:ascii="宋体" w:hAnsi="宋体"/>
              </w:rPr>
              <w:t>4</w:t>
            </w:r>
          </w:p>
        </w:tc>
        <w:tc>
          <w:tcPr>
            <w:tcW w:w="1001" w:type="pct"/>
            <w:hideMark/>
          </w:tcPr>
          <w:p w14:paraId="1C16FDE7" w14:textId="77777777" w:rsidR="00D50113" w:rsidRPr="00D50113" w:rsidRDefault="00D50113" w:rsidP="00FA6B9A">
            <w:pPr>
              <w:rPr>
                <w:rFonts w:ascii="宋体" w:hAnsi="宋体"/>
              </w:rPr>
            </w:pPr>
            <w:r w:rsidRPr="00D50113">
              <w:rPr>
                <w:rFonts w:ascii="宋体" w:hAnsi="宋体"/>
              </w:rPr>
              <w:t>8,000</w:t>
            </w:r>
          </w:p>
        </w:tc>
        <w:tc>
          <w:tcPr>
            <w:tcW w:w="1001" w:type="pct"/>
            <w:hideMark/>
          </w:tcPr>
          <w:p w14:paraId="39175AC3" w14:textId="77777777" w:rsidR="00D50113" w:rsidRPr="00D50113" w:rsidRDefault="00D50113" w:rsidP="00FA6B9A">
            <w:pPr>
              <w:rPr>
                <w:rFonts w:ascii="宋体" w:hAnsi="宋体"/>
              </w:rPr>
            </w:pPr>
            <w:r w:rsidRPr="00D50113">
              <w:rPr>
                <w:rFonts w:ascii="宋体" w:hAnsi="宋体"/>
              </w:rPr>
              <w:t>32,000</w:t>
            </w:r>
          </w:p>
        </w:tc>
      </w:tr>
      <w:tr w:rsidR="00D50113" w:rsidRPr="00D50113" w14:paraId="3DD0F179" w14:textId="77777777" w:rsidTr="00D50113">
        <w:tc>
          <w:tcPr>
            <w:tcW w:w="1000" w:type="pct"/>
            <w:hideMark/>
          </w:tcPr>
          <w:p w14:paraId="705BA7F0" w14:textId="77777777" w:rsidR="00D50113" w:rsidRPr="00D50113" w:rsidRDefault="00D50113" w:rsidP="00FA6B9A">
            <w:pPr>
              <w:rPr>
                <w:rFonts w:ascii="宋体" w:hAnsi="宋体"/>
              </w:rPr>
            </w:pPr>
            <w:r w:rsidRPr="00D50113">
              <w:rPr>
                <w:rFonts w:ascii="宋体" w:hAnsi="宋体"/>
              </w:rPr>
              <w:t>接入交换机</w:t>
            </w:r>
          </w:p>
        </w:tc>
        <w:tc>
          <w:tcPr>
            <w:tcW w:w="1494" w:type="pct"/>
            <w:hideMark/>
          </w:tcPr>
          <w:p w14:paraId="07469F2C" w14:textId="77777777" w:rsidR="00D50113" w:rsidRPr="00D50113" w:rsidRDefault="00D50113" w:rsidP="00FA6B9A">
            <w:pPr>
              <w:rPr>
                <w:rFonts w:ascii="宋体" w:hAnsi="宋体"/>
              </w:rPr>
            </w:pPr>
            <w:r w:rsidRPr="00D50113">
              <w:rPr>
                <w:rFonts w:ascii="宋体" w:hAnsi="宋体"/>
              </w:rPr>
              <w:t>Cisco 2950-24</w:t>
            </w:r>
          </w:p>
        </w:tc>
        <w:tc>
          <w:tcPr>
            <w:tcW w:w="503" w:type="pct"/>
            <w:hideMark/>
          </w:tcPr>
          <w:p w14:paraId="3B550D90" w14:textId="77777777" w:rsidR="00D50113" w:rsidRPr="00D50113" w:rsidRDefault="00D50113" w:rsidP="00FA6B9A">
            <w:pPr>
              <w:rPr>
                <w:rFonts w:ascii="宋体" w:hAnsi="宋体"/>
              </w:rPr>
            </w:pPr>
            <w:r w:rsidRPr="00D50113">
              <w:rPr>
                <w:rFonts w:ascii="宋体" w:hAnsi="宋体"/>
              </w:rPr>
              <w:t>4</w:t>
            </w:r>
          </w:p>
        </w:tc>
        <w:tc>
          <w:tcPr>
            <w:tcW w:w="1001" w:type="pct"/>
            <w:hideMark/>
          </w:tcPr>
          <w:p w14:paraId="48F61817" w14:textId="77777777" w:rsidR="00D50113" w:rsidRPr="00D50113" w:rsidRDefault="00D50113" w:rsidP="00FA6B9A">
            <w:pPr>
              <w:rPr>
                <w:rFonts w:ascii="宋体" w:hAnsi="宋体"/>
              </w:rPr>
            </w:pPr>
            <w:r w:rsidRPr="00D50113">
              <w:rPr>
                <w:rFonts w:ascii="宋体" w:hAnsi="宋体"/>
              </w:rPr>
              <w:t>5,000</w:t>
            </w:r>
          </w:p>
        </w:tc>
        <w:tc>
          <w:tcPr>
            <w:tcW w:w="1001" w:type="pct"/>
            <w:hideMark/>
          </w:tcPr>
          <w:p w14:paraId="24070ED6" w14:textId="77777777" w:rsidR="00D50113" w:rsidRPr="00D50113" w:rsidRDefault="00D50113" w:rsidP="00FA6B9A">
            <w:pPr>
              <w:rPr>
                <w:rFonts w:ascii="宋体" w:hAnsi="宋体"/>
              </w:rPr>
            </w:pPr>
            <w:r w:rsidRPr="00D50113">
              <w:rPr>
                <w:rFonts w:ascii="宋体" w:hAnsi="宋体"/>
              </w:rPr>
              <w:t>20,000</w:t>
            </w:r>
          </w:p>
        </w:tc>
      </w:tr>
      <w:tr w:rsidR="00D50113" w:rsidRPr="00D50113" w14:paraId="3680DE97" w14:textId="77777777" w:rsidTr="00D50113">
        <w:tc>
          <w:tcPr>
            <w:tcW w:w="1000" w:type="pct"/>
            <w:hideMark/>
          </w:tcPr>
          <w:p w14:paraId="13CC7E9C" w14:textId="77777777" w:rsidR="00D50113" w:rsidRPr="00D50113" w:rsidRDefault="00D50113" w:rsidP="00FA6B9A">
            <w:pPr>
              <w:rPr>
                <w:rFonts w:ascii="宋体" w:hAnsi="宋体"/>
              </w:rPr>
            </w:pPr>
            <w:r w:rsidRPr="00D50113">
              <w:rPr>
                <w:rFonts w:ascii="宋体" w:hAnsi="宋体"/>
              </w:rPr>
              <w:t>服务器</w:t>
            </w:r>
          </w:p>
        </w:tc>
        <w:tc>
          <w:tcPr>
            <w:tcW w:w="1494" w:type="pct"/>
            <w:hideMark/>
          </w:tcPr>
          <w:p w14:paraId="2721DD5F" w14:textId="77777777" w:rsidR="00D50113" w:rsidRPr="00D50113" w:rsidRDefault="00D50113" w:rsidP="00FA6B9A">
            <w:pPr>
              <w:rPr>
                <w:rFonts w:ascii="宋体" w:hAnsi="宋体"/>
              </w:rPr>
            </w:pPr>
            <w:r w:rsidRPr="00D50113">
              <w:rPr>
                <w:rFonts w:ascii="宋体" w:hAnsi="宋体"/>
              </w:rPr>
              <w:t>Server-PT</w:t>
            </w:r>
          </w:p>
        </w:tc>
        <w:tc>
          <w:tcPr>
            <w:tcW w:w="503" w:type="pct"/>
            <w:hideMark/>
          </w:tcPr>
          <w:p w14:paraId="59364FEA" w14:textId="77777777" w:rsidR="00D50113" w:rsidRPr="00D50113" w:rsidRDefault="00D50113" w:rsidP="00FA6B9A">
            <w:pPr>
              <w:rPr>
                <w:rFonts w:ascii="宋体" w:hAnsi="宋体"/>
              </w:rPr>
            </w:pPr>
            <w:r w:rsidRPr="00D50113">
              <w:rPr>
                <w:rFonts w:ascii="宋体" w:hAnsi="宋体"/>
              </w:rPr>
              <w:t>2</w:t>
            </w:r>
          </w:p>
        </w:tc>
        <w:tc>
          <w:tcPr>
            <w:tcW w:w="1001" w:type="pct"/>
            <w:hideMark/>
          </w:tcPr>
          <w:p w14:paraId="13A4AC03" w14:textId="77777777" w:rsidR="00D50113" w:rsidRPr="00D50113" w:rsidRDefault="00D50113" w:rsidP="00FA6B9A">
            <w:pPr>
              <w:rPr>
                <w:rFonts w:ascii="宋体" w:hAnsi="宋体"/>
              </w:rPr>
            </w:pPr>
            <w:r w:rsidRPr="00D50113">
              <w:rPr>
                <w:rFonts w:ascii="宋体" w:hAnsi="宋体"/>
              </w:rPr>
              <w:t>15,000</w:t>
            </w:r>
          </w:p>
        </w:tc>
        <w:tc>
          <w:tcPr>
            <w:tcW w:w="1001" w:type="pct"/>
            <w:hideMark/>
          </w:tcPr>
          <w:p w14:paraId="2F67A710" w14:textId="77777777" w:rsidR="00D50113" w:rsidRPr="00D50113" w:rsidRDefault="00D50113" w:rsidP="00FA6B9A">
            <w:pPr>
              <w:rPr>
                <w:rFonts w:ascii="宋体" w:hAnsi="宋体"/>
              </w:rPr>
            </w:pPr>
            <w:r w:rsidRPr="00D50113">
              <w:rPr>
                <w:rFonts w:ascii="宋体" w:hAnsi="宋体"/>
              </w:rPr>
              <w:t>30,000</w:t>
            </w:r>
          </w:p>
        </w:tc>
      </w:tr>
      <w:tr w:rsidR="00D50113" w:rsidRPr="00D50113" w14:paraId="51C7C9B0" w14:textId="77777777" w:rsidTr="00D50113">
        <w:tc>
          <w:tcPr>
            <w:tcW w:w="1000" w:type="pct"/>
            <w:hideMark/>
          </w:tcPr>
          <w:p w14:paraId="08E80F2A" w14:textId="77777777" w:rsidR="00D50113" w:rsidRPr="00D50113" w:rsidRDefault="00D50113" w:rsidP="00FA6B9A">
            <w:pPr>
              <w:rPr>
                <w:rFonts w:ascii="宋体" w:hAnsi="宋体"/>
              </w:rPr>
            </w:pPr>
            <w:r w:rsidRPr="00D50113">
              <w:rPr>
                <w:rFonts w:ascii="宋体" w:hAnsi="宋体"/>
              </w:rPr>
              <w:t>部门PC</w:t>
            </w:r>
          </w:p>
        </w:tc>
        <w:tc>
          <w:tcPr>
            <w:tcW w:w="1494" w:type="pct"/>
            <w:hideMark/>
          </w:tcPr>
          <w:p w14:paraId="499A7C99" w14:textId="77777777" w:rsidR="00D50113" w:rsidRPr="00D50113" w:rsidRDefault="00D50113" w:rsidP="00FA6B9A">
            <w:pPr>
              <w:rPr>
                <w:rFonts w:ascii="宋体" w:hAnsi="宋体"/>
              </w:rPr>
            </w:pPr>
            <w:r w:rsidRPr="00D50113">
              <w:rPr>
                <w:rFonts w:ascii="宋体" w:hAnsi="宋体"/>
              </w:rPr>
              <w:t>PC-PT</w:t>
            </w:r>
          </w:p>
        </w:tc>
        <w:tc>
          <w:tcPr>
            <w:tcW w:w="503" w:type="pct"/>
            <w:hideMark/>
          </w:tcPr>
          <w:p w14:paraId="46AAD837" w14:textId="77777777" w:rsidR="00D50113" w:rsidRPr="00D50113" w:rsidRDefault="00D50113" w:rsidP="00FA6B9A">
            <w:pPr>
              <w:rPr>
                <w:rFonts w:ascii="宋体" w:hAnsi="宋体"/>
              </w:rPr>
            </w:pPr>
            <w:r w:rsidRPr="00D50113">
              <w:rPr>
                <w:rFonts w:ascii="宋体" w:hAnsi="宋体"/>
              </w:rPr>
              <w:t>4</w:t>
            </w:r>
          </w:p>
        </w:tc>
        <w:tc>
          <w:tcPr>
            <w:tcW w:w="1001" w:type="pct"/>
            <w:hideMark/>
          </w:tcPr>
          <w:p w14:paraId="23359FA2" w14:textId="77777777" w:rsidR="00D50113" w:rsidRPr="00D50113" w:rsidRDefault="00D50113" w:rsidP="00FA6B9A">
            <w:pPr>
              <w:rPr>
                <w:rFonts w:ascii="宋体" w:hAnsi="宋体"/>
              </w:rPr>
            </w:pPr>
            <w:r w:rsidRPr="00D50113">
              <w:rPr>
                <w:rFonts w:ascii="宋体" w:hAnsi="宋体"/>
              </w:rPr>
              <w:t>3,000</w:t>
            </w:r>
          </w:p>
        </w:tc>
        <w:tc>
          <w:tcPr>
            <w:tcW w:w="1001" w:type="pct"/>
            <w:hideMark/>
          </w:tcPr>
          <w:p w14:paraId="5B39C1AC" w14:textId="77777777" w:rsidR="00D50113" w:rsidRPr="00D50113" w:rsidRDefault="00D50113" w:rsidP="00FA6B9A">
            <w:pPr>
              <w:rPr>
                <w:rFonts w:ascii="宋体" w:hAnsi="宋体"/>
              </w:rPr>
            </w:pPr>
            <w:r w:rsidRPr="00D50113">
              <w:rPr>
                <w:rFonts w:ascii="宋体" w:hAnsi="宋体"/>
              </w:rPr>
              <w:t>12,000</w:t>
            </w:r>
          </w:p>
        </w:tc>
      </w:tr>
      <w:tr w:rsidR="00D50113" w:rsidRPr="00D50113" w14:paraId="3B85D922" w14:textId="77777777" w:rsidTr="00D50113">
        <w:tc>
          <w:tcPr>
            <w:tcW w:w="1000" w:type="pct"/>
            <w:hideMark/>
          </w:tcPr>
          <w:p w14:paraId="7891357B" w14:textId="77777777" w:rsidR="00D50113" w:rsidRPr="00D50113" w:rsidRDefault="00D50113" w:rsidP="00FA6B9A">
            <w:pPr>
              <w:rPr>
                <w:rFonts w:ascii="宋体" w:hAnsi="宋体"/>
              </w:rPr>
            </w:pPr>
            <w:r w:rsidRPr="00D50113">
              <w:rPr>
                <w:rFonts w:ascii="宋体" w:hAnsi="宋体"/>
              </w:rPr>
              <w:t>直连线</w:t>
            </w:r>
          </w:p>
        </w:tc>
        <w:tc>
          <w:tcPr>
            <w:tcW w:w="1494" w:type="pct"/>
            <w:hideMark/>
          </w:tcPr>
          <w:p w14:paraId="75BDBA00" w14:textId="77777777" w:rsidR="00D50113" w:rsidRPr="00D50113" w:rsidRDefault="00D50113" w:rsidP="00FA6B9A">
            <w:pPr>
              <w:rPr>
                <w:rFonts w:ascii="宋体" w:hAnsi="宋体"/>
              </w:rPr>
            </w:pPr>
            <w:r w:rsidRPr="00D50113">
              <w:rPr>
                <w:rFonts w:ascii="宋体" w:hAnsi="宋体"/>
              </w:rPr>
              <w:t>-</w:t>
            </w:r>
          </w:p>
        </w:tc>
        <w:tc>
          <w:tcPr>
            <w:tcW w:w="503" w:type="pct"/>
            <w:hideMark/>
          </w:tcPr>
          <w:p w14:paraId="0A9577D5" w14:textId="77777777" w:rsidR="00D50113" w:rsidRPr="00D50113" w:rsidRDefault="00D50113" w:rsidP="00FA6B9A">
            <w:pPr>
              <w:rPr>
                <w:rFonts w:ascii="宋体" w:hAnsi="宋体"/>
              </w:rPr>
            </w:pPr>
            <w:r w:rsidRPr="00D50113">
              <w:rPr>
                <w:rFonts w:ascii="宋体" w:hAnsi="宋体"/>
              </w:rPr>
              <w:t>6</w:t>
            </w:r>
          </w:p>
        </w:tc>
        <w:tc>
          <w:tcPr>
            <w:tcW w:w="1001" w:type="pct"/>
            <w:hideMark/>
          </w:tcPr>
          <w:p w14:paraId="2322D42A" w14:textId="77777777" w:rsidR="00D50113" w:rsidRPr="00D50113" w:rsidRDefault="00D50113" w:rsidP="00FA6B9A">
            <w:pPr>
              <w:rPr>
                <w:rFonts w:ascii="宋体" w:hAnsi="宋体"/>
              </w:rPr>
            </w:pPr>
            <w:r w:rsidRPr="00D50113">
              <w:rPr>
                <w:rFonts w:ascii="宋体" w:hAnsi="宋体"/>
              </w:rPr>
              <w:t>200</w:t>
            </w:r>
          </w:p>
        </w:tc>
        <w:tc>
          <w:tcPr>
            <w:tcW w:w="1001" w:type="pct"/>
            <w:hideMark/>
          </w:tcPr>
          <w:p w14:paraId="0A320210" w14:textId="77777777" w:rsidR="00D50113" w:rsidRPr="00D50113" w:rsidRDefault="00D50113" w:rsidP="00FA6B9A">
            <w:pPr>
              <w:rPr>
                <w:rFonts w:ascii="宋体" w:hAnsi="宋体"/>
              </w:rPr>
            </w:pPr>
            <w:r w:rsidRPr="00D50113">
              <w:rPr>
                <w:rFonts w:ascii="宋体" w:hAnsi="宋体"/>
              </w:rPr>
              <w:t>1,200</w:t>
            </w:r>
          </w:p>
        </w:tc>
      </w:tr>
      <w:tr w:rsidR="00D50113" w:rsidRPr="00D50113" w14:paraId="75555684" w14:textId="77777777" w:rsidTr="00D50113">
        <w:tc>
          <w:tcPr>
            <w:tcW w:w="1000" w:type="pct"/>
            <w:hideMark/>
          </w:tcPr>
          <w:p w14:paraId="18E7C578" w14:textId="77777777" w:rsidR="00D50113" w:rsidRPr="00D50113" w:rsidRDefault="00D50113" w:rsidP="00FA6B9A">
            <w:pPr>
              <w:rPr>
                <w:rFonts w:ascii="宋体" w:hAnsi="宋体"/>
              </w:rPr>
            </w:pPr>
            <w:r w:rsidRPr="00D50113">
              <w:rPr>
                <w:rFonts w:ascii="宋体" w:hAnsi="宋体"/>
              </w:rPr>
              <w:lastRenderedPageBreak/>
              <w:t>交叉线</w:t>
            </w:r>
          </w:p>
        </w:tc>
        <w:tc>
          <w:tcPr>
            <w:tcW w:w="1494" w:type="pct"/>
            <w:hideMark/>
          </w:tcPr>
          <w:p w14:paraId="0E8F5773" w14:textId="77777777" w:rsidR="00D50113" w:rsidRPr="00D50113" w:rsidRDefault="00D50113" w:rsidP="00FA6B9A">
            <w:pPr>
              <w:rPr>
                <w:rFonts w:ascii="宋体" w:hAnsi="宋体"/>
              </w:rPr>
            </w:pPr>
            <w:r w:rsidRPr="00D50113">
              <w:rPr>
                <w:rFonts w:ascii="宋体" w:hAnsi="宋体"/>
              </w:rPr>
              <w:t>-</w:t>
            </w:r>
          </w:p>
        </w:tc>
        <w:tc>
          <w:tcPr>
            <w:tcW w:w="503" w:type="pct"/>
            <w:hideMark/>
          </w:tcPr>
          <w:p w14:paraId="2C1A9BDD" w14:textId="77777777" w:rsidR="00D50113" w:rsidRPr="00D50113" w:rsidRDefault="00D50113" w:rsidP="00FA6B9A">
            <w:pPr>
              <w:rPr>
                <w:rFonts w:ascii="宋体" w:hAnsi="宋体"/>
              </w:rPr>
            </w:pPr>
            <w:r w:rsidRPr="00D50113">
              <w:rPr>
                <w:rFonts w:ascii="宋体" w:hAnsi="宋体"/>
              </w:rPr>
              <w:t>14</w:t>
            </w:r>
          </w:p>
        </w:tc>
        <w:tc>
          <w:tcPr>
            <w:tcW w:w="1001" w:type="pct"/>
            <w:hideMark/>
          </w:tcPr>
          <w:p w14:paraId="13DA32E6" w14:textId="77777777" w:rsidR="00D50113" w:rsidRPr="00D50113" w:rsidRDefault="00D50113" w:rsidP="00FA6B9A">
            <w:pPr>
              <w:rPr>
                <w:rFonts w:ascii="宋体" w:hAnsi="宋体"/>
              </w:rPr>
            </w:pPr>
            <w:r w:rsidRPr="00D50113">
              <w:rPr>
                <w:rFonts w:ascii="宋体" w:hAnsi="宋体"/>
              </w:rPr>
              <w:t>200</w:t>
            </w:r>
          </w:p>
        </w:tc>
        <w:tc>
          <w:tcPr>
            <w:tcW w:w="1001" w:type="pct"/>
            <w:hideMark/>
          </w:tcPr>
          <w:p w14:paraId="34DF4B37" w14:textId="77777777" w:rsidR="00D50113" w:rsidRPr="00D50113" w:rsidRDefault="00D50113" w:rsidP="00FA6B9A">
            <w:pPr>
              <w:rPr>
                <w:rFonts w:ascii="宋体" w:hAnsi="宋体"/>
              </w:rPr>
            </w:pPr>
            <w:r w:rsidRPr="00D50113">
              <w:rPr>
                <w:rFonts w:ascii="宋体" w:hAnsi="宋体"/>
              </w:rPr>
              <w:t>2,800</w:t>
            </w:r>
          </w:p>
        </w:tc>
      </w:tr>
      <w:tr w:rsidR="00D50113" w:rsidRPr="00D50113" w14:paraId="0BBBD0E1" w14:textId="77777777" w:rsidTr="00D50113">
        <w:tc>
          <w:tcPr>
            <w:tcW w:w="1000" w:type="pct"/>
            <w:hideMark/>
          </w:tcPr>
          <w:p w14:paraId="65E5087A" w14:textId="77777777" w:rsidR="00D50113" w:rsidRPr="00D50113" w:rsidRDefault="00D50113" w:rsidP="00FA6B9A">
            <w:pPr>
              <w:rPr>
                <w:rFonts w:ascii="宋体" w:hAnsi="宋体"/>
              </w:rPr>
            </w:pPr>
            <w:r w:rsidRPr="00D50113">
              <w:rPr>
                <w:rFonts w:ascii="宋体" w:hAnsi="宋体"/>
                <w:b/>
                <w:bCs/>
              </w:rPr>
              <w:t>总计</w:t>
            </w:r>
          </w:p>
        </w:tc>
        <w:tc>
          <w:tcPr>
            <w:tcW w:w="1494" w:type="pct"/>
            <w:hideMark/>
          </w:tcPr>
          <w:p w14:paraId="1E831A59" w14:textId="05BCF156" w:rsidR="00D50113" w:rsidRPr="00D50113" w:rsidRDefault="00AA6EA2" w:rsidP="00FA6B9A">
            <w:pPr>
              <w:rPr>
                <w:rFonts w:ascii="宋体" w:hAnsi="宋体"/>
              </w:rPr>
            </w:pPr>
            <w:r>
              <w:rPr>
                <w:rFonts w:ascii="宋体" w:hAnsi="宋体" w:hint="eastAsia"/>
              </w:rPr>
              <w:t>-</w:t>
            </w:r>
          </w:p>
        </w:tc>
        <w:tc>
          <w:tcPr>
            <w:tcW w:w="503" w:type="pct"/>
            <w:hideMark/>
          </w:tcPr>
          <w:p w14:paraId="26967CA2" w14:textId="3C832212" w:rsidR="00D50113" w:rsidRPr="00D50113" w:rsidRDefault="00AA6EA2" w:rsidP="00FA6B9A">
            <w:pPr>
              <w:rPr>
                <w:rFonts w:ascii="宋体" w:hAnsi="宋体"/>
              </w:rPr>
            </w:pPr>
            <w:r>
              <w:rPr>
                <w:rFonts w:ascii="宋体" w:hAnsi="宋体" w:hint="eastAsia"/>
              </w:rPr>
              <w:t>-</w:t>
            </w:r>
          </w:p>
        </w:tc>
        <w:tc>
          <w:tcPr>
            <w:tcW w:w="1001" w:type="pct"/>
            <w:hideMark/>
          </w:tcPr>
          <w:p w14:paraId="76382472" w14:textId="0DBEDE5D" w:rsidR="00D50113" w:rsidRPr="00D50113" w:rsidRDefault="00AA6EA2" w:rsidP="00FA6B9A">
            <w:pPr>
              <w:rPr>
                <w:rFonts w:ascii="宋体" w:hAnsi="宋体"/>
              </w:rPr>
            </w:pPr>
            <w:r>
              <w:rPr>
                <w:rFonts w:ascii="宋体" w:hAnsi="宋体" w:hint="eastAsia"/>
              </w:rPr>
              <w:t>-</w:t>
            </w:r>
          </w:p>
        </w:tc>
        <w:tc>
          <w:tcPr>
            <w:tcW w:w="1001" w:type="pct"/>
            <w:hideMark/>
          </w:tcPr>
          <w:p w14:paraId="62DB2232" w14:textId="066AC1DB" w:rsidR="00D50113" w:rsidRPr="00D50113" w:rsidRDefault="00234FA1" w:rsidP="00FA6B9A">
            <w:pPr>
              <w:rPr>
                <w:rFonts w:ascii="宋体" w:hAnsi="宋体"/>
              </w:rPr>
            </w:pPr>
            <w:r w:rsidRPr="00FA6B9A">
              <w:rPr>
                <w:rFonts w:ascii="宋体" w:hAnsi="宋体" w:hint="eastAsia"/>
                <w:b/>
                <w:bCs/>
              </w:rPr>
              <w:t>96</w:t>
            </w:r>
            <w:r w:rsidR="00D50113" w:rsidRPr="00D50113">
              <w:rPr>
                <w:rFonts w:ascii="宋体" w:hAnsi="宋体"/>
                <w:b/>
                <w:bCs/>
              </w:rPr>
              <w:t>,</w:t>
            </w:r>
            <w:r w:rsidRPr="00FA6B9A">
              <w:rPr>
                <w:rFonts w:ascii="宋体" w:hAnsi="宋体" w:hint="eastAsia"/>
                <w:b/>
                <w:bCs/>
              </w:rPr>
              <w:t>5</w:t>
            </w:r>
            <w:r w:rsidR="00D50113" w:rsidRPr="00D50113">
              <w:rPr>
                <w:rFonts w:ascii="宋体" w:hAnsi="宋体"/>
                <w:b/>
                <w:bCs/>
              </w:rPr>
              <w:t>00</w:t>
            </w:r>
          </w:p>
        </w:tc>
      </w:tr>
    </w:tbl>
    <w:p w14:paraId="1CE57848" w14:textId="77777777" w:rsidR="00AE1F66" w:rsidRDefault="00AE1F66" w:rsidP="007A53C4"/>
    <w:p w14:paraId="16B84A65" w14:textId="080E0514" w:rsidR="00D50113" w:rsidRPr="00D50113" w:rsidRDefault="00234FA1" w:rsidP="007A53C4">
      <w:r w:rsidRPr="00D50113">
        <w:t>因仿真简化</w:t>
      </w:r>
      <w:r w:rsidR="007A53C4">
        <w:rPr>
          <w:rFonts w:hint="eastAsia"/>
        </w:rPr>
        <w:t>：</w:t>
      </w:r>
    </w:p>
    <w:p w14:paraId="370ACB6D" w14:textId="65EA9F08" w:rsidR="00D50113" w:rsidRPr="00FA6B9A" w:rsidRDefault="007A53C4" w:rsidP="007A53C4">
      <w:pPr>
        <w:rPr>
          <w:rFonts w:hint="eastAsia"/>
        </w:rPr>
      </w:pPr>
      <w:r>
        <w:rPr>
          <w:rFonts w:hint="eastAsia"/>
        </w:rPr>
        <w:t>①</w:t>
      </w:r>
      <w:r w:rsidR="00D50113" w:rsidRPr="00D50113">
        <w:t>服务器包括财务系统服务器和</w:t>
      </w:r>
      <w:r w:rsidR="00D50113" w:rsidRPr="00D50113">
        <w:t>Web</w:t>
      </w:r>
      <w:r w:rsidR="00D50113" w:rsidRPr="00D50113">
        <w:t>服务器，其他服务器（如文件服务器、</w:t>
      </w:r>
      <w:r w:rsidR="00AE1F66">
        <w:rPr>
          <w:rFonts w:hint="eastAsia"/>
        </w:rPr>
        <w:t>供应链管理服务器、</w:t>
      </w:r>
      <w:r w:rsidR="00D50113" w:rsidRPr="00D50113">
        <w:t>客户关系管理服务器等）未列出</w:t>
      </w:r>
    </w:p>
    <w:p w14:paraId="1257215B" w14:textId="74E3E3D3" w:rsidR="00234FA1" w:rsidRPr="00D50113" w:rsidRDefault="007A53C4" w:rsidP="007A53C4">
      <w:pPr>
        <w:rPr>
          <w:rFonts w:hint="eastAsia"/>
        </w:rPr>
      </w:pPr>
      <w:r>
        <w:rPr>
          <w:rFonts w:hint="eastAsia"/>
        </w:rPr>
        <w:t>②</w:t>
      </w:r>
      <w:r w:rsidR="00234FA1" w:rsidRPr="00FA6B9A">
        <w:rPr>
          <w:rFonts w:hint="eastAsia"/>
        </w:rPr>
        <w:t>核心交换机只使用了</w:t>
      </w:r>
      <w:r w:rsidR="00234FA1" w:rsidRPr="00FA6B9A">
        <w:rPr>
          <w:rFonts w:hint="eastAsia"/>
        </w:rPr>
        <w:t>1</w:t>
      </w:r>
      <w:r w:rsidR="00234FA1" w:rsidRPr="00FA6B9A">
        <w:rPr>
          <w:rFonts w:hint="eastAsia"/>
        </w:rPr>
        <w:t>台</w:t>
      </w:r>
      <w:r w:rsidR="00234FA1" w:rsidRPr="00D50113">
        <w:t>，</w:t>
      </w:r>
      <w:r w:rsidR="00234FA1" w:rsidRPr="00FA6B9A">
        <w:rPr>
          <w:rFonts w:hint="eastAsia"/>
        </w:rPr>
        <w:t>实际</w:t>
      </w:r>
      <w:r w:rsidR="00234FA1" w:rsidRPr="00D50113">
        <w:t>部署时</w:t>
      </w:r>
      <w:r w:rsidR="00234FA1" w:rsidRPr="00FA6B9A">
        <w:rPr>
          <w:rFonts w:hint="eastAsia"/>
        </w:rPr>
        <w:t>应进行冗余</w:t>
      </w:r>
      <w:r w:rsidR="00AE1F66" w:rsidRPr="00D50113">
        <w:t>，</w:t>
      </w:r>
      <w:r w:rsidR="00AE1F66">
        <w:rPr>
          <w:rFonts w:hint="eastAsia"/>
        </w:rPr>
        <w:t>保证服务器高可用</w:t>
      </w:r>
    </w:p>
    <w:p w14:paraId="4CFDF4EF" w14:textId="65A80166" w:rsidR="00B341FB" w:rsidRDefault="007A53C4" w:rsidP="007A53C4">
      <w:pPr>
        <w:rPr>
          <w:rFonts w:hint="eastAsia"/>
        </w:rPr>
      </w:pPr>
      <w:r>
        <w:rPr>
          <w:rFonts w:hint="eastAsia"/>
        </w:rPr>
        <w:t>③</w:t>
      </w:r>
      <w:r w:rsidR="00D50113" w:rsidRPr="00D50113">
        <w:t>部门</w:t>
      </w:r>
      <w:r w:rsidR="00D50113" w:rsidRPr="00D50113">
        <w:t>PC</w:t>
      </w:r>
      <w:r w:rsidR="00D50113" w:rsidRPr="00D50113">
        <w:t>数量设置为</w:t>
      </w:r>
      <w:r w:rsidR="00D50113" w:rsidRPr="00D50113">
        <w:t>4</w:t>
      </w:r>
      <w:r w:rsidR="00D50113" w:rsidRPr="00D50113">
        <w:t>台（财务部和技术部各</w:t>
      </w:r>
      <w:r w:rsidR="00D50113" w:rsidRPr="00D50113">
        <w:t>2</w:t>
      </w:r>
      <w:r w:rsidR="00D50113" w:rsidRPr="00D50113">
        <w:t>台），实际部署时可</w:t>
      </w:r>
      <w:r w:rsidR="00AE1F66">
        <w:rPr>
          <w:rFonts w:hint="eastAsia"/>
        </w:rPr>
        <w:t>配合接入交换机</w:t>
      </w:r>
      <w:r w:rsidR="00AE1F66" w:rsidRPr="00D50113">
        <w:t>，</w:t>
      </w:r>
      <w:r w:rsidR="00D50113" w:rsidRPr="00D50113">
        <w:t>扩展至更多</w:t>
      </w:r>
    </w:p>
    <w:p w14:paraId="4ADAA70A" w14:textId="77777777" w:rsidR="00AE1F66" w:rsidRPr="00AE1F66" w:rsidRDefault="00AE1F66" w:rsidP="007A53C4"/>
    <w:p w14:paraId="048E7993" w14:textId="5CB26689" w:rsidR="001A4F40" w:rsidRDefault="001A4F40">
      <w:pPr>
        <w:widowControl/>
        <w:spacing w:line="240" w:lineRule="auto"/>
        <w:jc w:val="left"/>
      </w:pPr>
      <w:r>
        <w:br w:type="page"/>
      </w:r>
    </w:p>
    <w:p w14:paraId="3BFAFB5B" w14:textId="3014A2FD" w:rsidR="00274FC0" w:rsidRPr="00B32AD3" w:rsidRDefault="007D0051" w:rsidP="00B32AD3">
      <w:pPr>
        <w:pStyle w:val="1"/>
      </w:pPr>
      <w:bookmarkStart w:id="26" w:name="_Toc201686450"/>
      <w:r w:rsidRPr="00B32AD3">
        <w:rPr>
          <w:rFonts w:hint="eastAsia"/>
        </w:rPr>
        <w:lastRenderedPageBreak/>
        <w:t>3.</w:t>
      </w:r>
      <w:r w:rsidR="00274FC0" w:rsidRPr="00B32AD3">
        <w:rPr>
          <w:rFonts w:hint="eastAsia"/>
        </w:rPr>
        <w:t>总结</w:t>
      </w:r>
      <w:bookmarkEnd w:id="26"/>
    </w:p>
    <w:p w14:paraId="2DBCBEAD" w14:textId="22BD8BFE" w:rsidR="00234FA1" w:rsidRPr="001D0FD1" w:rsidRDefault="007D0051" w:rsidP="001D0FD1">
      <w:pPr>
        <w:pStyle w:val="2"/>
      </w:pPr>
      <w:bookmarkStart w:id="27" w:name="_Toc201686451"/>
      <w:r w:rsidRPr="001D0FD1">
        <w:rPr>
          <w:rFonts w:hint="eastAsia"/>
        </w:rPr>
        <w:t>3.1.</w:t>
      </w:r>
      <w:r w:rsidR="00234FA1" w:rsidRPr="001D0FD1">
        <w:rPr>
          <w:rFonts w:hint="eastAsia"/>
        </w:rPr>
        <w:t>实验结果</w:t>
      </w:r>
      <w:bookmarkEnd w:id="27"/>
    </w:p>
    <w:p w14:paraId="49DD086E" w14:textId="1CD8CB6D" w:rsidR="001D0FD1" w:rsidRPr="00234FA1" w:rsidRDefault="001D0FD1" w:rsidP="009454C0">
      <w:pPr>
        <w:rPr>
          <w:rFonts w:ascii="宋体" w:hAnsi="宋体"/>
        </w:rPr>
      </w:pPr>
      <w:r w:rsidRPr="001D0FD1">
        <w:rPr>
          <w:rFonts w:ascii="宋体" w:hAnsi="宋体"/>
        </w:rPr>
        <w:t>本次实验通过设计并仿真实现某集团企业网络，成功完成了以下目标：</w:t>
      </w:r>
    </w:p>
    <w:p w14:paraId="54C51375" w14:textId="20EFB12B" w:rsidR="007D0051" w:rsidRPr="001D0FD1" w:rsidRDefault="007D0051" w:rsidP="001D0FD1">
      <w:pPr>
        <w:pStyle w:val="3"/>
      </w:pPr>
      <w:bookmarkStart w:id="28" w:name="_Toc201686452"/>
      <w:r w:rsidRPr="001D0FD1">
        <w:rPr>
          <w:rFonts w:hint="eastAsia"/>
        </w:rPr>
        <w:t>3.1.1.</w:t>
      </w:r>
      <w:r w:rsidR="00234FA1" w:rsidRPr="001D0FD1">
        <w:t>需求分析</w:t>
      </w:r>
      <w:bookmarkEnd w:id="28"/>
    </w:p>
    <w:p w14:paraId="64ED6088" w14:textId="243CE518" w:rsidR="001D0FD1" w:rsidRPr="001D0FD1" w:rsidRDefault="001D0FD1" w:rsidP="001D0FD1">
      <w:r>
        <w:rPr>
          <w:rFonts w:hint="eastAsia"/>
        </w:rPr>
        <w:t>①</w:t>
      </w:r>
      <w:r w:rsidRPr="001D0FD1">
        <w:t>深入分析了集团企业网的五大核心需求，包括信息化建设、办公自动化、资源共享、财务电算化和业务系统集中管理</w:t>
      </w:r>
    </w:p>
    <w:p w14:paraId="019D23B7" w14:textId="4F2D9F49" w:rsidR="001D0FD1" w:rsidRPr="001D0FD1" w:rsidRDefault="001D0FD1" w:rsidP="001D0FD1">
      <w:r>
        <w:rPr>
          <w:rFonts w:hint="eastAsia"/>
        </w:rPr>
        <w:t>②</w:t>
      </w:r>
      <w:r w:rsidRPr="001D0FD1">
        <w:t>特别针对财务数据安全需求进行了重点分析，提出了</w:t>
      </w:r>
      <w:r w:rsidRPr="001D0FD1">
        <w:t>VLAN</w:t>
      </w:r>
      <w:r w:rsidRPr="001D0FD1">
        <w:t>隔离</w:t>
      </w:r>
      <w:r w:rsidRPr="001D0FD1">
        <w:t>+ACL</w:t>
      </w:r>
      <w:r w:rsidRPr="001D0FD1">
        <w:t>控制的解决方案</w:t>
      </w:r>
    </w:p>
    <w:p w14:paraId="79CCE7E8" w14:textId="776DF761" w:rsidR="001D0FD1" w:rsidRPr="001D0FD1" w:rsidRDefault="001D0FD1" w:rsidP="009454C0">
      <w:r>
        <w:rPr>
          <w:rFonts w:hint="eastAsia"/>
        </w:rPr>
        <w:t>③</w:t>
      </w:r>
      <w:r w:rsidRPr="001D0FD1">
        <w:t>量化了网络性能指标（如吞吐量</w:t>
      </w:r>
      <w:r w:rsidRPr="001D0FD1">
        <w:t>≥40Gbps</w:t>
      </w:r>
      <w:r w:rsidRPr="001D0FD1">
        <w:t>、延迟</w:t>
      </w:r>
      <w:r w:rsidRPr="001D0FD1">
        <w:t>&lt;5ms</w:t>
      </w:r>
      <w:r w:rsidRPr="001D0FD1">
        <w:t>等），使需求更具可操作性</w:t>
      </w:r>
    </w:p>
    <w:p w14:paraId="1EC22D6C" w14:textId="77777777" w:rsidR="007D0051" w:rsidRPr="001D0FD1" w:rsidRDefault="007D0051" w:rsidP="001D0FD1">
      <w:pPr>
        <w:pStyle w:val="3"/>
      </w:pPr>
      <w:bookmarkStart w:id="29" w:name="_Toc201686453"/>
      <w:r w:rsidRPr="001D0FD1">
        <w:rPr>
          <w:rFonts w:hint="eastAsia"/>
        </w:rPr>
        <w:t>3.1.2.</w:t>
      </w:r>
      <w:r w:rsidR="00234FA1" w:rsidRPr="001D0FD1">
        <w:t>方案设计</w:t>
      </w:r>
      <w:bookmarkEnd w:id="29"/>
    </w:p>
    <w:p w14:paraId="705EE297" w14:textId="44F86079" w:rsidR="001D0FD1" w:rsidRPr="001D0FD1" w:rsidRDefault="001D0FD1" w:rsidP="001D0FD1">
      <w:r>
        <w:rPr>
          <w:rFonts w:hint="eastAsia"/>
        </w:rPr>
        <w:t>①</w:t>
      </w:r>
      <w:r w:rsidRPr="001D0FD1">
        <w:t>采用经典的三层网络架构（核心</w:t>
      </w:r>
      <w:r w:rsidRPr="001D0FD1">
        <w:t>-</w:t>
      </w:r>
      <w:r w:rsidRPr="001D0FD1">
        <w:t>汇聚</w:t>
      </w:r>
      <w:r w:rsidRPr="001D0FD1">
        <w:t>-</w:t>
      </w:r>
      <w:r w:rsidRPr="001D0FD1">
        <w:t>接入），层次分明，便于管理和扩展</w:t>
      </w:r>
    </w:p>
    <w:p w14:paraId="03279F30" w14:textId="0799CCD0" w:rsidR="001D0FD1" w:rsidRPr="001D0FD1" w:rsidRDefault="001D0FD1" w:rsidP="001D0FD1">
      <w:r>
        <w:rPr>
          <w:rFonts w:hint="eastAsia"/>
        </w:rPr>
        <w:t>②</w:t>
      </w:r>
      <w:r w:rsidRPr="001D0FD1">
        <w:t>逻辑设计上合理划分</w:t>
      </w:r>
      <w:r w:rsidRPr="001D0FD1">
        <w:t>VLAN</w:t>
      </w:r>
      <w:r w:rsidRPr="001D0FD1">
        <w:t>（财务、技术、服务器等），实现了部门间的逻辑隔离</w:t>
      </w:r>
    </w:p>
    <w:p w14:paraId="2212B04F" w14:textId="32530CA6" w:rsidR="001D0FD1" w:rsidRPr="001D0FD1" w:rsidRDefault="001D0FD1" w:rsidP="001D0FD1">
      <w:r>
        <w:rPr>
          <w:rFonts w:hint="eastAsia"/>
        </w:rPr>
        <w:t>③</w:t>
      </w:r>
      <w:r w:rsidRPr="001D0FD1">
        <w:t>物理设计考虑了机房环境、布线系统等实际部署要素，使方案更具可行性</w:t>
      </w:r>
    </w:p>
    <w:p w14:paraId="0367F641" w14:textId="556B3E08" w:rsidR="001D0FD1" w:rsidRPr="001D0FD1" w:rsidRDefault="001D0FD1" w:rsidP="009454C0">
      <w:r>
        <w:rPr>
          <w:rFonts w:hint="eastAsia"/>
        </w:rPr>
        <w:t>④</w:t>
      </w:r>
      <w:r w:rsidRPr="001D0FD1">
        <w:t>设备选型兼顾性能与成本，核心层选用</w:t>
      </w:r>
      <w:r w:rsidRPr="001D0FD1">
        <w:t>3560-24PS</w:t>
      </w:r>
      <w:r w:rsidRPr="001D0FD1">
        <w:t>，接入层选用经济型</w:t>
      </w:r>
      <w:r w:rsidRPr="001D0FD1">
        <w:t>2950-24</w:t>
      </w:r>
    </w:p>
    <w:p w14:paraId="1C5962E2" w14:textId="77777777" w:rsidR="007D0051" w:rsidRPr="001D0FD1" w:rsidRDefault="007D0051" w:rsidP="001D0FD1">
      <w:pPr>
        <w:pStyle w:val="3"/>
      </w:pPr>
      <w:bookmarkStart w:id="30" w:name="_Toc201686454"/>
      <w:r w:rsidRPr="001D0FD1">
        <w:rPr>
          <w:rFonts w:hint="eastAsia"/>
        </w:rPr>
        <w:t>3.1.3.</w:t>
      </w:r>
      <w:r w:rsidR="00234FA1" w:rsidRPr="001D0FD1">
        <w:t>仿真实现</w:t>
      </w:r>
      <w:bookmarkEnd w:id="30"/>
    </w:p>
    <w:p w14:paraId="184D71D4" w14:textId="51B2CD1A" w:rsidR="001D0FD1" w:rsidRDefault="001D0FD1" w:rsidP="001D0FD1">
      <w:r>
        <w:rPr>
          <w:rFonts w:hint="eastAsia"/>
        </w:rPr>
        <w:t>①在</w:t>
      </w:r>
      <w:r>
        <w:rPr>
          <w:rFonts w:hint="eastAsia"/>
        </w:rPr>
        <w:t>Packet Tracer</w:t>
      </w:r>
      <w:r>
        <w:rPr>
          <w:rFonts w:hint="eastAsia"/>
        </w:rPr>
        <w:t>中准确搭建了网络拓扑，包含核心交换机</w:t>
      </w:r>
      <w:r>
        <w:rPr>
          <w:rFonts w:hint="eastAsia"/>
        </w:rPr>
        <w:t>1</w:t>
      </w:r>
      <w:r>
        <w:rPr>
          <w:rFonts w:hint="eastAsia"/>
        </w:rPr>
        <w:t>台、汇聚交换机</w:t>
      </w:r>
      <w:r>
        <w:rPr>
          <w:rFonts w:hint="eastAsia"/>
        </w:rPr>
        <w:t>4</w:t>
      </w:r>
      <w:r>
        <w:rPr>
          <w:rFonts w:hint="eastAsia"/>
        </w:rPr>
        <w:t>台、接入交换机</w:t>
      </w:r>
      <w:r>
        <w:rPr>
          <w:rFonts w:hint="eastAsia"/>
        </w:rPr>
        <w:t>4</w:t>
      </w:r>
      <w:r>
        <w:rPr>
          <w:rFonts w:hint="eastAsia"/>
        </w:rPr>
        <w:t>台</w:t>
      </w:r>
    </w:p>
    <w:p w14:paraId="2845D6ED" w14:textId="4E5341FE" w:rsidR="001D0FD1" w:rsidRDefault="001D0FD1" w:rsidP="001D0FD1">
      <w:r>
        <w:rPr>
          <w:rFonts w:hint="eastAsia"/>
        </w:rPr>
        <w:t>②完成了</w:t>
      </w:r>
      <w:r>
        <w:rPr>
          <w:rFonts w:hint="eastAsia"/>
        </w:rPr>
        <w:t>VLAN</w:t>
      </w:r>
      <w:r>
        <w:rPr>
          <w:rFonts w:hint="eastAsia"/>
        </w:rPr>
        <w:t>创建、</w:t>
      </w:r>
      <w:r>
        <w:rPr>
          <w:rFonts w:hint="eastAsia"/>
        </w:rPr>
        <w:t>Trunk</w:t>
      </w:r>
      <w:r>
        <w:rPr>
          <w:rFonts w:hint="eastAsia"/>
        </w:rPr>
        <w:t>配置、</w:t>
      </w:r>
      <w:r>
        <w:rPr>
          <w:rFonts w:hint="eastAsia"/>
        </w:rPr>
        <w:t>SVI</w:t>
      </w:r>
      <w:r>
        <w:rPr>
          <w:rFonts w:hint="eastAsia"/>
        </w:rPr>
        <w:t>接口配置等基础工作</w:t>
      </w:r>
    </w:p>
    <w:p w14:paraId="7CAC4E2C" w14:textId="44EB4812" w:rsidR="001D0FD1" w:rsidRDefault="001D0FD1" w:rsidP="001D0FD1">
      <w:r>
        <w:rPr>
          <w:rFonts w:hint="eastAsia"/>
        </w:rPr>
        <w:t>③重点实现了</w:t>
      </w:r>
      <w:r>
        <w:rPr>
          <w:rFonts w:hint="eastAsia"/>
        </w:rPr>
        <w:t>ACL</w:t>
      </w:r>
      <w:r>
        <w:rPr>
          <w:rFonts w:hint="eastAsia"/>
        </w:rPr>
        <w:t>访问控制策略，通过扩展</w:t>
      </w:r>
      <w:r>
        <w:rPr>
          <w:rFonts w:hint="eastAsia"/>
        </w:rPr>
        <w:t>ACL</w:t>
      </w:r>
      <w:r>
        <w:rPr>
          <w:rFonts w:hint="eastAsia"/>
        </w:rPr>
        <w:t>精确控制部门间访问权限</w:t>
      </w:r>
    </w:p>
    <w:p w14:paraId="05352048" w14:textId="7846F1D9" w:rsidR="001D0FD1" w:rsidRPr="00234FA1" w:rsidRDefault="001D0FD1" w:rsidP="001D0FD1">
      <w:r>
        <w:rPr>
          <w:rFonts w:hint="eastAsia"/>
        </w:rPr>
        <w:t>④配置了端口安全功能，防止非法设备接入网络</w:t>
      </w:r>
    </w:p>
    <w:p w14:paraId="596BA197" w14:textId="77777777" w:rsidR="007D0051" w:rsidRPr="001D0FD1" w:rsidRDefault="007D0051" w:rsidP="001D0FD1">
      <w:pPr>
        <w:pStyle w:val="3"/>
      </w:pPr>
      <w:bookmarkStart w:id="31" w:name="_Toc201686455"/>
      <w:r w:rsidRPr="001D0FD1">
        <w:rPr>
          <w:rFonts w:hint="eastAsia"/>
        </w:rPr>
        <w:t>3.1.4.</w:t>
      </w:r>
      <w:r w:rsidR="00234FA1" w:rsidRPr="001D0FD1">
        <w:t>测试验证</w:t>
      </w:r>
      <w:bookmarkEnd w:id="31"/>
    </w:p>
    <w:p w14:paraId="54A062A7" w14:textId="1472A6E0" w:rsidR="001D0FD1" w:rsidRPr="001D0FD1" w:rsidRDefault="001D0FD1" w:rsidP="001D0FD1">
      <w:r>
        <w:rPr>
          <w:rFonts w:hint="eastAsia"/>
        </w:rPr>
        <w:t>①</w:t>
      </w:r>
      <w:r w:rsidRPr="001D0FD1">
        <w:t>设计了</w:t>
      </w:r>
      <w:r w:rsidRPr="001D0FD1">
        <w:t>6</w:t>
      </w:r>
      <w:r w:rsidRPr="001D0FD1">
        <w:t>个典型测试用例，覆盖</w:t>
      </w:r>
      <w:r w:rsidRPr="001D0FD1">
        <w:t>VLAN</w:t>
      </w:r>
      <w:r w:rsidRPr="001D0FD1">
        <w:t>内通信、跨</w:t>
      </w:r>
      <w:r w:rsidRPr="001D0FD1">
        <w:t>VLAN</w:t>
      </w:r>
      <w:r w:rsidRPr="001D0FD1">
        <w:t>访问、服务器访问等场景</w:t>
      </w:r>
    </w:p>
    <w:p w14:paraId="27F595DC" w14:textId="0B06B265" w:rsidR="001D0FD1" w:rsidRPr="001D0FD1" w:rsidRDefault="001D0FD1" w:rsidP="001D0FD1">
      <w:r>
        <w:rPr>
          <w:rFonts w:hint="eastAsia"/>
        </w:rPr>
        <w:t>②</w:t>
      </w:r>
      <w:r w:rsidRPr="001D0FD1">
        <w:t>通过</w:t>
      </w:r>
      <w:r w:rsidRPr="001D0FD1">
        <w:t>ping</w:t>
      </w:r>
      <w:r w:rsidRPr="001D0FD1">
        <w:t>测试验证了财务部内部通信正常（测试用例</w:t>
      </w:r>
      <w:r w:rsidRPr="001D0FD1">
        <w:t>1</w:t>
      </w:r>
      <w:r w:rsidRPr="001D0FD1">
        <w:t>）</w:t>
      </w:r>
    </w:p>
    <w:p w14:paraId="1382CFB3" w14:textId="6B2C1936" w:rsidR="001D0FD1" w:rsidRPr="001D0FD1" w:rsidRDefault="001D0FD1" w:rsidP="001D0FD1">
      <w:r>
        <w:rPr>
          <w:rFonts w:hint="eastAsia"/>
        </w:rPr>
        <w:t>③</w:t>
      </w:r>
      <w:r w:rsidRPr="001D0FD1">
        <w:t>确认了技术部无法访问财务服务器的安全策略生效（测试用例</w:t>
      </w:r>
      <w:r w:rsidRPr="001D0FD1">
        <w:t>4</w:t>
      </w:r>
      <w:r w:rsidRPr="001D0FD1">
        <w:t>）</w:t>
      </w:r>
    </w:p>
    <w:p w14:paraId="4C051045" w14:textId="59147DAE" w:rsidR="001D0FD1" w:rsidRDefault="001D0FD1" w:rsidP="009454C0">
      <w:r>
        <w:rPr>
          <w:rFonts w:hint="eastAsia"/>
        </w:rPr>
        <w:t>④</w:t>
      </w:r>
      <w:r w:rsidRPr="001D0FD1">
        <w:t>验证了部门间隔离效果，财务部与技术部无法直接通信（测试用例</w:t>
      </w:r>
      <w:r w:rsidRPr="001D0FD1">
        <w:t>5</w:t>
      </w:r>
      <w:r w:rsidRPr="001D0FD1">
        <w:t>）</w:t>
      </w:r>
    </w:p>
    <w:p w14:paraId="5DF916D1" w14:textId="77777777" w:rsidR="00AE1F66" w:rsidRDefault="00AE1F66" w:rsidP="009454C0"/>
    <w:p w14:paraId="208A9453" w14:textId="77777777" w:rsidR="00AE1F66" w:rsidRPr="001D0FD1" w:rsidRDefault="00AE1F66" w:rsidP="009454C0"/>
    <w:p w14:paraId="3CA710B1" w14:textId="5A9AB269" w:rsidR="001D0FD1" w:rsidRPr="001D0FD1" w:rsidRDefault="007D0051" w:rsidP="00AE1F66">
      <w:pPr>
        <w:pStyle w:val="2"/>
      </w:pPr>
      <w:bookmarkStart w:id="32" w:name="_Toc201686456"/>
      <w:r w:rsidRPr="001D0FD1">
        <w:rPr>
          <w:rFonts w:hint="eastAsia"/>
        </w:rPr>
        <w:lastRenderedPageBreak/>
        <w:t>3.2.</w:t>
      </w:r>
      <w:r w:rsidR="00234FA1" w:rsidRPr="001D0FD1">
        <w:t>遇到的问题与解决方案：</w:t>
      </w:r>
      <w:bookmarkEnd w:id="32"/>
    </w:p>
    <w:p w14:paraId="717B2361" w14:textId="74F56D64" w:rsidR="00234FA1" w:rsidRPr="001D0FD1" w:rsidRDefault="007D0051" w:rsidP="001D0FD1">
      <w:pPr>
        <w:pStyle w:val="3"/>
      </w:pPr>
      <w:bookmarkStart w:id="33" w:name="_Toc201686457"/>
      <w:r w:rsidRPr="001D0FD1">
        <w:rPr>
          <w:rFonts w:hint="eastAsia"/>
        </w:rPr>
        <w:t>3.2.1.</w:t>
      </w:r>
      <w:r w:rsidRPr="001D0FD1">
        <w:t xml:space="preserve"> </w:t>
      </w:r>
      <w:r w:rsidR="00234FA1" w:rsidRPr="001D0FD1">
        <w:t>ACL</w:t>
      </w:r>
      <w:r w:rsidR="001D0FD1">
        <w:rPr>
          <w:rFonts w:hint="eastAsia"/>
        </w:rPr>
        <w:t>通信</w:t>
      </w:r>
      <w:r w:rsidR="00234FA1" w:rsidRPr="001D0FD1">
        <w:t>异常</w:t>
      </w:r>
      <w:bookmarkEnd w:id="33"/>
    </w:p>
    <w:p w14:paraId="448900A1" w14:textId="2898A6E2" w:rsidR="001D0FD1" w:rsidRPr="001D0FD1" w:rsidRDefault="001D0FD1" w:rsidP="001D0FD1">
      <w:pPr>
        <w:pStyle w:val="4"/>
      </w:pPr>
      <w:r w:rsidRPr="001D0FD1">
        <w:rPr>
          <w:rFonts w:hint="eastAsia"/>
        </w:rPr>
        <w:t>3.2.1.1</w:t>
      </w:r>
      <w:r w:rsidRPr="001D0FD1">
        <w:t>问题现象</w:t>
      </w:r>
    </w:p>
    <w:p w14:paraId="4BAC0D5B" w14:textId="77777777" w:rsidR="001D0FD1" w:rsidRDefault="001D0FD1" w:rsidP="001D0FD1">
      <w:r w:rsidRPr="001D0FD1">
        <w:t>初始配置</w:t>
      </w:r>
      <w:r w:rsidRPr="001D0FD1">
        <w:t>ACL</w:t>
      </w:r>
      <w:r w:rsidRPr="001D0FD1">
        <w:t>后，技术部</w:t>
      </w:r>
      <w:r w:rsidRPr="001D0FD1">
        <w:t>PC</w:t>
      </w:r>
      <w:r w:rsidRPr="001D0FD1">
        <w:t>无法访问任何服务器</w:t>
      </w:r>
    </w:p>
    <w:p w14:paraId="542083BF" w14:textId="5778DCCF" w:rsidR="001D0FD1" w:rsidRPr="001D0FD1" w:rsidRDefault="001D0FD1" w:rsidP="001D0FD1">
      <w:pPr>
        <w:pStyle w:val="4"/>
      </w:pPr>
      <w:r w:rsidRPr="001D0FD1">
        <w:rPr>
          <w:rFonts w:hint="eastAsia"/>
        </w:rPr>
        <w:t>3.2.1.2</w:t>
      </w:r>
      <w:r w:rsidRPr="001D0FD1">
        <w:t>排查过程：</w:t>
      </w:r>
    </w:p>
    <w:p w14:paraId="7E6B1FBB" w14:textId="20D0859C" w:rsidR="001D0FD1" w:rsidRPr="001D0FD1" w:rsidRDefault="001D0FD1" w:rsidP="001D0FD1">
      <w:r>
        <w:rPr>
          <w:rFonts w:hint="eastAsia"/>
        </w:rPr>
        <w:t>①</w:t>
      </w:r>
      <w:r w:rsidRPr="001D0FD1">
        <w:t>检查</w:t>
      </w:r>
      <w:r w:rsidRPr="001D0FD1">
        <w:t>ACL</w:t>
      </w:r>
      <w:r w:rsidRPr="001D0FD1">
        <w:t>规则顺序，发现</w:t>
      </w:r>
      <w:r w:rsidRPr="001D0FD1">
        <w:t>"deny"</w:t>
      </w:r>
      <w:r w:rsidRPr="001D0FD1">
        <w:t>规则被错误地置于</w:t>
      </w:r>
      <w:r w:rsidRPr="001D0FD1">
        <w:t>"permit"</w:t>
      </w:r>
      <w:r w:rsidRPr="001D0FD1">
        <w:t>规则之前</w:t>
      </w:r>
    </w:p>
    <w:p w14:paraId="27F75D91" w14:textId="7AA27FD2" w:rsidR="001D0FD1" w:rsidRPr="001D0FD1" w:rsidRDefault="001D0FD1" w:rsidP="001D0FD1">
      <w:r>
        <w:rPr>
          <w:rFonts w:hint="eastAsia"/>
        </w:rPr>
        <w:t>②</w:t>
      </w:r>
      <w:r w:rsidRPr="001D0FD1">
        <w:t>ACL</w:t>
      </w:r>
      <w:r w:rsidRPr="001D0FD1">
        <w:t>未明确允许技术部访问非财务服务器</w:t>
      </w:r>
    </w:p>
    <w:p w14:paraId="6EAD57F8" w14:textId="7C7ECFD0" w:rsidR="001D0FD1" w:rsidRPr="001D0FD1" w:rsidRDefault="001D0FD1" w:rsidP="001D0FD1">
      <w:pPr>
        <w:pStyle w:val="4"/>
      </w:pPr>
      <w:r w:rsidRPr="001D0FD1">
        <w:rPr>
          <w:rFonts w:hint="eastAsia"/>
        </w:rPr>
        <w:t>3.2.1.3</w:t>
      </w:r>
      <w:r w:rsidRPr="001D0FD1">
        <w:t>解决方案：</w:t>
      </w:r>
    </w:p>
    <w:p w14:paraId="0B14BBDC" w14:textId="470E8670" w:rsidR="001D0FD1" w:rsidRPr="006C33FA" w:rsidRDefault="001D0FD1" w:rsidP="001D0FD1">
      <w:r w:rsidRPr="006C33FA">
        <w:rPr>
          <w:rFonts w:hint="eastAsia"/>
        </w:rPr>
        <w:t>①</w:t>
      </w:r>
      <w:r w:rsidRPr="006C33FA">
        <w:t>调整</w:t>
      </w:r>
      <w:r w:rsidRPr="006C33FA">
        <w:t>ACL</w:t>
      </w:r>
      <w:r w:rsidRPr="006C33FA">
        <w:t>规则顺序，确保</w:t>
      </w:r>
      <w:r w:rsidRPr="006C33FA">
        <w:t>"permit"</w:t>
      </w:r>
      <w:r w:rsidRPr="006C33FA">
        <w:t>规则优先</w:t>
      </w:r>
    </w:p>
    <w:p w14:paraId="357796A7" w14:textId="134846F0" w:rsidR="001D0FD1" w:rsidRPr="001D0FD1" w:rsidRDefault="001D0FD1" w:rsidP="001D0FD1">
      <w:r>
        <w:rPr>
          <w:rFonts w:hint="eastAsia"/>
        </w:rPr>
        <w:t>②</w:t>
      </w:r>
      <w:r w:rsidRPr="001D0FD1">
        <w:t>添加明确规则允许技术部访问</w:t>
      </w:r>
      <w:r w:rsidRPr="001D0FD1">
        <w:t>192.168.99.0/24</w:t>
      </w:r>
      <w:r w:rsidRPr="001D0FD1">
        <w:t>网段（财务服务器除外）</w:t>
      </w:r>
    </w:p>
    <w:p w14:paraId="754BD6B3" w14:textId="429D2C48" w:rsidR="001D0FD1" w:rsidRDefault="001D0FD1" w:rsidP="009454C0">
      <w:r>
        <w:rPr>
          <w:rFonts w:hint="eastAsia"/>
        </w:rPr>
        <w:t>③</w:t>
      </w:r>
      <w:r w:rsidRPr="001D0FD1">
        <w:t>在接口应用</w:t>
      </w:r>
      <w:r w:rsidRPr="001D0FD1">
        <w:t>ACL</w:t>
      </w:r>
      <w:r w:rsidRPr="001D0FD1">
        <w:t>前使用</w:t>
      </w:r>
      <w:r w:rsidRPr="001D0FD1">
        <w:t>"show access-list"</w:t>
      </w:r>
      <w:r w:rsidRPr="001D0FD1">
        <w:t>命令验证规则逻辑</w:t>
      </w:r>
    </w:p>
    <w:p w14:paraId="02BFE94D" w14:textId="77777777" w:rsidR="001D0FD1" w:rsidRPr="00234FA1" w:rsidRDefault="001D0FD1" w:rsidP="009454C0"/>
    <w:p w14:paraId="28598CCC" w14:textId="7331BB45" w:rsidR="00234FA1" w:rsidRPr="001D0FD1" w:rsidRDefault="00D11B77" w:rsidP="001D0FD1">
      <w:pPr>
        <w:pStyle w:val="3"/>
      </w:pPr>
      <w:bookmarkStart w:id="34" w:name="_Toc201686458"/>
      <w:r w:rsidRPr="001D0FD1">
        <w:rPr>
          <w:rFonts w:hint="eastAsia"/>
        </w:rPr>
        <w:t>3.2.2.</w:t>
      </w:r>
      <w:r w:rsidRPr="001D0FD1">
        <w:t xml:space="preserve"> </w:t>
      </w:r>
      <w:r w:rsidR="00234FA1" w:rsidRPr="001D0FD1">
        <w:t>VLAN</w:t>
      </w:r>
      <w:r w:rsidR="00234FA1" w:rsidRPr="001D0FD1">
        <w:t>间路由失效</w:t>
      </w:r>
      <w:bookmarkEnd w:id="34"/>
    </w:p>
    <w:p w14:paraId="4AA9282A" w14:textId="77777777" w:rsidR="001D0FD1" w:rsidRPr="001D0FD1" w:rsidRDefault="001D0FD1" w:rsidP="001D0FD1">
      <w:pPr>
        <w:pStyle w:val="4"/>
      </w:pPr>
      <w:r w:rsidRPr="001D0FD1">
        <w:rPr>
          <w:rFonts w:hint="eastAsia"/>
        </w:rPr>
        <w:t>3.2.1.1</w:t>
      </w:r>
      <w:r w:rsidRPr="001D0FD1">
        <w:t>问题现象</w:t>
      </w:r>
    </w:p>
    <w:p w14:paraId="537B07C4" w14:textId="3EE7DF1D" w:rsidR="001D0FD1" w:rsidRDefault="001D0FD1" w:rsidP="001D0FD1">
      <w:r w:rsidRPr="001D0FD1">
        <w:t>配置</w:t>
      </w:r>
      <w:r w:rsidRPr="001D0FD1">
        <w:t>VLAN</w:t>
      </w:r>
      <w:r w:rsidRPr="001D0FD1">
        <w:t>接口</w:t>
      </w:r>
      <w:r w:rsidRPr="001D0FD1">
        <w:t>IP</w:t>
      </w:r>
      <w:r w:rsidRPr="001D0FD1">
        <w:t>后，跨</w:t>
      </w:r>
      <w:r w:rsidRPr="001D0FD1">
        <w:t>VLAN</w:t>
      </w:r>
      <w:r w:rsidRPr="001D0FD1">
        <w:t>仍无法通信</w:t>
      </w:r>
    </w:p>
    <w:p w14:paraId="2BB50E01" w14:textId="77777777" w:rsidR="001D0FD1" w:rsidRPr="001D0FD1" w:rsidRDefault="001D0FD1" w:rsidP="001D0FD1">
      <w:pPr>
        <w:pStyle w:val="4"/>
      </w:pPr>
      <w:r w:rsidRPr="001D0FD1">
        <w:rPr>
          <w:rFonts w:hint="eastAsia"/>
        </w:rPr>
        <w:t>3.2.1.2</w:t>
      </w:r>
      <w:r w:rsidRPr="001D0FD1">
        <w:t>排查过程：</w:t>
      </w:r>
    </w:p>
    <w:p w14:paraId="339D558B" w14:textId="7265F941" w:rsidR="001D0FD1" w:rsidRPr="001D0FD1" w:rsidRDefault="001D0FD1" w:rsidP="001D0FD1">
      <w:r>
        <w:rPr>
          <w:rFonts w:hint="eastAsia"/>
        </w:rPr>
        <w:t>①</w:t>
      </w:r>
      <w:r w:rsidRPr="001D0FD1">
        <w:t>检查核心交换机配置，发现未启用</w:t>
      </w:r>
      <w:r w:rsidRPr="001D0FD1">
        <w:t>ip routing</w:t>
      </w:r>
      <w:r w:rsidRPr="001D0FD1">
        <w:t>功能</w:t>
      </w:r>
    </w:p>
    <w:p w14:paraId="6DEB566B" w14:textId="4D181B4A" w:rsidR="001D0FD1" w:rsidRDefault="001D0FD1" w:rsidP="001D0FD1">
      <w:r>
        <w:rPr>
          <w:rFonts w:hint="eastAsia"/>
        </w:rPr>
        <w:t>②</w:t>
      </w:r>
      <w:r w:rsidRPr="001D0FD1">
        <w:t>VLAN</w:t>
      </w:r>
      <w:r w:rsidRPr="001D0FD1">
        <w:t>接口状态显示为</w:t>
      </w:r>
      <w:r w:rsidRPr="001D0FD1">
        <w:t>down</w:t>
      </w:r>
      <w:r w:rsidRPr="001D0FD1">
        <w:t>，因未正确创建</w:t>
      </w:r>
      <w:r w:rsidRPr="001D0FD1">
        <w:t>VLAN</w:t>
      </w:r>
    </w:p>
    <w:p w14:paraId="1CAF317A" w14:textId="77777777" w:rsidR="001D0FD1" w:rsidRPr="001D0FD1" w:rsidRDefault="001D0FD1" w:rsidP="001D0FD1">
      <w:pPr>
        <w:pStyle w:val="4"/>
      </w:pPr>
      <w:r w:rsidRPr="001D0FD1">
        <w:rPr>
          <w:rFonts w:hint="eastAsia"/>
        </w:rPr>
        <w:t>3.2.1.3</w:t>
      </w:r>
      <w:r w:rsidRPr="001D0FD1">
        <w:t>解决方案：</w:t>
      </w:r>
    </w:p>
    <w:p w14:paraId="0C22AE12" w14:textId="30DBB648" w:rsidR="001D0FD1" w:rsidRPr="001D0FD1" w:rsidRDefault="001D0FD1" w:rsidP="001D0FD1">
      <w:r>
        <w:rPr>
          <w:rFonts w:hint="eastAsia"/>
        </w:rPr>
        <w:t>①</w:t>
      </w:r>
      <w:r w:rsidRPr="001D0FD1">
        <w:t>在全局配置模式下执行</w:t>
      </w:r>
      <w:r w:rsidRPr="001D0FD1">
        <w:t>"ip routing"</w:t>
      </w:r>
      <w:r w:rsidRPr="001D0FD1">
        <w:t>启用三层功能</w:t>
      </w:r>
    </w:p>
    <w:p w14:paraId="297C8FA7" w14:textId="77ECBE2C" w:rsidR="001D0FD1" w:rsidRPr="001D0FD1" w:rsidRDefault="001D0FD1" w:rsidP="001D0FD1">
      <w:r>
        <w:rPr>
          <w:rFonts w:hint="eastAsia"/>
        </w:rPr>
        <w:t>②</w:t>
      </w:r>
      <w:r w:rsidRPr="001D0FD1">
        <w:t>按正确顺序操作：先创建</w:t>
      </w:r>
      <w:r w:rsidRPr="001D0FD1">
        <w:t>VLAN</w:t>
      </w:r>
      <w:r w:rsidRPr="001D0FD1">
        <w:t>，再配置</w:t>
      </w:r>
      <w:r w:rsidRPr="001D0FD1">
        <w:t>VLAN</w:t>
      </w:r>
      <w:r w:rsidRPr="001D0FD1">
        <w:t>接口</w:t>
      </w:r>
      <w:r w:rsidRPr="001D0FD1">
        <w:t>IP</w:t>
      </w:r>
    </w:p>
    <w:p w14:paraId="2A9FCC77" w14:textId="50488BE7" w:rsidR="001D0FD1" w:rsidRDefault="001D0FD1" w:rsidP="001D0FD1">
      <w:r>
        <w:rPr>
          <w:rFonts w:hint="eastAsia"/>
        </w:rPr>
        <w:t>③</w:t>
      </w:r>
      <w:r w:rsidRPr="001D0FD1">
        <w:t>使用</w:t>
      </w:r>
      <w:r w:rsidRPr="001D0FD1">
        <w:t>"show ip route"</w:t>
      </w:r>
      <w:r w:rsidRPr="001D0FD1">
        <w:t>验证路由表信息</w:t>
      </w:r>
    </w:p>
    <w:p w14:paraId="34C71BD5" w14:textId="77777777" w:rsidR="001D0FD1" w:rsidRPr="001D0FD1" w:rsidRDefault="001D0FD1" w:rsidP="001D0FD1"/>
    <w:p w14:paraId="38609A5A" w14:textId="142226ED" w:rsidR="001D0FD1" w:rsidRPr="001D0FD1" w:rsidRDefault="001D0FD1" w:rsidP="001D0FD1">
      <w:pPr>
        <w:pStyle w:val="3"/>
      </w:pPr>
      <w:bookmarkStart w:id="35" w:name="_Toc201686459"/>
      <w:r w:rsidRPr="001D0FD1">
        <w:rPr>
          <w:rFonts w:hint="eastAsia"/>
        </w:rPr>
        <w:t>3.2.</w:t>
      </w:r>
      <w:r>
        <w:rPr>
          <w:rFonts w:hint="eastAsia"/>
        </w:rPr>
        <w:t>3</w:t>
      </w:r>
      <w:r w:rsidRPr="001D0FD1">
        <w:rPr>
          <w:rFonts w:hint="eastAsia"/>
        </w:rPr>
        <w:t>.</w:t>
      </w:r>
      <w:r w:rsidRPr="001D0FD1">
        <w:t xml:space="preserve"> </w:t>
      </w:r>
      <w:r w:rsidRPr="001D0FD1">
        <w:rPr>
          <w:rFonts w:hint="eastAsia"/>
        </w:rPr>
        <w:t>Trunk</w:t>
      </w:r>
      <w:r w:rsidRPr="001D0FD1">
        <w:rPr>
          <w:rFonts w:hint="eastAsia"/>
        </w:rPr>
        <w:t>链路协商失败</w:t>
      </w:r>
      <w:bookmarkEnd w:id="35"/>
    </w:p>
    <w:p w14:paraId="6D0E4742" w14:textId="77777777" w:rsidR="001D0FD1" w:rsidRPr="001D0FD1" w:rsidRDefault="001D0FD1" w:rsidP="001D0FD1">
      <w:pPr>
        <w:pStyle w:val="4"/>
      </w:pPr>
      <w:r w:rsidRPr="001D0FD1">
        <w:rPr>
          <w:rFonts w:hint="eastAsia"/>
        </w:rPr>
        <w:t>3.2.1.1</w:t>
      </w:r>
      <w:r w:rsidRPr="001D0FD1">
        <w:t>问题现象</w:t>
      </w:r>
    </w:p>
    <w:p w14:paraId="57D0A3A4" w14:textId="367D86DB" w:rsidR="001D0FD1" w:rsidRDefault="006C33FA" w:rsidP="001D0FD1">
      <w:r w:rsidRPr="006C33FA">
        <w:t>汇聚交换机与核心交换机之间链路无法建立</w:t>
      </w:r>
      <w:r w:rsidRPr="006C33FA">
        <w:t>Trunk</w:t>
      </w:r>
      <w:r>
        <w:rPr>
          <w:rFonts w:hint="eastAsia"/>
        </w:rPr>
        <w:t xml:space="preserve"> </w:t>
      </w:r>
    </w:p>
    <w:p w14:paraId="7A229D5F" w14:textId="77777777" w:rsidR="001D0FD1" w:rsidRPr="001D0FD1" w:rsidRDefault="001D0FD1" w:rsidP="001D0FD1">
      <w:pPr>
        <w:pStyle w:val="4"/>
      </w:pPr>
      <w:r w:rsidRPr="001D0FD1">
        <w:rPr>
          <w:rFonts w:hint="eastAsia"/>
        </w:rPr>
        <w:t>3.2.1.2</w:t>
      </w:r>
      <w:r w:rsidRPr="001D0FD1">
        <w:t>排查过程：</w:t>
      </w:r>
    </w:p>
    <w:p w14:paraId="1CFC3AB4" w14:textId="7C1CDE5B" w:rsidR="001D0FD1" w:rsidRPr="001D0FD1" w:rsidRDefault="001D0FD1" w:rsidP="001D0FD1">
      <w:r>
        <w:rPr>
          <w:rFonts w:hint="eastAsia"/>
        </w:rPr>
        <w:t>①</w:t>
      </w:r>
      <w:r w:rsidR="006C33FA" w:rsidRPr="006C33FA">
        <w:rPr>
          <w:rFonts w:hint="eastAsia"/>
        </w:rPr>
        <w:t>发现两端交换机端口模式不匹配（一端</w:t>
      </w:r>
      <w:r w:rsidR="006C33FA" w:rsidRPr="006C33FA">
        <w:rPr>
          <w:rFonts w:hint="eastAsia"/>
        </w:rPr>
        <w:t>trunk</w:t>
      </w:r>
      <w:r w:rsidR="006C33FA" w:rsidRPr="006C33FA">
        <w:rPr>
          <w:rFonts w:hint="eastAsia"/>
        </w:rPr>
        <w:t>，一端</w:t>
      </w:r>
      <w:r w:rsidR="006C33FA" w:rsidRPr="006C33FA">
        <w:rPr>
          <w:rFonts w:hint="eastAsia"/>
        </w:rPr>
        <w:t>access</w:t>
      </w:r>
      <w:r w:rsidR="006C33FA" w:rsidRPr="006C33FA">
        <w:rPr>
          <w:rFonts w:hint="eastAsia"/>
        </w:rPr>
        <w:t>）</w:t>
      </w:r>
    </w:p>
    <w:p w14:paraId="1364C22B" w14:textId="2490C584" w:rsidR="001D0FD1" w:rsidRDefault="001D0FD1" w:rsidP="001D0FD1">
      <w:r>
        <w:rPr>
          <w:rFonts w:hint="eastAsia"/>
        </w:rPr>
        <w:t>②</w:t>
      </w:r>
      <w:r w:rsidR="006C33FA" w:rsidRPr="006C33FA">
        <w:rPr>
          <w:rFonts w:hint="eastAsia"/>
        </w:rPr>
        <w:t>未明确指定允许通过的</w:t>
      </w:r>
      <w:r w:rsidR="006C33FA" w:rsidRPr="006C33FA">
        <w:rPr>
          <w:rFonts w:hint="eastAsia"/>
        </w:rPr>
        <w:t>VLAN</w:t>
      </w:r>
    </w:p>
    <w:p w14:paraId="1B7996A2" w14:textId="77777777" w:rsidR="001D0FD1" w:rsidRPr="001D0FD1" w:rsidRDefault="001D0FD1" w:rsidP="001D0FD1">
      <w:pPr>
        <w:pStyle w:val="4"/>
      </w:pPr>
      <w:r w:rsidRPr="001D0FD1">
        <w:rPr>
          <w:rFonts w:hint="eastAsia"/>
        </w:rPr>
        <w:lastRenderedPageBreak/>
        <w:t>3.2.1.3</w:t>
      </w:r>
      <w:r w:rsidRPr="001D0FD1">
        <w:t>解决方案：</w:t>
      </w:r>
    </w:p>
    <w:p w14:paraId="2294825F" w14:textId="63D6CC23" w:rsidR="001D0FD1" w:rsidRPr="001D0FD1" w:rsidRDefault="001D0FD1" w:rsidP="001D0FD1">
      <w:r>
        <w:rPr>
          <w:rFonts w:hint="eastAsia"/>
        </w:rPr>
        <w:t>①</w:t>
      </w:r>
      <w:r w:rsidR="006C33FA" w:rsidRPr="006C33FA">
        <w:t>统一配置</w:t>
      </w:r>
      <w:r w:rsidR="006C33FA" w:rsidRPr="006C33FA">
        <w:t>"switchport mode trunk"</w:t>
      </w:r>
    </w:p>
    <w:p w14:paraId="365A2EDC" w14:textId="45A834AD" w:rsidR="001D0FD1" w:rsidRPr="001D0FD1" w:rsidRDefault="001D0FD1" w:rsidP="001D0FD1">
      <w:r>
        <w:rPr>
          <w:rFonts w:hint="eastAsia"/>
        </w:rPr>
        <w:t>②</w:t>
      </w:r>
      <w:r w:rsidR="006C33FA" w:rsidRPr="006C33FA">
        <w:t>使用</w:t>
      </w:r>
      <w:r w:rsidR="006C33FA" w:rsidRPr="006C33FA">
        <w:t>"switchport trunk allowed vlan"</w:t>
      </w:r>
      <w:r w:rsidR="006C33FA" w:rsidRPr="006C33FA">
        <w:t>明确指定允许的</w:t>
      </w:r>
      <w:r w:rsidR="006C33FA" w:rsidRPr="006C33FA">
        <w:t>VLAN</w:t>
      </w:r>
    </w:p>
    <w:p w14:paraId="5658231C" w14:textId="07DA01E3" w:rsidR="001D0FD1" w:rsidRDefault="001D0FD1" w:rsidP="009454C0">
      <w:r>
        <w:rPr>
          <w:rFonts w:hint="eastAsia"/>
        </w:rPr>
        <w:t>③</w:t>
      </w:r>
      <w:r w:rsidR="006C33FA" w:rsidRPr="006C33FA">
        <w:t>通过</w:t>
      </w:r>
      <w:r w:rsidR="006C33FA" w:rsidRPr="006C33FA">
        <w:t>"show interface trunk"</w:t>
      </w:r>
      <w:r w:rsidR="006C33FA" w:rsidRPr="006C33FA">
        <w:t>验证</w:t>
      </w:r>
      <w:r w:rsidR="006C33FA" w:rsidRPr="006C33FA">
        <w:t>Trunk</w:t>
      </w:r>
      <w:r w:rsidR="006C33FA" w:rsidRPr="006C33FA">
        <w:t>状态</w:t>
      </w:r>
    </w:p>
    <w:p w14:paraId="7341CE0D" w14:textId="77777777" w:rsidR="001D0FD1" w:rsidRDefault="001D0FD1" w:rsidP="009454C0"/>
    <w:p w14:paraId="594D7B52" w14:textId="77777777" w:rsidR="00AE1F66" w:rsidRPr="00234FA1" w:rsidRDefault="00AE1F66" w:rsidP="009454C0"/>
    <w:p w14:paraId="32A5606E" w14:textId="651F1D72" w:rsidR="00234FA1" w:rsidRPr="001D0FD1" w:rsidRDefault="007D0051" w:rsidP="001D0FD1">
      <w:pPr>
        <w:pStyle w:val="2"/>
      </w:pPr>
      <w:bookmarkStart w:id="36" w:name="_Toc201686460"/>
      <w:r w:rsidRPr="001D0FD1">
        <w:rPr>
          <w:rFonts w:hint="eastAsia"/>
        </w:rPr>
        <w:t>3.3.</w:t>
      </w:r>
      <w:r w:rsidR="006C33FA" w:rsidRPr="006C33FA">
        <w:rPr>
          <w:rFonts w:hint="eastAsia"/>
        </w:rPr>
        <w:t xml:space="preserve"> </w:t>
      </w:r>
      <w:r w:rsidR="006C33FA" w:rsidRPr="006C33FA">
        <w:rPr>
          <w:rFonts w:hint="eastAsia"/>
        </w:rPr>
        <w:t>实验</w:t>
      </w:r>
      <w:r w:rsidR="00234FA1" w:rsidRPr="001D0FD1">
        <w:t>收获：</w:t>
      </w:r>
      <w:bookmarkEnd w:id="36"/>
    </w:p>
    <w:p w14:paraId="417751CD" w14:textId="4760568A" w:rsidR="006C33FA" w:rsidRDefault="006C33FA" w:rsidP="006C33FA">
      <w:pPr>
        <w:pStyle w:val="3"/>
      </w:pPr>
      <w:bookmarkStart w:id="37" w:name="_Toc201686461"/>
      <w:r>
        <w:rPr>
          <w:rFonts w:hint="eastAsia"/>
        </w:rPr>
        <w:t xml:space="preserve">3.3.1. </w:t>
      </w:r>
      <w:r>
        <w:rPr>
          <w:rFonts w:hint="eastAsia"/>
        </w:rPr>
        <w:t>技术能力提升</w:t>
      </w:r>
      <w:bookmarkEnd w:id="37"/>
    </w:p>
    <w:p w14:paraId="5BDB4B57" w14:textId="38CB7861" w:rsidR="006C33FA" w:rsidRDefault="006C33FA" w:rsidP="006C33FA">
      <w:r>
        <w:rPr>
          <w:rFonts w:hint="eastAsia"/>
        </w:rPr>
        <w:t>①掌握了企业级网络的设计方法，能够根据需求设计合理的网络架构</w:t>
      </w:r>
    </w:p>
    <w:p w14:paraId="473FB004" w14:textId="76DD6DD9" w:rsidR="006C33FA" w:rsidRDefault="006C33FA" w:rsidP="006C33FA">
      <w:r>
        <w:rPr>
          <w:rFonts w:hint="eastAsia"/>
        </w:rPr>
        <w:t>②熟练配置</w:t>
      </w:r>
      <w:r>
        <w:rPr>
          <w:rFonts w:hint="eastAsia"/>
        </w:rPr>
        <w:t>VLAN</w:t>
      </w:r>
      <w:r>
        <w:rPr>
          <w:rFonts w:hint="eastAsia"/>
        </w:rPr>
        <w:t>、</w:t>
      </w:r>
      <w:r>
        <w:rPr>
          <w:rFonts w:hint="eastAsia"/>
        </w:rPr>
        <w:t>Trunk</w:t>
      </w:r>
      <w:r>
        <w:rPr>
          <w:rFonts w:hint="eastAsia"/>
        </w:rPr>
        <w:t>、</w:t>
      </w:r>
      <w:r>
        <w:rPr>
          <w:rFonts w:hint="eastAsia"/>
        </w:rPr>
        <w:t>SVI</w:t>
      </w:r>
      <w:r>
        <w:rPr>
          <w:rFonts w:hint="eastAsia"/>
        </w:rPr>
        <w:t>等基础网络技术</w:t>
      </w:r>
    </w:p>
    <w:p w14:paraId="32E45298" w14:textId="1E9792AD" w:rsidR="006C33FA" w:rsidRDefault="006C33FA" w:rsidP="006C33FA">
      <w:r>
        <w:rPr>
          <w:rFonts w:hint="eastAsia"/>
        </w:rPr>
        <w:t>③学会了使用</w:t>
      </w:r>
      <w:r>
        <w:rPr>
          <w:rFonts w:hint="eastAsia"/>
        </w:rPr>
        <w:t>ACL</w:t>
      </w:r>
      <w:r>
        <w:rPr>
          <w:rFonts w:hint="eastAsia"/>
        </w:rPr>
        <w:t>实现精细化的访问控制</w:t>
      </w:r>
    </w:p>
    <w:p w14:paraId="71EC1031" w14:textId="4D14F8D2" w:rsidR="006C33FA" w:rsidRDefault="006C33FA" w:rsidP="006C33FA">
      <w:r>
        <w:rPr>
          <w:rFonts w:hint="eastAsia"/>
        </w:rPr>
        <w:t>④提升了网络故障排查能力，学会使用</w:t>
      </w:r>
      <w:r>
        <w:rPr>
          <w:rFonts w:hint="eastAsia"/>
        </w:rPr>
        <w:t>show/debug</w:t>
      </w:r>
      <w:r>
        <w:rPr>
          <w:rFonts w:hint="eastAsia"/>
        </w:rPr>
        <w:t>等诊断命令</w:t>
      </w:r>
    </w:p>
    <w:p w14:paraId="1E8D186D" w14:textId="7B70F50A" w:rsidR="006C33FA" w:rsidRDefault="006C33FA" w:rsidP="006C33FA">
      <w:pPr>
        <w:pStyle w:val="3"/>
      </w:pPr>
      <w:bookmarkStart w:id="38" w:name="_Toc201686462"/>
      <w:r>
        <w:rPr>
          <w:rFonts w:hint="eastAsia"/>
        </w:rPr>
        <w:t xml:space="preserve">3.3.2. </w:t>
      </w:r>
      <w:r>
        <w:rPr>
          <w:rFonts w:hint="eastAsia"/>
        </w:rPr>
        <w:t>工程思维培养</w:t>
      </w:r>
      <w:bookmarkEnd w:id="38"/>
    </w:p>
    <w:p w14:paraId="558B4F64" w14:textId="67352B4B" w:rsidR="006C33FA" w:rsidRDefault="006C33FA" w:rsidP="006C33FA">
      <w:r>
        <w:rPr>
          <w:rFonts w:hint="eastAsia"/>
        </w:rPr>
        <w:t>①理解了自顶向下的网络设计方法论</w:t>
      </w:r>
    </w:p>
    <w:p w14:paraId="0A156EE4" w14:textId="0D3ECC26" w:rsidR="006C33FA" w:rsidRDefault="006C33FA" w:rsidP="006C33FA">
      <w:r>
        <w:rPr>
          <w:rFonts w:hint="eastAsia"/>
        </w:rPr>
        <w:t>②学会了平衡安全需求与业务需求，如财务隔离与部门协作</w:t>
      </w:r>
    </w:p>
    <w:p w14:paraId="41CB8719" w14:textId="4F378FFC" w:rsidR="006C33FA" w:rsidRDefault="006C33FA" w:rsidP="006C33FA">
      <w:r>
        <w:rPr>
          <w:rFonts w:hint="eastAsia"/>
        </w:rPr>
        <w:t>③认识到文档的重要性，完善的规划文档能提高实施效率</w:t>
      </w:r>
    </w:p>
    <w:p w14:paraId="0D111175" w14:textId="67F23CE2" w:rsidR="006C33FA" w:rsidRDefault="006C33FA" w:rsidP="006C33FA">
      <w:r>
        <w:rPr>
          <w:rFonts w:hint="eastAsia"/>
        </w:rPr>
        <w:t>④体会到测试验证的关键作用，完备的测试用例能确保设计目标实现</w:t>
      </w:r>
    </w:p>
    <w:p w14:paraId="62D77F75" w14:textId="0289E988" w:rsidR="006C33FA" w:rsidRDefault="006C33FA" w:rsidP="006C33FA">
      <w:pPr>
        <w:pStyle w:val="3"/>
      </w:pPr>
      <w:bookmarkStart w:id="39" w:name="_Toc201686463"/>
      <w:r>
        <w:rPr>
          <w:rFonts w:hint="eastAsia"/>
        </w:rPr>
        <w:t xml:space="preserve">3.3.3. </w:t>
      </w:r>
      <w:r>
        <w:rPr>
          <w:rFonts w:hint="eastAsia"/>
        </w:rPr>
        <w:t>工具使用经验</w:t>
      </w:r>
      <w:bookmarkEnd w:id="39"/>
    </w:p>
    <w:p w14:paraId="6E406025" w14:textId="7D486AF1" w:rsidR="006C33FA" w:rsidRDefault="006C33FA" w:rsidP="006C33FA">
      <w:r>
        <w:rPr>
          <w:rFonts w:hint="eastAsia"/>
        </w:rPr>
        <w:t>①熟悉了</w:t>
      </w:r>
      <w:r>
        <w:rPr>
          <w:rFonts w:hint="eastAsia"/>
        </w:rPr>
        <w:t>Packet Tracer</w:t>
      </w:r>
      <w:r>
        <w:rPr>
          <w:rFonts w:hint="eastAsia"/>
        </w:rPr>
        <w:t>仿真环境的使用技巧</w:t>
      </w:r>
    </w:p>
    <w:p w14:paraId="66CA71B3" w14:textId="56E74FFB" w:rsidR="006C33FA" w:rsidRDefault="006C33FA" w:rsidP="006C33FA">
      <w:r>
        <w:rPr>
          <w:rFonts w:hint="eastAsia"/>
        </w:rPr>
        <w:t>②学会了利用仿真工具预验证设计方案</w:t>
      </w:r>
    </w:p>
    <w:p w14:paraId="68949848" w14:textId="6B9276FC" w:rsidR="006C33FA" w:rsidRDefault="006C33FA" w:rsidP="006C33FA">
      <w:r>
        <w:rPr>
          <w:rFonts w:hint="eastAsia"/>
        </w:rPr>
        <w:t>③掌握了网络设备配置的备份与恢复方法</w:t>
      </w:r>
    </w:p>
    <w:p w14:paraId="30EC7422" w14:textId="77777777" w:rsidR="006C33FA" w:rsidRDefault="006C33FA" w:rsidP="009454C0"/>
    <w:p w14:paraId="2300DE50" w14:textId="77777777" w:rsidR="006C33FA" w:rsidRPr="00234FA1" w:rsidRDefault="006C33FA" w:rsidP="009454C0"/>
    <w:p w14:paraId="09A38C8E" w14:textId="3F2CEED4" w:rsidR="00234FA1" w:rsidRPr="001D0FD1" w:rsidRDefault="007D0051" w:rsidP="001D0FD1">
      <w:pPr>
        <w:pStyle w:val="2"/>
      </w:pPr>
      <w:bookmarkStart w:id="40" w:name="_Toc201686464"/>
      <w:r w:rsidRPr="001D0FD1">
        <w:rPr>
          <w:rFonts w:hint="eastAsia"/>
        </w:rPr>
        <w:lastRenderedPageBreak/>
        <w:t>3.4.</w:t>
      </w:r>
      <w:r w:rsidR="006C33FA">
        <w:rPr>
          <w:rFonts w:hint="eastAsia"/>
        </w:rPr>
        <w:t>实验</w:t>
      </w:r>
      <w:r w:rsidR="00234FA1" w:rsidRPr="001D0FD1">
        <w:t>改进建议</w:t>
      </w:r>
      <w:r w:rsidR="006C33FA">
        <w:rPr>
          <w:rFonts w:hint="eastAsia"/>
        </w:rPr>
        <w:t>/</w:t>
      </w:r>
      <w:r w:rsidR="006C33FA">
        <w:rPr>
          <w:rFonts w:hint="eastAsia"/>
        </w:rPr>
        <w:t>实验反思</w:t>
      </w:r>
      <w:r w:rsidR="00234FA1" w:rsidRPr="001D0FD1">
        <w:t>：</w:t>
      </w:r>
      <w:bookmarkEnd w:id="40"/>
    </w:p>
    <w:p w14:paraId="6AE8F66E" w14:textId="5B99D605" w:rsidR="006C33FA" w:rsidRPr="006C33FA" w:rsidRDefault="006C33FA" w:rsidP="006C33FA">
      <w:pPr>
        <w:pStyle w:val="3"/>
      </w:pPr>
      <w:bookmarkStart w:id="41" w:name="_Toc201686465"/>
      <w:r w:rsidRPr="006C33FA">
        <w:t>3.4.1</w:t>
      </w:r>
      <w:r>
        <w:rPr>
          <w:rFonts w:hint="eastAsia"/>
        </w:rPr>
        <w:t>.</w:t>
      </w:r>
      <w:r w:rsidRPr="006C33FA">
        <w:t>设计层面改进</w:t>
      </w:r>
      <w:bookmarkEnd w:id="41"/>
    </w:p>
    <w:p w14:paraId="0642BBBF" w14:textId="6E0E978C" w:rsidR="006C33FA" w:rsidRPr="006C33FA" w:rsidRDefault="006C33FA" w:rsidP="006C33FA">
      <w:pPr>
        <w:pStyle w:val="4"/>
      </w:pPr>
      <w:r w:rsidRPr="006C33FA">
        <w:t>3.4.1</w:t>
      </w:r>
      <w:r>
        <w:rPr>
          <w:rFonts w:hint="eastAsia"/>
        </w:rPr>
        <w:t>.1.</w:t>
      </w:r>
      <w:r w:rsidRPr="006C33FA">
        <w:t>增加冗余设计：</w:t>
      </w:r>
    </w:p>
    <w:p w14:paraId="49294383" w14:textId="02EB5631" w:rsidR="006C33FA" w:rsidRPr="006C33FA" w:rsidRDefault="006C33FA" w:rsidP="006C33FA">
      <w:r>
        <w:rPr>
          <w:rFonts w:hint="eastAsia"/>
        </w:rPr>
        <w:t>①</w:t>
      </w:r>
      <w:r w:rsidRPr="006C33FA">
        <w:t>核心交换机应采用双机热备（如</w:t>
      </w:r>
      <w:r w:rsidRPr="006C33FA">
        <w:t>HSRP/VRRP</w:t>
      </w:r>
      <w:r w:rsidRPr="006C33FA">
        <w:t>）</w:t>
      </w:r>
    </w:p>
    <w:p w14:paraId="4F0FCA1C" w14:textId="511551AE" w:rsidR="006C33FA" w:rsidRPr="006C33FA" w:rsidRDefault="006C33FA" w:rsidP="006C33FA">
      <w:r>
        <w:rPr>
          <w:rFonts w:hint="eastAsia"/>
        </w:rPr>
        <w:t>②</w:t>
      </w:r>
      <w:r w:rsidRPr="006C33FA">
        <w:t>关键链路使用链路聚合（</w:t>
      </w:r>
      <w:r w:rsidRPr="006C33FA">
        <w:t>LACP</w:t>
      </w:r>
      <w:r w:rsidRPr="006C33FA">
        <w:t>）提高可靠性</w:t>
      </w:r>
    </w:p>
    <w:p w14:paraId="2BC985FD" w14:textId="185A7DBF" w:rsidR="006C33FA" w:rsidRPr="006C33FA" w:rsidRDefault="006C33FA" w:rsidP="006C33FA">
      <w:r>
        <w:rPr>
          <w:rFonts w:hint="eastAsia"/>
        </w:rPr>
        <w:t>③</w:t>
      </w:r>
      <w:r w:rsidRPr="006C33FA">
        <w:t>服务器区考虑双网卡绑定</w:t>
      </w:r>
    </w:p>
    <w:p w14:paraId="6D261160" w14:textId="374B2F71" w:rsidR="006C33FA" w:rsidRPr="006C33FA" w:rsidRDefault="006C33FA" w:rsidP="006C33FA">
      <w:pPr>
        <w:pStyle w:val="4"/>
      </w:pPr>
      <w:r w:rsidRPr="006C33FA">
        <w:t>3.4.1</w:t>
      </w:r>
      <w:r>
        <w:rPr>
          <w:rFonts w:hint="eastAsia"/>
        </w:rPr>
        <w:t>.2.</w:t>
      </w:r>
      <w:r w:rsidRPr="006C33FA">
        <w:t>扩展安全措施：</w:t>
      </w:r>
    </w:p>
    <w:p w14:paraId="6875813D" w14:textId="7795A1F2" w:rsidR="006C33FA" w:rsidRPr="006C33FA" w:rsidRDefault="006C33FA" w:rsidP="006C33FA">
      <w:r>
        <w:rPr>
          <w:rFonts w:hint="eastAsia"/>
        </w:rPr>
        <w:t>①</w:t>
      </w:r>
      <w:r w:rsidRPr="006C33FA">
        <w:t>增加防火墙保护服务器区</w:t>
      </w:r>
    </w:p>
    <w:p w14:paraId="7EEBFA9E" w14:textId="630911FA" w:rsidR="006C33FA" w:rsidRPr="006C33FA" w:rsidRDefault="006C33FA" w:rsidP="006C33FA">
      <w:r>
        <w:rPr>
          <w:rFonts w:hint="eastAsia"/>
        </w:rPr>
        <w:t>②</w:t>
      </w:r>
      <w:r w:rsidRPr="006C33FA">
        <w:t>实施</w:t>
      </w:r>
      <w:r w:rsidRPr="006C33FA">
        <w:t>802.1X</w:t>
      </w:r>
      <w:r w:rsidRPr="006C33FA">
        <w:t>端口认证</w:t>
      </w:r>
    </w:p>
    <w:p w14:paraId="3DFA6A19" w14:textId="68B01255" w:rsidR="006C33FA" w:rsidRPr="006C33FA" w:rsidRDefault="006C33FA" w:rsidP="006C33FA">
      <w:r>
        <w:rPr>
          <w:rFonts w:hint="eastAsia"/>
        </w:rPr>
        <w:t>③</w:t>
      </w:r>
      <w:r w:rsidRPr="006C33FA">
        <w:t>启用</w:t>
      </w:r>
      <w:r w:rsidRPr="006C33FA">
        <w:t>SSH</w:t>
      </w:r>
      <w:r w:rsidRPr="006C33FA">
        <w:t>替代</w:t>
      </w:r>
      <w:r w:rsidRPr="006C33FA">
        <w:t>Telnet</w:t>
      </w:r>
      <w:r w:rsidRPr="006C33FA">
        <w:t>进行设备管理</w:t>
      </w:r>
    </w:p>
    <w:p w14:paraId="4AC50DBC" w14:textId="551C2090" w:rsidR="006C33FA" w:rsidRPr="006C33FA" w:rsidRDefault="006C33FA" w:rsidP="006C33FA">
      <w:pPr>
        <w:pStyle w:val="4"/>
      </w:pPr>
      <w:r w:rsidRPr="006C33FA">
        <w:t>3.4.1</w:t>
      </w:r>
      <w:r>
        <w:rPr>
          <w:rFonts w:hint="eastAsia"/>
        </w:rPr>
        <w:t>.3.</w:t>
      </w:r>
      <w:r w:rsidRPr="006C33FA">
        <w:t>完善</w:t>
      </w:r>
      <w:r w:rsidRPr="006C33FA">
        <w:t>IP</w:t>
      </w:r>
      <w:r w:rsidRPr="006C33FA">
        <w:t>规划：</w:t>
      </w:r>
    </w:p>
    <w:p w14:paraId="04ACB82C" w14:textId="2882A334" w:rsidR="006C33FA" w:rsidRPr="006C33FA" w:rsidRDefault="006C33FA" w:rsidP="006C33FA">
      <w:r>
        <w:rPr>
          <w:rFonts w:hint="eastAsia"/>
        </w:rPr>
        <w:t>①</w:t>
      </w:r>
      <w:r w:rsidRPr="006C33FA">
        <w:t>采用更规范的</w:t>
      </w:r>
      <w:r w:rsidRPr="006C33FA">
        <w:t>IP</w:t>
      </w:r>
      <w:r w:rsidRPr="006C33FA">
        <w:t>地址分配方案（如按楼层</w:t>
      </w:r>
      <w:r w:rsidRPr="006C33FA">
        <w:t>/</w:t>
      </w:r>
      <w:r w:rsidRPr="006C33FA">
        <w:t>功能划分）</w:t>
      </w:r>
    </w:p>
    <w:p w14:paraId="71221F69" w14:textId="29DAC08D" w:rsidR="006C33FA" w:rsidRDefault="006C33FA" w:rsidP="006C33FA">
      <w:r>
        <w:rPr>
          <w:rFonts w:hint="eastAsia"/>
        </w:rPr>
        <w:t>②</w:t>
      </w:r>
      <w:r w:rsidRPr="006C33FA">
        <w:t>预留足够的地址空间供未来扩展</w:t>
      </w:r>
    </w:p>
    <w:p w14:paraId="38A7953D" w14:textId="77777777" w:rsidR="006C33FA" w:rsidRPr="006C33FA" w:rsidRDefault="006C33FA" w:rsidP="006C33FA"/>
    <w:p w14:paraId="451BFE86" w14:textId="0D947231" w:rsidR="006C33FA" w:rsidRPr="006C33FA" w:rsidRDefault="006C33FA" w:rsidP="006C33FA">
      <w:pPr>
        <w:pStyle w:val="3"/>
      </w:pPr>
      <w:bookmarkStart w:id="42" w:name="_Toc201686466"/>
      <w:r w:rsidRPr="006C33FA">
        <w:t>3.4.2</w:t>
      </w:r>
      <w:r>
        <w:rPr>
          <w:rFonts w:hint="eastAsia"/>
        </w:rPr>
        <w:t>.</w:t>
      </w:r>
      <w:r w:rsidRPr="006C33FA">
        <w:t>实现层面改进</w:t>
      </w:r>
      <w:bookmarkEnd w:id="42"/>
    </w:p>
    <w:p w14:paraId="5E002C6D" w14:textId="787486CA" w:rsidR="006C33FA" w:rsidRPr="006C33FA" w:rsidRDefault="006C33FA" w:rsidP="006C33FA">
      <w:pPr>
        <w:pStyle w:val="4"/>
      </w:pPr>
      <w:r w:rsidRPr="006C33FA">
        <w:t>3.4.</w:t>
      </w:r>
      <w:r>
        <w:rPr>
          <w:rFonts w:hint="eastAsia"/>
        </w:rPr>
        <w:t>2.1.</w:t>
      </w:r>
      <w:r w:rsidRPr="006C33FA">
        <w:t>细化</w:t>
      </w:r>
      <w:r w:rsidRPr="006C33FA">
        <w:t>ACL</w:t>
      </w:r>
      <w:r w:rsidRPr="006C33FA">
        <w:t>策略：</w:t>
      </w:r>
    </w:p>
    <w:p w14:paraId="47B531F5" w14:textId="4608EA60" w:rsidR="006C33FA" w:rsidRPr="006C33FA" w:rsidRDefault="006C33FA" w:rsidP="006C33FA">
      <w:r>
        <w:rPr>
          <w:rFonts w:hint="eastAsia"/>
        </w:rPr>
        <w:t>①</w:t>
      </w:r>
      <w:r w:rsidRPr="006C33FA">
        <w:t>基于服务类型（而非仅</w:t>
      </w:r>
      <w:r w:rsidRPr="006C33FA">
        <w:t>IP</w:t>
      </w:r>
      <w:r w:rsidRPr="006C33FA">
        <w:t>）设置访问规则</w:t>
      </w:r>
    </w:p>
    <w:p w14:paraId="0D4A4E1D" w14:textId="5B6AE91D" w:rsidR="006C33FA" w:rsidRPr="006C33FA" w:rsidRDefault="006C33FA" w:rsidP="006C33FA">
      <w:r>
        <w:rPr>
          <w:rFonts w:hint="eastAsia"/>
        </w:rPr>
        <w:t>②</w:t>
      </w:r>
      <w:r w:rsidRPr="006C33FA">
        <w:t>增加日志功能记录</w:t>
      </w:r>
      <w:r w:rsidRPr="006C33FA">
        <w:t>ACL</w:t>
      </w:r>
      <w:r w:rsidRPr="006C33FA">
        <w:t>匹配情况</w:t>
      </w:r>
    </w:p>
    <w:p w14:paraId="76A3544C" w14:textId="436A7E7C" w:rsidR="006C33FA" w:rsidRPr="006C33FA" w:rsidRDefault="006C33FA" w:rsidP="006C33FA">
      <w:pPr>
        <w:pStyle w:val="4"/>
      </w:pPr>
      <w:r w:rsidRPr="006C33FA">
        <w:t>3.4.</w:t>
      </w:r>
      <w:r>
        <w:rPr>
          <w:rFonts w:hint="eastAsia"/>
        </w:rPr>
        <w:t>2.2.</w:t>
      </w:r>
      <w:r w:rsidRPr="006C33FA">
        <w:t>增强管理功能：</w:t>
      </w:r>
    </w:p>
    <w:p w14:paraId="72E5D66D" w14:textId="6E3207D8" w:rsidR="006C33FA" w:rsidRPr="006C33FA" w:rsidRDefault="006C33FA" w:rsidP="006C33FA">
      <w:r>
        <w:rPr>
          <w:rFonts w:hint="eastAsia"/>
        </w:rPr>
        <w:t>①</w:t>
      </w:r>
      <w:r w:rsidRPr="006C33FA">
        <w:t>配置</w:t>
      </w:r>
      <w:r w:rsidRPr="006C33FA">
        <w:t>SNMP</w:t>
      </w:r>
      <w:r w:rsidRPr="006C33FA">
        <w:t>实现集中网管</w:t>
      </w:r>
    </w:p>
    <w:p w14:paraId="7660064F" w14:textId="6C1552D2" w:rsidR="006C33FA" w:rsidRPr="006C33FA" w:rsidRDefault="006C33FA" w:rsidP="006C33FA">
      <w:r>
        <w:rPr>
          <w:rFonts w:hint="eastAsia"/>
        </w:rPr>
        <w:t>②</w:t>
      </w:r>
      <w:r w:rsidRPr="006C33FA">
        <w:t>部署</w:t>
      </w:r>
      <w:r w:rsidRPr="006C33FA">
        <w:t>Syslog</w:t>
      </w:r>
      <w:r w:rsidRPr="006C33FA">
        <w:t>服务器收集设备日志</w:t>
      </w:r>
    </w:p>
    <w:p w14:paraId="5CDF087F" w14:textId="4E63B1B6" w:rsidR="006C33FA" w:rsidRPr="006C33FA" w:rsidRDefault="006C33FA" w:rsidP="006C33FA">
      <w:pPr>
        <w:pStyle w:val="4"/>
      </w:pPr>
      <w:r w:rsidRPr="006C33FA">
        <w:t>3.4.</w:t>
      </w:r>
      <w:r>
        <w:rPr>
          <w:rFonts w:hint="eastAsia"/>
        </w:rPr>
        <w:t>2.3.</w:t>
      </w:r>
      <w:r w:rsidRPr="006C33FA">
        <w:t>优化服务器区：</w:t>
      </w:r>
    </w:p>
    <w:p w14:paraId="7355DD74" w14:textId="72CD3FE4" w:rsidR="006C33FA" w:rsidRPr="006C33FA" w:rsidRDefault="006C33FA" w:rsidP="006C33FA">
      <w:r>
        <w:rPr>
          <w:rFonts w:hint="eastAsia"/>
        </w:rPr>
        <w:t>①</w:t>
      </w:r>
      <w:r w:rsidRPr="006C33FA">
        <w:t>增加负载均衡设备</w:t>
      </w:r>
    </w:p>
    <w:p w14:paraId="401DABDE" w14:textId="0AA788D9" w:rsidR="006C33FA" w:rsidRDefault="006C33FA" w:rsidP="006C33FA">
      <w:r>
        <w:rPr>
          <w:rFonts w:hint="eastAsia"/>
        </w:rPr>
        <w:t>②</w:t>
      </w:r>
      <w:r w:rsidRPr="006C33FA">
        <w:t>区分应用服务器与数据库服务器</w:t>
      </w:r>
    </w:p>
    <w:p w14:paraId="3BA6603A" w14:textId="77777777" w:rsidR="006C33FA" w:rsidRPr="006C33FA" w:rsidRDefault="006C33FA" w:rsidP="006C33FA"/>
    <w:p w14:paraId="4D573FE2" w14:textId="306542A3" w:rsidR="006C33FA" w:rsidRPr="006C33FA" w:rsidRDefault="006C33FA" w:rsidP="006C33FA">
      <w:pPr>
        <w:pStyle w:val="3"/>
      </w:pPr>
      <w:bookmarkStart w:id="43" w:name="_Toc201686467"/>
      <w:r w:rsidRPr="006C33FA">
        <w:t>3.4.3</w:t>
      </w:r>
      <w:r>
        <w:rPr>
          <w:rFonts w:hint="eastAsia"/>
        </w:rPr>
        <w:t>.</w:t>
      </w:r>
      <w:r w:rsidRPr="006C33FA">
        <w:t>测试层面改进</w:t>
      </w:r>
      <w:bookmarkEnd w:id="43"/>
    </w:p>
    <w:p w14:paraId="273AB1F2" w14:textId="4A658FB6" w:rsidR="006C33FA" w:rsidRPr="006C33FA" w:rsidRDefault="006C33FA" w:rsidP="006C33FA">
      <w:pPr>
        <w:pStyle w:val="4"/>
      </w:pPr>
      <w:r w:rsidRPr="006C33FA">
        <w:t>3.4.3</w:t>
      </w:r>
      <w:r>
        <w:rPr>
          <w:rFonts w:hint="eastAsia"/>
        </w:rPr>
        <w:t>.1.</w:t>
      </w:r>
      <w:r w:rsidRPr="006C33FA">
        <w:t>增加性能测试：</w:t>
      </w:r>
    </w:p>
    <w:p w14:paraId="11C95986" w14:textId="0C4153D8" w:rsidR="006C33FA" w:rsidRPr="006C33FA" w:rsidRDefault="006C33FA" w:rsidP="006C33FA">
      <w:r>
        <w:rPr>
          <w:rFonts w:hint="eastAsia"/>
        </w:rPr>
        <w:t>①</w:t>
      </w:r>
      <w:r w:rsidRPr="006C33FA">
        <w:t>测试网络吞吐量、延迟等性能指标</w:t>
      </w:r>
    </w:p>
    <w:p w14:paraId="747C1D87" w14:textId="5D1F89D3" w:rsidR="006C33FA" w:rsidRPr="006C33FA" w:rsidRDefault="006C33FA" w:rsidP="006C33FA">
      <w:r>
        <w:rPr>
          <w:rFonts w:hint="eastAsia"/>
        </w:rPr>
        <w:t>②</w:t>
      </w:r>
      <w:r w:rsidRPr="006C33FA">
        <w:t>模拟大流量场景下的网络表现</w:t>
      </w:r>
    </w:p>
    <w:p w14:paraId="5885B88E" w14:textId="6B040B0C" w:rsidR="006C33FA" w:rsidRPr="006C33FA" w:rsidRDefault="006C33FA" w:rsidP="006C33FA">
      <w:pPr>
        <w:pStyle w:val="4"/>
      </w:pPr>
      <w:r w:rsidRPr="006C33FA">
        <w:lastRenderedPageBreak/>
        <w:t>3.4.3</w:t>
      </w:r>
      <w:r>
        <w:rPr>
          <w:rFonts w:hint="eastAsia"/>
        </w:rPr>
        <w:t>.2.</w:t>
      </w:r>
      <w:r w:rsidRPr="006C33FA">
        <w:t>完善测试用例：</w:t>
      </w:r>
    </w:p>
    <w:p w14:paraId="1D060AD0" w14:textId="3B230E45" w:rsidR="006C33FA" w:rsidRPr="006C33FA" w:rsidRDefault="006C33FA" w:rsidP="006C33FA">
      <w:r>
        <w:rPr>
          <w:rFonts w:hint="eastAsia"/>
        </w:rPr>
        <w:t>①</w:t>
      </w:r>
      <w:r w:rsidRPr="006C33FA">
        <w:t>增加异常情况测试（如链路故障时的切换）</w:t>
      </w:r>
    </w:p>
    <w:p w14:paraId="0BD97E45" w14:textId="1C28BB41" w:rsidR="006C33FA" w:rsidRPr="006C33FA" w:rsidRDefault="006C33FA" w:rsidP="006C33FA">
      <w:r>
        <w:rPr>
          <w:rFonts w:hint="eastAsia"/>
        </w:rPr>
        <w:t>②</w:t>
      </w:r>
      <w:r w:rsidRPr="006C33FA">
        <w:t>测试</w:t>
      </w:r>
      <w:r w:rsidRPr="006C33FA">
        <w:t>ACL</w:t>
      </w:r>
      <w:r w:rsidRPr="006C33FA">
        <w:t>规则修改后的影响</w:t>
      </w:r>
    </w:p>
    <w:p w14:paraId="31CDD317" w14:textId="7BB77BD4" w:rsidR="006C33FA" w:rsidRPr="006C33FA" w:rsidRDefault="006C33FA" w:rsidP="006C33FA">
      <w:pPr>
        <w:pStyle w:val="4"/>
      </w:pPr>
      <w:r w:rsidRPr="006C33FA">
        <w:t>3.4.3</w:t>
      </w:r>
      <w:r>
        <w:rPr>
          <w:rFonts w:hint="eastAsia"/>
        </w:rPr>
        <w:t>.2.</w:t>
      </w:r>
      <w:r w:rsidRPr="006C33FA">
        <w:t>自动化测试：</w:t>
      </w:r>
    </w:p>
    <w:p w14:paraId="4027F1C5" w14:textId="4DA8293D" w:rsidR="006C33FA" w:rsidRPr="006C33FA" w:rsidRDefault="006C33FA" w:rsidP="006C33FA">
      <w:r>
        <w:rPr>
          <w:rFonts w:hint="eastAsia"/>
        </w:rPr>
        <w:t>①</w:t>
      </w:r>
      <w:r w:rsidRPr="006C33FA">
        <w:t>编写脚本自动执行常规测试</w:t>
      </w:r>
    </w:p>
    <w:p w14:paraId="5772F94B" w14:textId="5A7C8D1A" w:rsidR="006C33FA" w:rsidRDefault="006C33FA" w:rsidP="006C33FA">
      <w:r>
        <w:rPr>
          <w:rFonts w:hint="eastAsia"/>
        </w:rPr>
        <w:t>②</w:t>
      </w:r>
      <w:r w:rsidRPr="006C33FA">
        <w:t>实现测试结果的自动记录与分析</w:t>
      </w:r>
    </w:p>
    <w:p w14:paraId="6E884B44" w14:textId="77777777" w:rsidR="006C33FA" w:rsidRDefault="006C33FA" w:rsidP="006C33FA"/>
    <w:p w14:paraId="7654B2E2" w14:textId="77777777" w:rsidR="00AE1F66" w:rsidRPr="006C33FA" w:rsidRDefault="00AE1F66" w:rsidP="006C33FA"/>
    <w:p w14:paraId="1CFF7149" w14:textId="77777777" w:rsidR="006C33FA" w:rsidRPr="006C33FA" w:rsidRDefault="006C33FA" w:rsidP="006C33FA">
      <w:pPr>
        <w:pStyle w:val="2"/>
      </w:pPr>
      <w:bookmarkStart w:id="44" w:name="_Toc201686468"/>
      <w:r w:rsidRPr="006C33FA">
        <w:t xml:space="preserve">3.5 </w:t>
      </w:r>
      <w:r w:rsidRPr="006C33FA">
        <w:t>课程实践感悟</w:t>
      </w:r>
      <w:bookmarkEnd w:id="44"/>
    </w:p>
    <w:p w14:paraId="0EA9B964" w14:textId="77777777" w:rsidR="006C33FA" w:rsidRDefault="006C33FA" w:rsidP="006C33FA">
      <w:r w:rsidRPr="006C33FA">
        <w:t>通过本次课程实践，我深刻体会到理论知识与实践操作的紧密联系。课堂上学到的</w:t>
      </w:r>
      <w:r w:rsidRPr="006C33FA">
        <w:t>VLAN</w:t>
      </w:r>
      <w:r w:rsidRPr="006C33FA">
        <w:t>、</w:t>
      </w:r>
      <w:r w:rsidRPr="006C33FA">
        <w:t>ACL</w:t>
      </w:r>
      <w:r w:rsidRPr="006C33FA">
        <w:t>等概念，只有通过实际配置和测试才能真正掌握。同时，我也认识到网络工程不仅需要技术能力，还需要严谨的设计思维和细致的实施态度。</w:t>
      </w:r>
    </w:p>
    <w:p w14:paraId="4D8227F2" w14:textId="77777777" w:rsidR="006C33FA" w:rsidRPr="006C33FA" w:rsidRDefault="006C33FA" w:rsidP="006C33FA"/>
    <w:p w14:paraId="2039E9D4" w14:textId="77777777" w:rsidR="006C33FA" w:rsidRPr="006C33FA" w:rsidRDefault="006C33FA" w:rsidP="006C33FA">
      <w:r w:rsidRPr="006C33FA">
        <w:t>在实验过程中，我特别感受到以下几点：</w:t>
      </w:r>
    </w:p>
    <w:p w14:paraId="68CC1BD7" w14:textId="7DBC64D0" w:rsidR="006C33FA" w:rsidRPr="006C33FA" w:rsidRDefault="006C33FA" w:rsidP="006C33FA">
      <w:r>
        <w:rPr>
          <w:rFonts w:hint="eastAsia"/>
        </w:rPr>
        <w:t>①</w:t>
      </w:r>
      <w:r w:rsidRPr="006C33FA">
        <w:t>规划的重要性：良好的前期规划能避免后期大量返工</w:t>
      </w:r>
    </w:p>
    <w:p w14:paraId="7954FF4A" w14:textId="3F747C2B" w:rsidR="006C33FA" w:rsidRPr="006C33FA" w:rsidRDefault="006C33FA" w:rsidP="006C33FA">
      <w:r>
        <w:rPr>
          <w:rFonts w:hint="eastAsia"/>
        </w:rPr>
        <w:t>②</w:t>
      </w:r>
      <w:r w:rsidRPr="006C33FA">
        <w:t>文档的价值：详细的配置记录能极大提高排错效率</w:t>
      </w:r>
    </w:p>
    <w:p w14:paraId="4CD2A135" w14:textId="72CC5A28" w:rsidR="006C33FA" w:rsidRPr="006C33FA" w:rsidRDefault="006C33FA" w:rsidP="006C33FA">
      <w:r>
        <w:rPr>
          <w:rFonts w:hint="eastAsia"/>
        </w:rPr>
        <w:t>③</w:t>
      </w:r>
      <w:r w:rsidRPr="006C33FA">
        <w:t>测试的必要性：任何配置变更都应通过测试验证</w:t>
      </w:r>
    </w:p>
    <w:p w14:paraId="477F5AAD" w14:textId="24AB96E3" w:rsidR="006C33FA" w:rsidRDefault="006C33FA" w:rsidP="006C33FA">
      <w:r>
        <w:rPr>
          <w:rFonts w:hint="eastAsia"/>
        </w:rPr>
        <w:t>④</w:t>
      </w:r>
      <w:r w:rsidRPr="006C33FA">
        <w:t>安全的平衡：安全措施应在保护网络与便利使用间找到平衡</w:t>
      </w:r>
    </w:p>
    <w:p w14:paraId="51F19E49" w14:textId="77777777" w:rsidR="006C33FA" w:rsidRPr="006C33FA" w:rsidRDefault="006C33FA" w:rsidP="006C33FA"/>
    <w:p w14:paraId="22F0B7D1" w14:textId="57A893B8" w:rsidR="006C33FA" w:rsidRPr="006C33FA" w:rsidRDefault="006C33FA" w:rsidP="006C33FA">
      <w:r w:rsidRPr="006C33FA">
        <w:t>这次实践为我今后从事网络相关工作打下了坚实基础，我将继续保持学习热情，不断提升自己的专业技能。</w:t>
      </w:r>
    </w:p>
    <w:p w14:paraId="3317F3E6" w14:textId="77777777" w:rsidR="006C33FA" w:rsidRDefault="006C33FA" w:rsidP="00D11B77"/>
    <w:p w14:paraId="1AB52A4C" w14:textId="77777777" w:rsidR="006C33FA" w:rsidRDefault="006C33FA" w:rsidP="00D11B77"/>
    <w:p w14:paraId="160720D2" w14:textId="77777777" w:rsidR="006C33FA" w:rsidRDefault="006C33FA" w:rsidP="00D11B77"/>
    <w:p w14:paraId="0DD1F9D5" w14:textId="7E6BB2B5" w:rsidR="001A4F40" w:rsidRDefault="001A4F40">
      <w:pPr>
        <w:widowControl/>
        <w:spacing w:line="240" w:lineRule="auto"/>
        <w:jc w:val="left"/>
      </w:pPr>
      <w:r>
        <w:br w:type="page"/>
      </w:r>
    </w:p>
    <w:p w14:paraId="3DB8FB60" w14:textId="3896EECD" w:rsidR="007F26B6" w:rsidRPr="00B32AD3" w:rsidRDefault="007D0051" w:rsidP="00B32AD3">
      <w:pPr>
        <w:pStyle w:val="1"/>
      </w:pPr>
      <w:bookmarkStart w:id="45" w:name="_Toc201686469"/>
      <w:r w:rsidRPr="00B32AD3">
        <w:rPr>
          <w:rFonts w:hint="eastAsia"/>
        </w:rPr>
        <w:lastRenderedPageBreak/>
        <w:t>4.</w:t>
      </w:r>
      <w:r w:rsidR="00274FC0" w:rsidRPr="00B32AD3">
        <w:t>参考文献</w:t>
      </w:r>
      <w:bookmarkEnd w:id="45"/>
    </w:p>
    <w:p w14:paraId="68577BBA" w14:textId="411744EE" w:rsidR="00F54430" w:rsidRDefault="00F54430">
      <w:pPr>
        <w:pStyle w:val="a9"/>
        <w:numPr>
          <w:ilvl w:val="0"/>
          <w:numId w:val="1"/>
        </w:numPr>
      </w:pPr>
      <w:r>
        <w:t>Cisco Systems. Cisco IOS Configuration Guide. San Jose: Cisco Press, 2024.</w:t>
      </w:r>
    </w:p>
    <w:p w14:paraId="50BBDDB0" w14:textId="20390E8B" w:rsidR="00F54430" w:rsidRDefault="00F54430">
      <w:pPr>
        <w:pStyle w:val="a9"/>
        <w:numPr>
          <w:ilvl w:val="0"/>
          <w:numId w:val="1"/>
        </w:numPr>
      </w:pPr>
      <w:r>
        <w:rPr>
          <w:rFonts w:hint="eastAsia"/>
        </w:rPr>
        <w:t>谢钧</w:t>
      </w:r>
      <w:r>
        <w:rPr>
          <w:rFonts w:hint="eastAsia"/>
        </w:rPr>
        <w:t xml:space="preserve">, </w:t>
      </w:r>
      <w:r>
        <w:rPr>
          <w:rFonts w:hint="eastAsia"/>
        </w:rPr>
        <w:t>谢希仁</w:t>
      </w:r>
      <w:r>
        <w:rPr>
          <w:rFonts w:hint="eastAsia"/>
        </w:rPr>
        <w:t xml:space="preserve">. </w:t>
      </w:r>
      <w:r>
        <w:rPr>
          <w:rFonts w:hint="eastAsia"/>
        </w:rPr>
        <w:t>计算机网络教程（第</w:t>
      </w:r>
      <w:r w:rsidR="00531F31">
        <w:rPr>
          <w:rFonts w:hint="eastAsia"/>
        </w:rPr>
        <w:t>6</w:t>
      </w:r>
      <w:r>
        <w:rPr>
          <w:rFonts w:hint="eastAsia"/>
        </w:rPr>
        <w:t>版）</w:t>
      </w:r>
      <w:r>
        <w:rPr>
          <w:rFonts w:hint="eastAsia"/>
        </w:rPr>
        <w:t xml:space="preserve">. </w:t>
      </w:r>
      <w:r>
        <w:rPr>
          <w:rFonts w:hint="eastAsia"/>
        </w:rPr>
        <w:t>北京</w:t>
      </w:r>
      <w:r>
        <w:rPr>
          <w:rFonts w:hint="eastAsia"/>
        </w:rPr>
        <w:t xml:space="preserve">: </w:t>
      </w:r>
      <w:r>
        <w:rPr>
          <w:rFonts w:hint="eastAsia"/>
        </w:rPr>
        <w:t>电子工业出版社</w:t>
      </w:r>
      <w:r>
        <w:rPr>
          <w:rFonts w:hint="eastAsia"/>
        </w:rPr>
        <w:t>, 2021.</w:t>
      </w:r>
    </w:p>
    <w:p w14:paraId="45A645A7" w14:textId="374CFD4F" w:rsidR="00F54430" w:rsidRDefault="00F54430">
      <w:pPr>
        <w:pStyle w:val="a9"/>
        <w:numPr>
          <w:ilvl w:val="0"/>
          <w:numId w:val="1"/>
        </w:numPr>
      </w:pPr>
      <w:r>
        <w:rPr>
          <w:rFonts w:hint="eastAsia"/>
        </w:rPr>
        <w:t>Andrew S. Tanenbaum. Computer Networks</w:t>
      </w:r>
      <w:r>
        <w:rPr>
          <w:rFonts w:hint="eastAsia"/>
        </w:rPr>
        <w:t>（</w:t>
      </w:r>
      <w:r>
        <w:rPr>
          <w:rFonts w:hint="eastAsia"/>
        </w:rPr>
        <w:t>5th Edition</w:t>
      </w:r>
      <w:r>
        <w:rPr>
          <w:rFonts w:hint="eastAsia"/>
        </w:rPr>
        <w:t>）</w:t>
      </w:r>
      <w:r>
        <w:rPr>
          <w:rFonts w:hint="eastAsia"/>
        </w:rPr>
        <w:t>. Pearson, 201</w:t>
      </w:r>
      <w:r w:rsidR="00531F31">
        <w:rPr>
          <w:rFonts w:hint="eastAsia"/>
        </w:rPr>
        <w:t>2</w:t>
      </w:r>
      <w:r>
        <w:rPr>
          <w:rFonts w:hint="eastAsia"/>
        </w:rPr>
        <w:t>.</w:t>
      </w:r>
    </w:p>
    <w:p w14:paraId="016F279C" w14:textId="06750D30" w:rsidR="00F54430" w:rsidRDefault="00F54430">
      <w:pPr>
        <w:pStyle w:val="a9"/>
        <w:numPr>
          <w:ilvl w:val="0"/>
          <w:numId w:val="1"/>
        </w:numPr>
      </w:pPr>
      <w:r>
        <w:rPr>
          <w:rFonts w:hint="eastAsia"/>
        </w:rPr>
        <w:t>Behrouz A. Forouzan. TCP/IP Protocol Suite</w:t>
      </w:r>
      <w:r>
        <w:rPr>
          <w:rFonts w:hint="eastAsia"/>
        </w:rPr>
        <w:t>（</w:t>
      </w:r>
      <w:r>
        <w:rPr>
          <w:rFonts w:hint="eastAsia"/>
        </w:rPr>
        <w:t>4th Edition</w:t>
      </w:r>
      <w:r>
        <w:rPr>
          <w:rFonts w:hint="eastAsia"/>
        </w:rPr>
        <w:t>）</w:t>
      </w:r>
      <w:r>
        <w:rPr>
          <w:rFonts w:hint="eastAsia"/>
        </w:rPr>
        <w:t>. McGraw-Hill, 201</w:t>
      </w:r>
      <w:r w:rsidR="00531F31">
        <w:rPr>
          <w:rFonts w:hint="eastAsia"/>
        </w:rPr>
        <w:t>1</w:t>
      </w:r>
      <w:r>
        <w:rPr>
          <w:rFonts w:hint="eastAsia"/>
        </w:rPr>
        <w:t>.</w:t>
      </w:r>
    </w:p>
    <w:p w14:paraId="1D5E4DA6" w14:textId="4A63CF46" w:rsidR="00F54430" w:rsidRDefault="00F54430">
      <w:pPr>
        <w:pStyle w:val="a9"/>
        <w:numPr>
          <w:ilvl w:val="0"/>
          <w:numId w:val="1"/>
        </w:numPr>
      </w:pPr>
      <w:r>
        <w:rPr>
          <w:rFonts w:hint="eastAsia"/>
        </w:rPr>
        <w:t>王达</w:t>
      </w:r>
      <w:r>
        <w:rPr>
          <w:rFonts w:hint="eastAsia"/>
        </w:rPr>
        <w:t xml:space="preserve">. </w:t>
      </w:r>
      <w:r>
        <w:rPr>
          <w:rFonts w:hint="eastAsia"/>
        </w:rPr>
        <w:t>深入理解计算机网络</w:t>
      </w:r>
      <w:r>
        <w:rPr>
          <w:rFonts w:hint="eastAsia"/>
        </w:rPr>
        <w:t xml:space="preserve">. </w:t>
      </w:r>
      <w:r>
        <w:rPr>
          <w:rFonts w:hint="eastAsia"/>
        </w:rPr>
        <w:t>北京</w:t>
      </w:r>
      <w:r>
        <w:rPr>
          <w:rFonts w:hint="eastAsia"/>
        </w:rPr>
        <w:t xml:space="preserve">: </w:t>
      </w:r>
      <w:r>
        <w:rPr>
          <w:rFonts w:hint="eastAsia"/>
        </w:rPr>
        <w:t>机械工业出版社</w:t>
      </w:r>
      <w:r>
        <w:rPr>
          <w:rFonts w:hint="eastAsia"/>
        </w:rPr>
        <w:t>, 20</w:t>
      </w:r>
      <w:r w:rsidR="00531F31">
        <w:rPr>
          <w:rFonts w:hint="eastAsia"/>
        </w:rPr>
        <w:t>13</w:t>
      </w:r>
      <w:r>
        <w:rPr>
          <w:rFonts w:hint="eastAsia"/>
        </w:rPr>
        <w:t>.</w:t>
      </w:r>
    </w:p>
    <w:p w14:paraId="30568A6C" w14:textId="040DE9AC" w:rsidR="00F54430" w:rsidRDefault="00531F31">
      <w:pPr>
        <w:pStyle w:val="a9"/>
        <w:numPr>
          <w:ilvl w:val="0"/>
          <w:numId w:val="1"/>
        </w:numPr>
      </w:pPr>
      <w:r w:rsidRPr="00531F31">
        <w:t>Todd Lammle</w:t>
      </w:r>
      <w:r>
        <w:rPr>
          <w:rFonts w:hint="eastAsia"/>
        </w:rPr>
        <w:t>.</w:t>
      </w:r>
      <w:r w:rsidR="00F54430">
        <w:t xml:space="preserve"> Cisco CCNA Routing and Switching 200-125 Official Cert Guide. Cisco Press, 20</w:t>
      </w:r>
      <w:r>
        <w:rPr>
          <w:rFonts w:hint="eastAsia"/>
        </w:rPr>
        <w:t>22</w:t>
      </w:r>
      <w:r w:rsidR="00F54430">
        <w:t>.</w:t>
      </w:r>
    </w:p>
    <w:p w14:paraId="11E0286A" w14:textId="0DBC2FFF" w:rsidR="00F54430" w:rsidRDefault="00F54430">
      <w:pPr>
        <w:pStyle w:val="a9"/>
        <w:numPr>
          <w:ilvl w:val="0"/>
          <w:numId w:val="1"/>
        </w:numPr>
      </w:pPr>
      <w:r>
        <w:rPr>
          <w:rFonts w:hint="eastAsia"/>
        </w:rPr>
        <w:t>刘晓辉</w:t>
      </w:r>
      <w:r>
        <w:rPr>
          <w:rFonts w:hint="eastAsia"/>
        </w:rPr>
        <w:t xml:space="preserve">. </w:t>
      </w:r>
      <w:r>
        <w:rPr>
          <w:rFonts w:hint="eastAsia"/>
        </w:rPr>
        <w:t>网络设备配置与管理（第</w:t>
      </w:r>
      <w:r>
        <w:rPr>
          <w:rFonts w:hint="eastAsia"/>
        </w:rPr>
        <w:t>3</w:t>
      </w:r>
      <w:r>
        <w:rPr>
          <w:rFonts w:hint="eastAsia"/>
        </w:rPr>
        <w:t>版）</w:t>
      </w:r>
      <w:r>
        <w:rPr>
          <w:rFonts w:hint="eastAsia"/>
        </w:rPr>
        <w:t xml:space="preserve">. </w:t>
      </w:r>
      <w:r>
        <w:rPr>
          <w:rFonts w:hint="eastAsia"/>
        </w:rPr>
        <w:t>北京</w:t>
      </w:r>
      <w:r>
        <w:rPr>
          <w:rFonts w:hint="eastAsia"/>
        </w:rPr>
        <w:t xml:space="preserve">: </w:t>
      </w:r>
      <w:r>
        <w:rPr>
          <w:rFonts w:hint="eastAsia"/>
        </w:rPr>
        <w:t>清华大学出版社</w:t>
      </w:r>
      <w:r>
        <w:rPr>
          <w:rFonts w:hint="eastAsia"/>
        </w:rPr>
        <w:t>, 2020.</w:t>
      </w:r>
    </w:p>
    <w:p w14:paraId="1159D3CD" w14:textId="08B2347C" w:rsidR="00F54430" w:rsidRDefault="00F54430">
      <w:pPr>
        <w:pStyle w:val="a9"/>
        <w:numPr>
          <w:ilvl w:val="0"/>
          <w:numId w:val="1"/>
        </w:numPr>
      </w:pPr>
      <w:r>
        <w:rPr>
          <w:rFonts w:hint="eastAsia"/>
        </w:rPr>
        <w:t>William Stallings. Network Security Essentials</w:t>
      </w:r>
      <w:r>
        <w:rPr>
          <w:rFonts w:hint="eastAsia"/>
        </w:rPr>
        <w:t>（</w:t>
      </w:r>
      <w:r>
        <w:rPr>
          <w:rFonts w:hint="eastAsia"/>
        </w:rPr>
        <w:t>6th Edition</w:t>
      </w:r>
      <w:r>
        <w:rPr>
          <w:rFonts w:hint="eastAsia"/>
        </w:rPr>
        <w:t>）</w:t>
      </w:r>
      <w:r>
        <w:rPr>
          <w:rFonts w:hint="eastAsia"/>
        </w:rPr>
        <w:t>. Pearson, 2017.</w:t>
      </w:r>
    </w:p>
    <w:p w14:paraId="4C6E2030" w14:textId="7DBC900C" w:rsidR="00F54430" w:rsidRDefault="00F54430">
      <w:pPr>
        <w:pStyle w:val="a9"/>
        <w:numPr>
          <w:ilvl w:val="0"/>
          <w:numId w:val="1"/>
        </w:numPr>
      </w:pPr>
      <w:r>
        <w:rPr>
          <w:rFonts w:hint="eastAsia"/>
        </w:rPr>
        <w:t>Packet Tracer</w:t>
      </w:r>
      <w:r>
        <w:rPr>
          <w:rFonts w:hint="eastAsia"/>
        </w:rPr>
        <w:t>官方文档</w:t>
      </w:r>
      <w:r>
        <w:rPr>
          <w:rFonts w:hint="eastAsia"/>
        </w:rPr>
        <w:t>. Network Simulation Technical Manual. Cisco Networking Academy, 202</w:t>
      </w:r>
      <w:r w:rsidR="00531F31">
        <w:rPr>
          <w:rFonts w:hint="eastAsia"/>
        </w:rPr>
        <w:t>4</w:t>
      </w:r>
      <w:r>
        <w:rPr>
          <w:rFonts w:hint="eastAsia"/>
        </w:rPr>
        <w:t>.</w:t>
      </w:r>
    </w:p>
    <w:p w14:paraId="32DF88BE" w14:textId="1610E811" w:rsidR="00F54430" w:rsidRPr="001A4F40" w:rsidRDefault="00F54430">
      <w:pPr>
        <w:pStyle w:val="a9"/>
        <w:numPr>
          <w:ilvl w:val="0"/>
          <w:numId w:val="1"/>
        </w:numPr>
      </w:pPr>
      <w:r>
        <w:rPr>
          <w:rFonts w:hint="eastAsia"/>
        </w:rPr>
        <w:t>黎鹰</w:t>
      </w:r>
      <w:r>
        <w:rPr>
          <w:rFonts w:hint="eastAsia"/>
        </w:rPr>
        <w:t xml:space="preserve">. </w:t>
      </w:r>
      <w:r>
        <w:rPr>
          <w:rFonts w:hint="eastAsia"/>
        </w:rPr>
        <w:t>计算机网络课程实践任务书（</w:t>
      </w:r>
      <w:r>
        <w:rPr>
          <w:rFonts w:hint="eastAsia"/>
        </w:rPr>
        <w:t>2025</w:t>
      </w:r>
      <w:r>
        <w:rPr>
          <w:rFonts w:hint="eastAsia"/>
        </w:rPr>
        <w:t>版）</w:t>
      </w:r>
      <w:r>
        <w:rPr>
          <w:rFonts w:hint="eastAsia"/>
        </w:rPr>
        <w:t xml:space="preserve">. </w:t>
      </w:r>
      <w:r>
        <w:rPr>
          <w:rFonts w:hint="eastAsia"/>
        </w:rPr>
        <w:t>内部课程资料</w:t>
      </w:r>
      <w:r>
        <w:rPr>
          <w:rFonts w:hint="eastAsia"/>
        </w:rPr>
        <w:t>, 2025.</w:t>
      </w:r>
    </w:p>
    <w:sectPr w:rsidR="00F54430" w:rsidRPr="001A4F40" w:rsidSect="005C587A">
      <w:pgSz w:w="11906" w:h="16838"/>
      <w:pgMar w:top="1440" w:right="1514" w:bottom="1440" w:left="208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D8569" w14:textId="77777777" w:rsidR="003C6D64" w:rsidRDefault="003C6D64" w:rsidP="0057195F">
      <w:r>
        <w:separator/>
      </w:r>
    </w:p>
  </w:endnote>
  <w:endnote w:type="continuationSeparator" w:id="0">
    <w:p w14:paraId="3785DB8D" w14:textId="77777777" w:rsidR="003C6D64" w:rsidRDefault="003C6D64" w:rsidP="0057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E3ED" w14:textId="77777777" w:rsidR="003C6D64" w:rsidRDefault="003C6D64" w:rsidP="0057195F">
      <w:r>
        <w:separator/>
      </w:r>
    </w:p>
  </w:footnote>
  <w:footnote w:type="continuationSeparator" w:id="0">
    <w:p w14:paraId="165200E5" w14:textId="77777777" w:rsidR="003C6D64" w:rsidRDefault="003C6D64" w:rsidP="00571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612C"/>
    <w:multiLevelType w:val="hybridMultilevel"/>
    <w:tmpl w:val="43548448"/>
    <w:lvl w:ilvl="0" w:tplc="43B0262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323626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C0"/>
    <w:rsid w:val="0001413A"/>
    <w:rsid w:val="00023E02"/>
    <w:rsid w:val="0003172B"/>
    <w:rsid w:val="00047253"/>
    <w:rsid w:val="00053169"/>
    <w:rsid w:val="000678E8"/>
    <w:rsid w:val="00073B1E"/>
    <w:rsid w:val="000A40D3"/>
    <w:rsid w:val="000E078A"/>
    <w:rsid w:val="00124918"/>
    <w:rsid w:val="0014698A"/>
    <w:rsid w:val="00164A8A"/>
    <w:rsid w:val="001835A9"/>
    <w:rsid w:val="0019505C"/>
    <w:rsid w:val="001A2D34"/>
    <w:rsid w:val="001A4F40"/>
    <w:rsid w:val="001C0E1C"/>
    <w:rsid w:val="001D0FD1"/>
    <w:rsid w:val="00202BE5"/>
    <w:rsid w:val="00234FA1"/>
    <w:rsid w:val="00237AD4"/>
    <w:rsid w:val="00274FC0"/>
    <w:rsid w:val="002814F5"/>
    <w:rsid w:val="002D0CCA"/>
    <w:rsid w:val="002E55C1"/>
    <w:rsid w:val="002F0235"/>
    <w:rsid w:val="0034224C"/>
    <w:rsid w:val="00354568"/>
    <w:rsid w:val="003C63E4"/>
    <w:rsid w:val="003C6D64"/>
    <w:rsid w:val="00430A45"/>
    <w:rsid w:val="004B0150"/>
    <w:rsid w:val="004B2E53"/>
    <w:rsid w:val="004C01D8"/>
    <w:rsid w:val="004E5E3B"/>
    <w:rsid w:val="004E685E"/>
    <w:rsid w:val="00507DCD"/>
    <w:rsid w:val="00531F31"/>
    <w:rsid w:val="0053314E"/>
    <w:rsid w:val="00537D11"/>
    <w:rsid w:val="005602D8"/>
    <w:rsid w:val="0057195F"/>
    <w:rsid w:val="005938ED"/>
    <w:rsid w:val="005B7124"/>
    <w:rsid w:val="005C587A"/>
    <w:rsid w:val="005D5194"/>
    <w:rsid w:val="005E480C"/>
    <w:rsid w:val="0061316B"/>
    <w:rsid w:val="00621411"/>
    <w:rsid w:val="0062171E"/>
    <w:rsid w:val="006266F4"/>
    <w:rsid w:val="00673ACC"/>
    <w:rsid w:val="00675E15"/>
    <w:rsid w:val="006C33FA"/>
    <w:rsid w:val="006C752A"/>
    <w:rsid w:val="00701DFB"/>
    <w:rsid w:val="007028B2"/>
    <w:rsid w:val="007806DE"/>
    <w:rsid w:val="007A53C4"/>
    <w:rsid w:val="007D0051"/>
    <w:rsid w:val="007E7279"/>
    <w:rsid w:val="007F26B6"/>
    <w:rsid w:val="00824FE2"/>
    <w:rsid w:val="00826AD9"/>
    <w:rsid w:val="0083016F"/>
    <w:rsid w:val="008547A9"/>
    <w:rsid w:val="00872F38"/>
    <w:rsid w:val="00891796"/>
    <w:rsid w:val="008977BD"/>
    <w:rsid w:val="008A612F"/>
    <w:rsid w:val="008B7A8A"/>
    <w:rsid w:val="008E46FE"/>
    <w:rsid w:val="0092780F"/>
    <w:rsid w:val="00932084"/>
    <w:rsid w:val="009454C0"/>
    <w:rsid w:val="009644CC"/>
    <w:rsid w:val="00977D32"/>
    <w:rsid w:val="009960A2"/>
    <w:rsid w:val="00A35DBA"/>
    <w:rsid w:val="00A44854"/>
    <w:rsid w:val="00A92EB7"/>
    <w:rsid w:val="00AA6EA2"/>
    <w:rsid w:val="00AC1378"/>
    <w:rsid w:val="00AD41C6"/>
    <w:rsid w:val="00AE1F66"/>
    <w:rsid w:val="00AE6435"/>
    <w:rsid w:val="00AF532F"/>
    <w:rsid w:val="00AF7E5D"/>
    <w:rsid w:val="00B11F83"/>
    <w:rsid w:val="00B16C2D"/>
    <w:rsid w:val="00B32AD3"/>
    <w:rsid w:val="00B341FB"/>
    <w:rsid w:val="00B84764"/>
    <w:rsid w:val="00BE1A2D"/>
    <w:rsid w:val="00C731EF"/>
    <w:rsid w:val="00C74349"/>
    <w:rsid w:val="00C77897"/>
    <w:rsid w:val="00C82ED5"/>
    <w:rsid w:val="00C95EE9"/>
    <w:rsid w:val="00CC7BED"/>
    <w:rsid w:val="00CF005B"/>
    <w:rsid w:val="00D11B77"/>
    <w:rsid w:val="00D418F6"/>
    <w:rsid w:val="00D50113"/>
    <w:rsid w:val="00D55FC0"/>
    <w:rsid w:val="00D72DB8"/>
    <w:rsid w:val="00D81357"/>
    <w:rsid w:val="00DE4BC4"/>
    <w:rsid w:val="00E12D24"/>
    <w:rsid w:val="00E132AC"/>
    <w:rsid w:val="00E26BF4"/>
    <w:rsid w:val="00E47BA5"/>
    <w:rsid w:val="00E57B2E"/>
    <w:rsid w:val="00E65DCE"/>
    <w:rsid w:val="00E9056E"/>
    <w:rsid w:val="00EA4ABE"/>
    <w:rsid w:val="00EC0E3B"/>
    <w:rsid w:val="00EE6071"/>
    <w:rsid w:val="00EF1C73"/>
    <w:rsid w:val="00EF7F93"/>
    <w:rsid w:val="00F05ECB"/>
    <w:rsid w:val="00F128F8"/>
    <w:rsid w:val="00F54430"/>
    <w:rsid w:val="00F91B43"/>
    <w:rsid w:val="00F96342"/>
    <w:rsid w:val="00F963D7"/>
    <w:rsid w:val="00FA6B9A"/>
    <w:rsid w:val="00FB3C32"/>
    <w:rsid w:val="00FD159F"/>
    <w:rsid w:val="00FD2FBE"/>
    <w:rsid w:val="00FE2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411FB"/>
  <w15:chartTrackingRefBased/>
  <w15:docId w15:val="{F611554E-277D-458F-828F-E6D015C7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FD1"/>
    <w:pPr>
      <w:widowControl w:val="0"/>
      <w:spacing w:line="360" w:lineRule="auto"/>
      <w:jc w:val="both"/>
    </w:pPr>
    <w:rPr>
      <w:rFonts w:ascii="Times New Roman" w:eastAsia="宋体" w:hAnsi="Times New Roman"/>
    </w:rPr>
  </w:style>
  <w:style w:type="paragraph" w:styleId="1">
    <w:name w:val="heading 1"/>
    <w:basedOn w:val="a"/>
    <w:next w:val="a"/>
    <w:link w:val="10"/>
    <w:uiPriority w:val="9"/>
    <w:qFormat/>
    <w:rsid w:val="00B32AD3"/>
    <w:pPr>
      <w:keepNext/>
      <w:keepLines/>
      <w:spacing w:before="160" w:after="160"/>
      <w:jc w:val="center"/>
      <w:outlineLvl w:val="0"/>
    </w:pPr>
    <w:rPr>
      <w:rFonts w:cstheme="majorBidi"/>
      <w:b/>
      <w:sz w:val="44"/>
      <w:szCs w:val="48"/>
    </w:rPr>
  </w:style>
  <w:style w:type="paragraph" w:styleId="2">
    <w:name w:val="heading 2"/>
    <w:basedOn w:val="a"/>
    <w:next w:val="a"/>
    <w:link w:val="20"/>
    <w:uiPriority w:val="9"/>
    <w:unhideWhenUsed/>
    <w:qFormat/>
    <w:rsid w:val="001D0FD1"/>
    <w:pPr>
      <w:keepNext/>
      <w:keepLines/>
      <w:spacing w:before="80" w:after="80"/>
      <w:jc w:val="left"/>
      <w:outlineLvl w:val="1"/>
    </w:pPr>
    <w:rPr>
      <w:rFonts w:cstheme="majorBidi"/>
      <w:b/>
      <w:sz w:val="36"/>
      <w:szCs w:val="40"/>
    </w:rPr>
  </w:style>
  <w:style w:type="paragraph" w:styleId="3">
    <w:name w:val="heading 3"/>
    <w:basedOn w:val="a"/>
    <w:next w:val="a"/>
    <w:link w:val="30"/>
    <w:autoRedefine/>
    <w:uiPriority w:val="9"/>
    <w:unhideWhenUsed/>
    <w:qFormat/>
    <w:rsid w:val="001D0FD1"/>
    <w:pPr>
      <w:keepNext/>
      <w:keepLines/>
      <w:spacing w:before="80" w:after="80"/>
      <w:outlineLvl w:val="2"/>
    </w:pPr>
    <w:rPr>
      <w:rFonts w:cstheme="majorBidi"/>
      <w:b/>
      <w:bCs/>
      <w:color w:val="262626" w:themeColor="text1" w:themeTint="D9"/>
      <w:sz w:val="32"/>
      <w:szCs w:val="32"/>
    </w:rPr>
  </w:style>
  <w:style w:type="paragraph" w:styleId="4">
    <w:name w:val="heading 4"/>
    <w:basedOn w:val="a"/>
    <w:next w:val="a"/>
    <w:link w:val="40"/>
    <w:uiPriority w:val="9"/>
    <w:unhideWhenUsed/>
    <w:qFormat/>
    <w:rsid w:val="006C33FA"/>
    <w:pPr>
      <w:keepNext/>
      <w:keepLines/>
      <w:spacing w:before="40" w:after="40" w:line="240" w:lineRule="auto"/>
      <w:outlineLvl w:val="3"/>
    </w:pPr>
    <w:rPr>
      <w:rFonts w:cstheme="majorBidi"/>
      <w:b/>
      <w:color w:val="0D0D0D" w:themeColor="text1" w:themeTint="F2"/>
      <w:sz w:val="24"/>
      <w:szCs w:val="28"/>
    </w:rPr>
  </w:style>
  <w:style w:type="paragraph" w:styleId="5">
    <w:name w:val="heading 5"/>
    <w:basedOn w:val="a"/>
    <w:next w:val="a"/>
    <w:link w:val="50"/>
    <w:uiPriority w:val="9"/>
    <w:unhideWhenUsed/>
    <w:qFormat/>
    <w:rsid w:val="001A4F40"/>
    <w:pPr>
      <w:keepNext/>
      <w:keepLines/>
      <w:outlineLvl w:val="4"/>
    </w:pPr>
    <w:rPr>
      <w:rFonts w:cstheme="majorBidi"/>
      <w:b/>
      <w:sz w:val="24"/>
      <w:szCs w:val="24"/>
    </w:rPr>
  </w:style>
  <w:style w:type="paragraph" w:styleId="6">
    <w:name w:val="heading 6"/>
    <w:basedOn w:val="a"/>
    <w:next w:val="a"/>
    <w:link w:val="60"/>
    <w:uiPriority w:val="9"/>
    <w:semiHidden/>
    <w:unhideWhenUsed/>
    <w:qFormat/>
    <w:rsid w:val="00AD41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41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41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41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2AD3"/>
    <w:rPr>
      <w:rFonts w:ascii="Times New Roman" w:eastAsia="宋体" w:hAnsi="Times New Roman" w:cstheme="majorBidi"/>
      <w:b/>
      <w:sz w:val="44"/>
      <w:szCs w:val="48"/>
    </w:rPr>
  </w:style>
  <w:style w:type="character" w:customStyle="1" w:styleId="20">
    <w:name w:val="标题 2 字符"/>
    <w:basedOn w:val="a0"/>
    <w:link w:val="2"/>
    <w:uiPriority w:val="9"/>
    <w:rsid w:val="001D0FD1"/>
    <w:rPr>
      <w:rFonts w:ascii="Times New Roman" w:eastAsia="宋体" w:hAnsi="Times New Roman" w:cstheme="majorBidi"/>
      <w:b/>
      <w:sz w:val="36"/>
      <w:szCs w:val="40"/>
    </w:rPr>
  </w:style>
  <w:style w:type="character" w:customStyle="1" w:styleId="30">
    <w:name w:val="标题 3 字符"/>
    <w:basedOn w:val="a0"/>
    <w:link w:val="3"/>
    <w:uiPriority w:val="9"/>
    <w:rsid w:val="001D0FD1"/>
    <w:rPr>
      <w:rFonts w:ascii="Times New Roman" w:eastAsia="宋体" w:hAnsi="Times New Roman" w:cstheme="majorBidi"/>
      <w:b/>
      <w:bCs/>
      <w:color w:val="262626" w:themeColor="text1" w:themeTint="D9"/>
      <w:sz w:val="32"/>
      <w:szCs w:val="32"/>
    </w:rPr>
  </w:style>
  <w:style w:type="character" w:customStyle="1" w:styleId="40">
    <w:name w:val="标题 4 字符"/>
    <w:basedOn w:val="a0"/>
    <w:link w:val="4"/>
    <w:uiPriority w:val="9"/>
    <w:rsid w:val="006C33FA"/>
    <w:rPr>
      <w:rFonts w:ascii="Times New Roman" w:eastAsia="宋体" w:hAnsi="Times New Roman" w:cstheme="majorBidi"/>
      <w:b/>
      <w:color w:val="0D0D0D" w:themeColor="text1" w:themeTint="F2"/>
      <w:sz w:val="24"/>
      <w:szCs w:val="28"/>
    </w:rPr>
  </w:style>
  <w:style w:type="character" w:customStyle="1" w:styleId="50">
    <w:name w:val="标题 5 字符"/>
    <w:basedOn w:val="a0"/>
    <w:link w:val="5"/>
    <w:uiPriority w:val="9"/>
    <w:rsid w:val="001A4F40"/>
    <w:rPr>
      <w:rFonts w:ascii="Times New Roman" w:eastAsia="宋体" w:hAnsi="Times New Roman" w:cstheme="majorBidi"/>
      <w:b/>
      <w:sz w:val="24"/>
      <w:szCs w:val="24"/>
    </w:rPr>
  </w:style>
  <w:style w:type="character" w:customStyle="1" w:styleId="60">
    <w:name w:val="标题 6 字符"/>
    <w:basedOn w:val="a0"/>
    <w:link w:val="6"/>
    <w:uiPriority w:val="9"/>
    <w:semiHidden/>
    <w:rsid w:val="00AD41C6"/>
    <w:rPr>
      <w:rFonts w:cstheme="majorBidi"/>
      <w:b/>
      <w:bCs/>
      <w:color w:val="0F4761" w:themeColor="accent1" w:themeShade="BF"/>
    </w:rPr>
  </w:style>
  <w:style w:type="character" w:customStyle="1" w:styleId="70">
    <w:name w:val="标题 7 字符"/>
    <w:basedOn w:val="a0"/>
    <w:link w:val="7"/>
    <w:uiPriority w:val="9"/>
    <w:semiHidden/>
    <w:rsid w:val="00AD41C6"/>
    <w:rPr>
      <w:rFonts w:cstheme="majorBidi"/>
      <w:b/>
      <w:bCs/>
      <w:color w:val="595959" w:themeColor="text1" w:themeTint="A6"/>
    </w:rPr>
  </w:style>
  <w:style w:type="character" w:customStyle="1" w:styleId="80">
    <w:name w:val="标题 8 字符"/>
    <w:basedOn w:val="a0"/>
    <w:link w:val="8"/>
    <w:uiPriority w:val="9"/>
    <w:semiHidden/>
    <w:rsid w:val="00AD41C6"/>
    <w:rPr>
      <w:rFonts w:cstheme="majorBidi"/>
      <w:color w:val="595959" w:themeColor="text1" w:themeTint="A6"/>
    </w:rPr>
  </w:style>
  <w:style w:type="character" w:customStyle="1" w:styleId="90">
    <w:name w:val="标题 9 字符"/>
    <w:basedOn w:val="a0"/>
    <w:link w:val="9"/>
    <w:uiPriority w:val="9"/>
    <w:semiHidden/>
    <w:rsid w:val="00AD41C6"/>
    <w:rPr>
      <w:rFonts w:eastAsiaTheme="majorEastAsia" w:cstheme="majorBidi"/>
      <w:color w:val="595959" w:themeColor="text1" w:themeTint="A6"/>
    </w:rPr>
  </w:style>
  <w:style w:type="paragraph" w:styleId="a3">
    <w:name w:val="Title"/>
    <w:basedOn w:val="a"/>
    <w:next w:val="a"/>
    <w:link w:val="a4"/>
    <w:uiPriority w:val="10"/>
    <w:qFormat/>
    <w:rsid w:val="00AD41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41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1C6"/>
    <w:pPr>
      <w:numPr>
        <w:ilvl w:val="1"/>
      </w:numPr>
      <w:spacing w:after="160"/>
      <w:ind w:leftChars="100" w:left="1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41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41C6"/>
    <w:pPr>
      <w:spacing w:before="160" w:after="160"/>
      <w:jc w:val="center"/>
    </w:pPr>
    <w:rPr>
      <w:i/>
      <w:iCs/>
      <w:color w:val="404040" w:themeColor="text1" w:themeTint="BF"/>
    </w:rPr>
  </w:style>
  <w:style w:type="character" w:customStyle="1" w:styleId="a8">
    <w:name w:val="引用 字符"/>
    <w:basedOn w:val="a0"/>
    <w:link w:val="a7"/>
    <w:uiPriority w:val="29"/>
    <w:rsid w:val="00AD41C6"/>
    <w:rPr>
      <w:i/>
      <w:iCs/>
      <w:color w:val="404040" w:themeColor="text1" w:themeTint="BF"/>
    </w:rPr>
  </w:style>
  <w:style w:type="paragraph" w:styleId="a9">
    <w:name w:val="List Paragraph"/>
    <w:basedOn w:val="a"/>
    <w:uiPriority w:val="34"/>
    <w:qFormat/>
    <w:rsid w:val="001835A9"/>
    <w:pPr>
      <w:contextualSpacing/>
      <w:jc w:val="left"/>
    </w:pPr>
  </w:style>
  <w:style w:type="character" w:styleId="aa">
    <w:name w:val="Intense Emphasis"/>
    <w:basedOn w:val="a0"/>
    <w:uiPriority w:val="21"/>
    <w:qFormat/>
    <w:rsid w:val="00AD41C6"/>
    <w:rPr>
      <w:i/>
      <w:iCs/>
      <w:color w:val="0F4761" w:themeColor="accent1" w:themeShade="BF"/>
    </w:rPr>
  </w:style>
  <w:style w:type="paragraph" w:styleId="ab">
    <w:name w:val="Intense Quote"/>
    <w:basedOn w:val="a"/>
    <w:next w:val="a"/>
    <w:link w:val="ac"/>
    <w:uiPriority w:val="30"/>
    <w:qFormat/>
    <w:rsid w:val="00AD4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41C6"/>
    <w:rPr>
      <w:i/>
      <w:iCs/>
      <w:color w:val="0F4761" w:themeColor="accent1" w:themeShade="BF"/>
    </w:rPr>
  </w:style>
  <w:style w:type="character" w:styleId="ad">
    <w:name w:val="Intense Reference"/>
    <w:basedOn w:val="a0"/>
    <w:uiPriority w:val="32"/>
    <w:qFormat/>
    <w:rsid w:val="00AD41C6"/>
    <w:rPr>
      <w:b/>
      <w:bCs/>
      <w:smallCaps/>
      <w:color w:val="0F4761" w:themeColor="accent1" w:themeShade="BF"/>
      <w:spacing w:val="5"/>
    </w:rPr>
  </w:style>
  <w:style w:type="character" w:styleId="ae">
    <w:name w:val="Strong"/>
    <w:basedOn w:val="a0"/>
    <w:uiPriority w:val="22"/>
    <w:qFormat/>
    <w:rsid w:val="004B2E53"/>
    <w:rPr>
      <w:b/>
      <w:bCs/>
    </w:rPr>
  </w:style>
  <w:style w:type="table" w:styleId="af">
    <w:name w:val="Table Grid"/>
    <w:basedOn w:val="a1"/>
    <w:uiPriority w:val="39"/>
    <w:rsid w:val="00F9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813de27">
    <w:name w:val="d813de27"/>
    <w:basedOn w:val="a0"/>
    <w:rsid w:val="004C01D8"/>
  </w:style>
  <w:style w:type="paragraph" w:styleId="HTML">
    <w:name w:val="HTML Preformatted"/>
    <w:basedOn w:val="a"/>
    <w:link w:val="HTML0"/>
    <w:uiPriority w:val="99"/>
    <w:semiHidden/>
    <w:unhideWhenUsed/>
    <w:rsid w:val="004C01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Ansi="宋体" w:cs="宋体"/>
      <w:kern w:val="0"/>
      <w:sz w:val="24"/>
      <w:szCs w:val="24"/>
      <w14:ligatures w14:val="none"/>
    </w:rPr>
  </w:style>
  <w:style w:type="character" w:customStyle="1" w:styleId="HTML0">
    <w:name w:val="HTML 预设格式 字符"/>
    <w:basedOn w:val="a0"/>
    <w:link w:val="HTML"/>
    <w:uiPriority w:val="99"/>
    <w:semiHidden/>
    <w:rsid w:val="004C01D8"/>
    <w:rPr>
      <w:rFonts w:ascii="宋体" w:eastAsia="宋体" w:hAnsi="宋体" w:cs="宋体"/>
      <w:kern w:val="0"/>
      <w:sz w:val="24"/>
      <w:szCs w:val="24"/>
      <w14:ligatures w14:val="none"/>
    </w:rPr>
  </w:style>
  <w:style w:type="character" w:customStyle="1" w:styleId="token">
    <w:name w:val="token"/>
    <w:basedOn w:val="a0"/>
    <w:rsid w:val="004C01D8"/>
  </w:style>
  <w:style w:type="paragraph" w:styleId="af0">
    <w:name w:val="header"/>
    <w:basedOn w:val="a"/>
    <w:link w:val="af1"/>
    <w:uiPriority w:val="99"/>
    <w:unhideWhenUsed/>
    <w:rsid w:val="0057195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57195F"/>
    <w:rPr>
      <w:rFonts w:ascii="宋体" w:eastAsia="微软雅黑"/>
      <w:sz w:val="18"/>
      <w:szCs w:val="18"/>
    </w:rPr>
  </w:style>
  <w:style w:type="paragraph" w:styleId="af2">
    <w:name w:val="footer"/>
    <w:basedOn w:val="a"/>
    <w:link w:val="af3"/>
    <w:uiPriority w:val="99"/>
    <w:unhideWhenUsed/>
    <w:rsid w:val="0057195F"/>
    <w:pPr>
      <w:tabs>
        <w:tab w:val="center" w:pos="4153"/>
        <w:tab w:val="right" w:pos="8306"/>
      </w:tabs>
      <w:snapToGrid w:val="0"/>
      <w:jc w:val="left"/>
    </w:pPr>
    <w:rPr>
      <w:sz w:val="18"/>
      <w:szCs w:val="18"/>
    </w:rPr>
  </w:style>
  <w:style w:type="character" w:customStyle="1" w:styleId="af3">
    <w:name w:val="页脚 字符"/>
    <w:basedOn w:val="a0"/>
    <w:link w:val="af2"/>
    <w:uiPriority w:val="99"/>
    <w:rsid w:val="0057195F"/>
    <w:rPr>
      <w:rFonts w:ascii="宋体" w:eastAsia="微软雅黑"/>
      <w:sz w:val="18"/>
      <w:szCs w:val="18"/>
    </w:rPr>
  </w:style>
  <w:style w:type="paragraph" w:customStyle="1" w:styleId="ds-markdown-paragraph">
    <w:name w:val="ds-markdown-paragraph"/>
    <w:basedOn w:val="a"/>
    <w:rsid w:val="00F96342"/>
    <w:pPr>
      <w:widowControl/>
      <w:spacing w:before="100" w:beforeAutospacing="1" w:after="100" w:afterAutospacing="1"/>
      <w:jc w:val="left"/>
    </w:pPr>
    <w:rPr>
      <w:rFonts w:ascii="宋体" w:hAnsi="宋体" w:cs="宋体"/>
      <w:kern w:val="0"/>
      <w:sz w:val="24"/>
      <w:szCs w:val="24"/>
      <w14:ligatures w14:val="none"/>
    </w:rPr>
  </w:style>
  <w:style w:type="paragraph" w:styleId="TOC">
    <w:name w:val="TOC Heading"/>
    <w:basedOn w:val="1"/>
    <w:next w:val="a"/>
    <w:uiPriority w:val="39"/>
    <w:unhideWhenUsed/>
    <w:qFormat/>
    <w:rsid w:val="001A4F40"/>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1A4F40"/>
  </w:style>
  <w:style w:type="paragraph" w:styleId="TOC2">
    <w:name w:val="toc 2"/>
    <w:basedOn w:val="a"/>
    <w:next w:val="a"/>
    <w:autoRedefine/>
    <w:uiPriority w:val="39"/>
    <w:unhideWhenUsed/>
    <w:rsid w:val="001A4F40"/>
    <w:pPr>
      <w:ind w:leftChars="200" w:left="420"/>
    </w:pPr>
  </w:style>
  <w:style w:type="paragraph" w:styleId="TOC3">
    <w:name w:val="toc 3"/>
    <w:basedOn w:val="a"/>
    <w:next w:val="a"/>
    <w:autoRedefine/>
    <w:uiPriority w:val="39"/>
    <w:unhideWhenUsed/>
    <w:rsid w:val="001A4F40"/>
    <w:pPr>
      <w:ind w:leftChars="400" w:left="840"/>
    </w:pPr>
  </w:style>
  <w:style w:type="character" w:styleId="af4">
    <w:name w:val="Hyperlink"/>
    <w:basedOn w:val="a0"/>
    <w:uiPriority w:val="99"/>
    <w:unhideWhenUsed/>
    <w:rsid w:val="001A4F40"/>
    <w:rPr>
      <w:color w:val="467886" w:themeColor="hyperlink"/>
      <w:u w:val="single"/>
    </w:rPr>
  </w:style>
  <w:style w:type="paragraph" w:styleId="af5">
    <w:name w:val="caption"/>
    <w:basedOn w:val="a"/>
    <w:next w:val="a"/>
    <w:uiPriority w:val="35"/>
    <w:unhideWhenUsed/>
    <w:qFormat/>
    <w:rsid w:val="001D0FD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8304">
      <w:bodyDiv w:val="1"/>
      <w:marLeft w:val="0"/>
      <w:marRight w:val="0"/>
      <w:marTop w:val="0"/>
      <w:marBottom w:val="0"/>
      <w:divBdr>
        <w:top w:val="none" w:sz="0" w:space="0" w:color="auto"/>
        <w:left w:val="none" w:sz="0" w:space="0" w:color="auto"/>
        <w:bottom w:val="none" w:sz="0" w:space="0" w:color="auto"/>
        <w:right w:val="none" w:sz="0" w:space="0" w:color="auto"/>
      </w:divBdr>
    </w:div>
    <w:div w:id="16976578">
      <w:bodyDiv w:val="1"/>
      <w:marLeft w:val="0"/>
      <w:marRight w:val="0"/>
      <w:marTop w:val="0"/>
      <w:marBottom w:val="0"/>
      <w:divBdr>
        <w:top w:val="none" w:sz="0" w:space="0" w:color="auto"/>
        <w:left w:val="none" w:sz="0" w:space="0" w:color="auto"/>
        <w:bottom w:val="none" w:sz="0" w:space="0" w:color="auto"/>
        <w:right w:val="none" w:sz="0" w:space="0" w:color="auto"/>
      </w:divBdr>
    </w:div>
    <w:div w:id="32269618">
      <w:bodyDiv w:val="1"/>
      <w:marLeft w:val="0"/>
      <w:marRight w:val="0"/>
      <w:marTop w:val="0"/>
      <w:marBottom w:val="0"/>
      <w:divBdr>
        <w:top w:val="none" w:sz="0" w:space="0" w:color="auto"/>
        <w:left w:val="none" w:sz="0" w:space="0" w:color="auto"/>
        <w:bottom w:val="none" w:sz="0" w:space="0" w:color="auto"/>
        <w:right w:val="none" w:sz="0" w:space="0" w:color="auto"/>
      </w:divBdr>
    </w:div>
    <w:div w:id="74665594">
      <w:bodyDiv w:val="1"/>
      <w:marLeft w:val="0"/>
      <w:marRight w:val="0"/>
      <w:marTop w:val="0"/>
      <w:marBottom w:val="0"/>
      <w:divBdr>
        <w:top w:val="none" w:sz="0" w:space="0" w:color="auto"/>
        <w:left w:val="none" w:sz="0" w:space="0" w:color="auto"/>
        <w:bottom w:val="none" w:sz="0" w:space="0" w:color="auto"/>
        <w:right w:val="none" w:sz="0" w:space="0" w:color="auto"/>
      </w:divBdr>
    </w:div>
    <w:div w:id="93015925">
      <w:bodyDiv w:val="1"/>
      <w:marLeft w:val="0"/>
      <w:marRight w:val="0"/>
      <w:marTop w:val="0"/>
      <w:marBottom w:val="0"/>
      <w:divBdr>
        <w:top w:val="none" w:sz="0" w:space="0" w:color="auto"/>
        <w:left w:val="none" w:sz="0" w:space="0" w:color="auto"/>
        <w:bottom w:val="none" w:sz="0" w:space="0" w:color="auto"/>
        <w:right w:val="none" w:sz="0" w:space="0" w:color="auto"/>
      </w:divBdr>
    </w:div>
    <w:div w:id="94904256">
      <w:bodyDiv w:val="1"/>
      <w:marLeft w:val="0"/>
      <w:marRight w:val="0"/>
      <w:marTop w:val="0"/>
      <w:marBottom w:val="0"/>
      <w:divBdr>
        <w:top w:val="none" w:sz="0" w:space="0" w:color="auto"/>
        <w:left w:val="none" w:sz="0" w:space="0" w:color="auto"/>
        <w:bottom w:val="none" w:sz="0" w:space="0" w:color="auto"/>
        <w:right w:val="none" w:sz="0" w:space="0" w:color="auto"/>
      </w:divBdr>
      <w:divsChild>
        <w:div w:id="269434557">
          <w:marLeft w:val="0"/>
          <w:marRight w:val="0"/>
          <w:marTop w:val="0"/>
          <w:marBottom w:val="0"/>
          <w:divBdr>
            <w:top w:val="none" w:sz="0" w:space="0" w:color="auto"/>
            <w:left w:val="none" w:sz="0" w:space="0" w:color="auto"/>
            <w:bottom w:val="none" w:sz="0" w:space="0" w:color="auto"/>
            <w:right w:val="none" w:sz="0" w:space="0" w:color="auto"/>
          </w:divBdr>
        </w:div>
      </w:divsChild>
    </w:div>
    <w:div w:id="190729866">
      <w:bodyDiv w:val="1"/>
      <w:marLeft w:val="0"/>
      <w:marRight w:val="0"/>
      <w:marTop w:val="0"/>
      <w:marBottom w:val="0"/>
      <w:divBdr>
        <w:top w:val="none" w:sz="0" w:space="0" w:color="auto"/>
        <w:left w:val="none" w:sz="0" w:space="0" w:color="auto"/>
        <w:bottom w:val="none" w:sz="0" w:space="0" w:color="auto"/>
        <w:right w:val="none" w:sz="0" w:space="0" w:color="auto"/>
      </w:divBdr>
    </w:div>
    <w:div w:id="192573319">
      <w:bodyDiv w:val="1"/>
      <w:marLeft w:val="0"/>
      <w:marRight w:val="0"/>
      <w:marTop w:val="0"/>
      <w:marBottom w:val="0"/>
      <w:divBdr>
        <w:top w:val="none" w:sz="0" w:space="0" w:color="auto"/>
        <w:left w:val="none" w:sz="0" w:space="0" w:color="auto"/>
        <w:bottom w:val="none" w:sz="0" w:space="0" w:color="auto"/>
        <w:right w:val="none" w:sz="0" w:space="0" w:color="auto"/>
      </w:divBdr>
      <w:divsChild>
        <w:div w:id="52244260">
          <w:marLeft w:val="0"/>
          <w:marRight w:val="0"/>
          <w:marTop w:val="0"/>
          <w:marBottom w:val="0"/>
          <w:divBdr>
            <w:top w:val="none" w:sz="0" w:space="0" w:color="auto"/>
            <w:left w:val="none" w:sz="0" w:space="0" w:color="auto"/>
            <w:bottom w:val="none" w:sz="0" w:space="0" w:color="auto"/>
            <w:right w:val="none" w:sz="0" w:space="0" w:color="auto"/>
          </w:divBdr>
        </w:div>
      </w:divsChild>
    </w:div>
    <w:div w:id="193083578">
      <w:bodyDiv w:val="1"/>
      <w:marLeft w:val="0"/>
      <w:marRight w:val="0"/>
      <w:marTop w:val="0"/>
      <w:marBottom w:val="0"/>
      <w:divBdr>
        <w:top w:val="none" w:sz="0" w:space="0" w:color="auto"/>
        <w:left w:val="none" w:sz="0" w:space="0" w:color="auto"/>
        <w:bottom w:val="none" w:sz="0" w:space="0" w:color="auto"/>
        <w:right w:val="none" w:sz="0" w:space="0" w:color="auto"/>
      </w:divBdr>
    </w:div>
    <w:div w:id="218369966">
      <w:bodyDiv w:val="1"/>
      <w:marLeft w:val="0"/>
      <w:marRight w:val="0"/>
      <w:marTop w:val="0"/>
      <w:marBottom w:val="0"/>
      <w:divBdr>
        <w:top w:val="none" w:sz="0" w:space="0" w:color="auto"/>
        <w:left w:val="none" w:sz="0" w:space="0" w:color="auto"/>
        <w:bottom w:val="none" w:sz="0" w:space="0" w:color="auto"/>
        <w:right w:val="none" w:sz="0" w:space="0" w:color="auto"/>
      </w:divBdr>
    </w:div>
    <w:div w:id="219096695">
      <w:bodyDiv w:val="1"/>
      <w:marLeft w:val="0"/>
      <w:marRight w:val="0"/>
      <w:marTop w:val="0"/>
      <w:marBottom w:val="0"/>
      <w:divBdr>
        <w:top w:val="none" w:sz="0" w:space="0" w:color="auto"/>
        <w:left w:val="none" w:sz="0" w:space="0" w:color="auto"/>
        <w:bottom w:val="none" w:sz="0" w:space="0" w:color="auto"/>
        <w:right w:val="none" w:sz="0" w:space="0" w:color="auto"/>
      </w:divBdr>
    </w:div>
    <w:div w:id="224490677">
      <w:bodyDiv w:val="1"/>
      <w:marLeft w:val="0"/>
      <w:marRight w:val="0"/>
      <w:marTop w:val="0"/>
      <w:marBottom w:val="0"/>
      <w:divBdr>
        <w:top w:val="none" w:sz="0" w:space="0" w:color="auto"/>
        <w:left w:val="none" w:sz="0" w:space="0" w:color="auto"/>
        <w:bottom w:val="none" w:sz="0" w:space="0" w:color="auto"/>
        <w:right w:val="none" w:sz="0" w:space="0" w:color="auto"/>
      </w:divBdr>
    </w:div>
    <w:div w:id="227620839">
      <w:bodyDiv w:val="1"/>
      <w:marLeft w:val="0"/>
      <w:marRight w:val="0"/>
      <w:marTop w:val="0"/>
      <w:marBottom w:val="0"/>
      <w:divBdr>
        <w:top w:val="none" w:sz="0" w:space="0" w:color="auto"/>
        <w:left w:val="none" w:sz="0" w:space="0" w:color="auto"/>
        <w:bottom w:val="none" w:sz="0" w:space="0" w:color="auto"/>
        <w:right w:val="none" w:sz="0" w:space="0" w:color="auto"/>
      </w:divBdr>
    </w:div>
    <w:div w:id="241916593">
      <w:bodyDiv w:val="1"/>
      <w:marLeft w:val="0"/>
      <w:marRight w:val="0"/>
      <w:marTop w:val="0"/>
      <w:marBottom w:val="0"/>
      <w:divBdr>
        <w:top w:val="none" w:sz="0" w:space="0" w:color="auto"/>
        <w:left w:val="none" w:sz="0" w:space="0" w:color="auto"/>
        <w:bottom w:val="none" w:sz="0" w:space="0" w:color="auto"/>
        <w:right w:val="none" w:sz="0" w:space="0" w:color="auto"/>
      </w:divBdr>
    </w:div>
    <w:div w:id="407846014">
      <w:bodyDiv w:val="1"/>
      <w:marLeft w:val="0"/>
      <w:marRight w:val="0"/>
      <w:marTop w:val="0"/>
      <w:marBottom w:val="0"/>
      <w:divBdr>
        <w:top w:val="none" w:sz="0" w:space="0" w:color="auto"/>
        <w:left w:val="none" w:sz="0" w:space="0" w:color="auto"/>
        <w:bottom w:val="none" w:sz="0" w:space="0" w:color="auto"/>
        <w:right w:val="none" w:sz="0" w:space="0" w:color="auto"/>
      </w:divBdr>
    </w:div>
    <w:div w:id="420221651">
      <w:bodyDiv w:val="1"/>
      <w:marLeft w:val="0"/>
      <w:marRight w:val="0"/>
      <w:marTop w:val="0"/>
      <w:marBottom w:val="0"/>
      <w:divBdr>
        <w:top w:val="none" w:sz="0" w:space="0" w:color="auto"/>
        <w:left w:val="none" w:sz="0" w:space="0" w:color="auto"/>
        <w:bottom w:val="none" w:sz="0" w:space="0" w:color="auto"/>
        <w:right w:val="none" w:sz="0" w:space="0" w:color="auto"/>
      </w:divBdr>
    </w:div>
    <w:div w:id="429743074">
      <w:bodyDiv w:val="1"/>
      <w:marLeft w:val="0"/>
      <w:marRight w:val="0"/>
      <w:marTop w:val="0"/>
      <w:marBottom w:val="0"/>
      <w:divBdr>
        <w:top w:val="none" w:sz="0" w:space="0" w:color="auto"/>
        <w:left w:val="none" w:sz="0" w:space="0" w:color="auto"/>
        <w:bottom w:val="none" w:sz="0" w:space="0" w:color="auto"/>
        <w:right w:val="none" w:sz="0" w:space="0" w:color="auto"/>
      </w:divBdr>
    </w:div>
    <w:div w:id="432631136">
      <w:bodyDiv w:val="1"/>
      <w:marLeft w:val="0"/>
      <w:marRight w:val="0"/>
      <w:marTop w:val="0"/>
      <w:marBottom w:val="0"/>
      <w:divBdr>
        <w:top w:val="none" w:sz="0" w:space="0" w:color="auto"/>
        <w:left w:val="none" w:sz="0" w:space="0" w:color="auto"/>
        <w:bottom w:val="none" w:sz="0" w:space="0" w:color="auto"/>
        <w:right w:val="none" w:sz="0" w:space="0" w:color="auto"/>
      </w:divBdr>
    </w:div>
    <w:div w:id="439641755">
      <w:bodyDiv w:val="1"/>
      <w:marLeft w:val="0"/>
      <w:marRight w:val="0"/>
      <w:marTop w:val="0"/>
      <w:marBottom w:val="0"/>
      <w:divBdr>
        <w:top w:val="none" w:sz="0" w:space="0" w:color="auto"/>
        <w:left w:val="none" w:sz="0" w:space="0" w:color="auto"/>
        <w:bottom w:val="none" w:sz="0" w:space="0" w:color="auto"/>
        <w:right w:val="none" w:sz="0" w:space="0" w:color="auto"/>
      </w:divBdr>
    </w:div>
    <w:div w:id="447705138">
      <w:bodyDiv w:val="1"/>
      <w:marLeft w:val="0"/>
      <w:marRight w:val="0"/>
      <w:marTop w:val="0"/>
      <w:marBottom w:val="0"/>
      <w:divBdr>
        <w:top w:val="none" w:sz="0" w:space="0" w:color="auto"/>
        <w:left w:val="none" w:sz="0" w:space="0" w:color="auto"/>
        <w:bottom w:val="none" w:sz="0" w:space="0" w:color="auto"/>
        <w:right w:val="none" w:sz="0" w:space="0" w:color="auto"/>
      </w:divBdr>
    </w:div>
    <w:div w:id="453720522">
      <w:bodyDiv w:val="1"/>
      <w:marLeft w:val="0"/>
      <w:marRight w:val="0"/>
      <w:marTop w:val="0"/>
      <w:marBottom w:val="0"/>
      <w:divBdr>
        <w:top w:val="none" w:sz="0" w:space="0" w:color="auto"/>
        <w:left w:val="none" w:sz="0" w:space="0" w:color="auto"/>
        <w:bottom w:val="none" w:sz="0" w:space="0" w:color="auto"/>
        <w:right w:val="none" w:sz="0" w:space="0" w:color="auto"/>
      </w:divBdr>
      <w:divsChild>
        <w:div w:id="79789465">
          <w:marLeft w:val="0"/>
          <w:marRight w:val="0"/>
          <w:marTop w:val="0"/>
          <w:marBottom w:val="0"/>
          <w:divBdr>
            <w:top w:val="none" w:sz="0" w:space="0" w:color="auto"/>
            <w:left w:val="none" w:sz="0" w:space="0" w:color="auto"/>
            <w:bottom w:val="none" w:sz="0" w:space="0" w:color="auto"/>
            <w:right w:val="none" w:sz="0" w:space="0" w:color="auto"/>
          </w:divBdr>
        </w:div>
        <w:div w:id="1936551373">
          <w:marLeft w:val="0"/>
          <w:marRight w:val="0"/>
          <w:marTop w:val="0"/>
          <w:marBottom w:val="0"/>
          <w:divBdr>
            <w:top w:val="none" w:sz="0" w:space="0" w:color="auto"/>
            <w:left w:val="none" w:sz="0" w:space="0" w:color="auto"/>
            <w:bottom w:val="none" w:sz="0" w:space="0" w:color="auto"/>
            <w:right w:val="none" w:sz="0" w:space="0" w:color="auto"/>
          </w:divBdr>
        </w:div>
        <w:div w:id="1876114453">
          <w:marLeft w:val="0"/>
          <w:marRight w:val="0"/>
          <w:marTop w:val="0"/>
          <w:marBottom w:val="0"/>
          <w:divBdr>
            <w:top w:val="none" w:sz="0" w:space="0" w:color="auto"/>
            <w:left w:val="none" w:sz="0" w:space="0" w:color="auto"/>
            <w:bottom w:val="none" w:sz="0" w:space="0" w:color="auto"/>
            <w:right w:val="none" w:sz="0" w:space="0" w:color="auto"/>
          </w:divBdr>
        </w:div>
        <w:div w:id="25760344">
          <w:marLeft w:val="0"/>
          <w:marRight w:val="0"/>
          <w:marTop w:val="0"/>
          <w:marBottom w:val="0"/>
          <w:divBdr>
            <w:top w:val="none" w:sz="0" w:space="0" w:color="auto"/>
            <w:left w:val="none" w:sz="0" w:space="0" w:color="auto"/>
            <w:bottom w:val="none" w:sz="0" w:space="0" w:color="auto"/>
            <w:right w:val="none" w:sz="0" w:space="0" w:color="auto"/>
          </w:divBdr>
        </w:div>
        <w:div w:id="407465234">
          <w:marLeft w:val="0"/>
          <w:marRight w:val="0"/>
          <w:marTop w:val="0"/>
          <w:marBottom w:val="0"/>
          <w:divBdr>
            <w:top w:val="none" w:sz="0" w:space="0" w:color="auto"/>
            <w:left w:val="none" w:sz="0" w:space="0" w:color="auto"/>
            <w:bottom w:val="none" w:sz="0" w:space="0" w:color="auto"/>
            <w:right w:val="none" w:sz="0" w:space="0" w:color="auto"/>
          </w:divBdr>
        </w:div>
        <w:div w:id="1392996761">
          <w:marLeft w:val="0"/>
          <w:marRight w:val="0"/>
          <w:marTop w:val="0"/>
          <w:marBottom w:val="0"/>
          <w:divBdr>
            <w:top w:val="none" w:sz="0" w:space="0" w:color="auto"/>
            <w:left w:val="none" w:sz="0" w:space="0" w:color="auto"/>
            <w:bottom w:val="none" w:sz="0" w:space="0" w:color="auto"/>
            <w:right w:val="none" w:sz="0" w:space="0" w:color="auto"/>
          </w:divBdr>
        </w:div>
        <w:div w:id="329529182">
          <w:marLeft w:val="0"/>
          <w:marRight w:val="0"/>
          <w:marTop w:val="0"/>
          <w:marBottom w:val="0"/>
          <w:divBdr>
            <w:top w:val="none" w:sz="0" w:space="0" w:color="auto"/>
            <w:left w:val="none" w:sz="0" w:space="0" w:color="auto"/>
            <w:bottom w:val="none" w:sz="0" w:space="0" w:color="auto"/>
            <w:right w:val="none" w:sz="0" w:space="0" w:color="auto"/>
          </w:divBdr>
        </w:div>
      </w:divsChild>
    </w:div>
    <w:div w:id="472254780">
      <w:bodyDiv w:val="1"/>
      <w:marLeft w:val="0"/>
      <w:marRight w:val="0"/>
      <w:marTop w:val="0"/>
      <w:marBottom w:val="0"/>
      <w:divBdr>
        <w:top w:val="none" w:sz="0" w:space="0" w:color="auto"/>
        <w:left w:val="none" w:sz="0" w:space="0" w:color="auto"/>
        <w:bottom w:val="none" w:sz="0" w:space="0" w:color="auto"/>
        <w:right w:val="none" w:sz="0" w:space="0" w:color="auto"/>
      </w:divBdr>
    </w:div>
    <w:div w:id="493229463">
      <w:bodyDiv w:val="1"/>
      <w:marLeft w:val="0"/>
      <w:marRight w:val="0"/>
      <w:marTop w:val="0"/>
      <w:marBottom w:val="0"/>
      <w:divBdr>
        <w:top w:val="none" w:sz="0" w:space="0" w:color="auto"/>
        <w:left w:val="none" w:sz="0" w:space="0" w:color="auto"/>
        <w:bottom w:val="none" w:sz="0" w:space="0" w:color="auto"/>
        <w:right w:val="none" w:sz="0" w:space="0" w:color="auto"/>
      </w:divBdr>
    </w:div>
    <w:div w:id="514851551">
      <w:bodyDiv w:val="1"/>
      <w:marLeft w:val="0"/>
      <w:marRight w:val="0"/>
      <w:marTop w:val="0"/>
      <w:marBottom w:val="0"/>
      <w:divBdr>
        <w:top w:val="none" w:sz="0" w:space="0" w:color="auto"/>
        <w:left w:val="none" w:sz="0" w:space="0" w:color="auto"/>
        <w:bottom w:val="none" w:sz="0" w:space="0" w:color="auto"/>
        <w:right w:val="none" w:sz="0" w:space="0" w:color="auto"/>
      </w:divBdr>
    </w:div>
    <w:div w:id="538394313">
      <w:bodyDiv w:val="1"/>
      <w:marLeft w:val="0"/>
      <w:marRight w:val="0"/>
      <w:marTop w:val="0"/>
      <w:marBottom w:val="0"/>
      <w:divBdr>
        <w:top w:val="none" w:sz="0" w:space="0" w:color="auto"/>
        <w:left w:val="none" w:sz="0" w:space="0" w:color="auto"/>
        <w:bottom w:val="none" w:sz="0" w:space="0" w:color="auto"/>
        <w:right w:val="none" w:sz="0" w:space="0" w:color="auto"/>
      </w:divBdr>
      <w:divsChild>
        <w:div w:id="126509901">
          <w:marLeft w:val="0"/>
          <w:marRight w:val="0"/>
          <w:marTop w:val="0"/>
          <w:marBottom w:val="0"/>
          <w:divBdr>
            <w:top w:val="none" w:sz="0" w:space="0" w:color="auto"/>
            <w:left w:val="none" w:sz="0" w:space="0" w:color="auto"/>
            <w:bottom w:val="none" w:sz="0" w:space="0" w:color="auto"/>
            <w:right w:val="none" w:sz="0" w:space="0" w:color="auto"/>
          </w:divBdr>
        </w:div>
      </w:divsChild>
    </w:div>
    <w:div w:id="570043971">
      <w:bodyDiv w:val="1"/>
      <w:marLeft w:val="0"/>
      <w:marRight w:val="0"/>
      <w:marTop w:val="0"/>
      <w:marBottom w:val="0"/>
      <w:divBdr>
        <w:top w:val="none" w:sz="0" w:space="0" w:color="auto"/>
        <w:left w:val="none" w:sz="0" w:space="0" w:color="auto"/>
        <w:bottom w:val="none" w:sz="0" w:space="0" w:color="auto"/>
        <w:right w:val="none" w:sz="0" w:space="0" w:color="auto"/>
      </w:divBdr>
    </w:div>
    <w:div w:id="594947033">
      <w:bodyDiv w:val="1"/>
      <w:marLeft w:val="0"/>
      <w:marRight w:val="0"/>
      <w:marTop w:val="0"/>
      <w:marBottom w:val="0"/>
      <w:divBdr>
        <w:top w:val="none" w:sz="0" w:space="0" w:color="auto"/>
        <w:left w:val="none" w:sz="0" w:space="0" w:color="auto"/>
        <w:bottom w:val="none" w:sz="0" w:space="0" w:color="auto"/>
        <w:right w:val="none" w:sz="0" w:space="0" w:color="auto"/>
      </w:divBdr>
    </w:div>
    <w:div w:id="646473257">
      <w:bodyDiv w:val="1"/>
      <w:marLeft w:val="0"/>
      <w:marRight w:val="0"/>
      <w:marTop w:val="0"/>
      <w:marBottom w:val="0"/>
      <w:divBdr>
        <w:top w:val="none" w:sz="0" w:space="0" w:color="auto"/>
        <w:left w:val="none" w:sz="0" w:space="0" w:color="auto"/>
        <w:bottom w:val="none" w:sz="0" w:space="0" w:color="auto"/>
        <w:right w:val="none" w:sz="0" w:space="0" w:color="auto"/>
      </w:divBdr>
    </w:div>
    <w:div w:id="652023312">
      <w:bodyDiv w:val="1"/>
      <w:marLeft w:val="0"/>
      <w:marRight w:val="0"/>
      <w:marTop w:val="0"/>
      <w:marBottom w:val="0"/>
      <w:divBdr>
        <w:top w:val="none" w:sz="0" w:space="0" w:color="auto"/>
        <w:left w:val="none" w:sz="0" w:space="0" w:color="auto"/>
        <w:bottom w:val="none" w:sz="0" w:space="0" w:color="auto"/>
        <w:right w:val="none" w:sz="0" w:space="0" w:color="auto"/>
      </w:divBdr>
    </w:div>
    <w:div w:id="654653415">
      <w:bodyDiv w:val="1"/>
      <w:marLeft w:val="0"/>
      <w:marRight w:val="0"/>
      <w:marTop w:val="0"/>
      <w:marBottom w:val="0"/>
      <w:divBdr>
        <w:top w:val="none" w:sz="0" w:space="0" w:color="auto"/>
        <w:left w:val="none" w:sz="0" w:space="0" w:color="auto"/>
        <w:bottom w:val="none" w:sz="0" w:space="0" w:color="auto"/>
        <w:right w:val="none" w:sz="0" w:space="0" w:color="auto"/>
      </w:divBdr>
    </w:div>
    <w:div w:id="669329671">
      <w:bodyDiv w:val="1"/>
      <w:marLeft w:val="0"/>
      <w:marRight w:val="0"/>
      <w:marTop w:val="0"/>
      <w:marBottom w:val="0"/>
      <w:divBdr>
        <w:top w:val="none" w:sz="0" w:space="0" w:color="auto"/>
        <w:left w:val="none" w:sz="0" w:space="0" w:color="auto"/>
        <w:bottom w:val="none" w:sz="0" w:space="0" w:color="auto"/>
        <w:right w:val="none" w:sz="0" w:space="0" w:color="auto"/>
      </w:divBdr>
    </w:div>
    <w:div w:id="696002631">
      <w:bodyDiv w:val="1"/>
      <w:marLeft w:val="0"/>
      <w:marRight w:val="0"/>
      <w:marTop w:val="0"/>
      <w:marBottom w:val="0"/>
      <w:divBdr>
        <w:top w:val="none" w:sz="0" w:space="0" w:color="auto"/>
        <w:left w:val="none" w:sz="0" w:space="0" w:color="auto"/>
        <w:bottom w:val="none" w:sz="0" w:space="0" w:color="auto"/>
        <w:right w:val="none" w:sz="0" w:space="0" w:color="auto"/>
      </w:divBdr>
    </w:div>
    <w:div w:id="707989841">
      <w:bodyDiv w:val="1"/>
      <w:marLeft w:val="0"/>
      <w:marRight w:val="0"/>
      <w:marTop w:val="0"/>
      <w:marBottom w:val="0"/>
      <w:divBdr>
        <w:top w:val="none" w:sz="0" w:space="0" w:color="auto"/>
        <w:left w:val="none" w:sz="0" w:space="0" w:color="auto"/>
        <w:bottom w:val="none" w:sz="0" w:space="0" w:color="auto"/>
        <w:right w:val="none" w:sz="0" w:space="0" w:color="auto"/>
      </w:divBdr>
    </w:div>
    <w:div w:id="726227066">
      <w:bodyDiv w:val="1"/>
      <w:marLeft w:val="0"/>
      <w:marRight w:val="0"/>
      <w:marTop w:val="0"/>
      <w:marBottom w:val="0"/>
      <w:divBdr>
        <w:top w:val="none" w:sz="0" w:space="0" w:color="auto"/>
        <w:left w:val="none" w:sz="0" w:space="0" w:color="auto"/>
        <w:bottom w:val="none" w:sz="0" w:space="0" w:color="auto"/>
        <w:right w:val="none" w:sz="0" w:space="0" w:color="auto"/>
      </w:divBdr>
    </w:div>
    <w:div w:id="751896905">
      <w:bodyDiv w:val="1"/>
      <w:marLeft w:val="0"/>
      <w:marRight w:val="0"/>
      <w:marTop w:val="0"/>
      <w:marBottom w:val="0"/>
      <w:divBdr>
        <w:top w:val="none" w:sz="0" w:space="0" w:color="auto"/>
        <w:left w:val="none" w:sz="0" w:space="0" w:color="auto"/>
        <w:bottom w:val="none" w:sz="0" w:space="0" w:color="auto"/>
        <w:right w:val="none" w:sz="0" w:space="0" w:color="auto"/>
      </w:divBdr>
    </w:div>
    <w:div w:id="762074130">
      <w:bodyDiv w:val="1"/>
      <w:marLeft w:val="0"/>
      <w:marRight w:val="0"/>
      <w:marTop w:val="0"/>
      <w:marBottom w:val="0"/>
      <w:divBdr>
        <w:top w:val="none" w:sz="0" w:space="0" w:color="auto"/>
        <w:left w:val="none" w:sz="0" w:space="0" w:color="auto"/>
        <w:bottom w:val="none" w:sz="0" w:space="0" w:color="auto"/>
        <w:right w:val="none" w:sz="0" w:space="0" w:color="auto"/>
      </w:divBdr>
    </w:div>
    <w:div w:id="793056475">
      <w:bodyDiv w:val="1"/>
      <w:marLeft w:val="0"/>
      <w:marRight w:val="0"/>
      <w:marTop w:val="0"/>
      <w:marBottom w:val="0"/>
      <w:divBdr>
        <w:top w:val="none" w:sz="0" w:space="0" w:color="auto"/>
        <w:left w:val="none" w:sz="0" w:space="0" w:color="auto"/>
        <w:bottom w:val="none" w:sz="0" w:space="0" w:color="auto"/>
        <w:right w:val="none" w:sz="0" w:space="0" w:color="auto"/>
      </w:divBdr>
    </w:div>
    <w:div w:id="796725295">
      <w:bodyDiv w:val="1"/>
      <w:marLeft w:val="0"/>
      <w:marRight w:val="0"/>
      <w:marTop w:val="0"/>
      <w:marBottom w:val="0"/>
      <w:divBdr>
        <w:top w:val="none" w:sz="0" w:space="0" w:color="auto"/>
        <w:left w:val="none" w:sz="0" w:space="0" w:color="auto"/>
        <w:bottom w:val="none" w:sz="0" w:space="0" w:color="auto"/>
        <w:right w:val="none" w:sz="0" w:space="0" w:color="auto"/>
      </w:divBdr>
    </w:div>
    <w:div w:id="807283853">
      <w:bodyDiv w:val="1"/>
      <w:marLeft w:val="0"/>
      <w:marRight w:val="0"/>
      <w:marTop w:val="0"/>
      <w:marBottom w:val="0"/>
      <w:divBdr>
        <w:top w:val="none" w:sz="0" w:space="0" w:color="auto"/>
        <w:left w:val="none" w:sz="0" w:space="0" w:color="auto"/>
        <w:bottom w:val="none" w:sz="0" w:space="0" w:color="auto"/>
        <w:right w:val="none" w:sz="0" w:space="0" w:color="auto"/>
      </w:divBdr>
    </w:div>
    <w:div w:id="826286593">
      <w:bodyDiv w:val="1"/>
      <w:marLeft w:val="0"/>
      <w:marRight w:val="0"/>
      <w:marTop w:val="0"/>
      <w:marBottom w:val="0"/>
      <w:divBdr>
        <w:top w:val="none" w:sz="0" w:space="0" w:color="auto"/>
        <w:left w:val="none" w:sz="0" w:space="0" w:color="auto"/>
        <w:bottom w:val="none" w:sz="0" w:space="0" w:color="auto"/>
        <w:right w:val="none" w:sz="0" w:space="0" w:color="auto"/>
      </w:divBdr>
    </w:div>
    <w:div w:id="871067954">
      <w:bodyDiv w:val="1"/>
      <w:marLeft w:val="0"/>
      <w:marRight w:val="0"/>
      <w:marTop w:val="0"/>
      <w:marBottom w:val="0"/>
      <w:divBdr>
        <w:top w:val="none" w:sz="0" w:space="0" w:color="auto"/>
        <w:left w:val="none" w:sz="0" w:space="0" w:color="auto"/>
        <w:bottom w:val="none" w:sz="0" w:space="0" w:color="auto"/>
        <w:right w:val="none" w:sz="0" w:space="0" w:color="auto"/>
      </w:divBdr>
    </w:div>
    <w:div w:id="883447667">
      <w:bodyDiv w:val="1"/>
      <w:marLeft w:val="0"/>
      <w:marRight w:val="0"/>
      <w:marTop w:val="0"/>
      <w:marBottom w:val="0"/>
      <w:divBdr>
        <w:top w:val="none" w:sz="0" w:space="0" w:color="auto"/>
        <w:left w:val="none" w:sz="0" w:space="0" w:color="auto"/>
        <w:bottom w:val="none" w:sz="0" w:space="0" w:color="auto"/>
        <w:right w:val="none" w:sz="0" w:space="0" w:color="auto"/>
      </w:divBdr>
    </w:div>
    <w:div w:id="900554954">
      <w:bodyDiv w:val="1"/>
      <w:marLeft w:val="0"/>
      <w:marRight w:val="0"/>
      <w:marTop w:val="0"/>
      <w:marBottom w:val="0"/>
      <w:divBdr>
        <w:top w:val="none" w:sz="0" w:space="0" w:color="auto"/>
        <w:left w:val="none" w:sz="0" w:space="0" w:color="auto"/>
        <w:bottom w:val="none" w:sz="0" w:space="0" w:color="auto"/>
        <w:right w:val="none" w:sz="0" w:space="0" w:color="auto"/>
      </w:divBdr>
      <w:divsChild>
        <w:div w:id="437021934">
          <w:marLeft w:val="0"/>
          <w:marRight w:val="0"/>
          <w:marTop w:val="0"/>
          <w:marBottom w:val="0"/>
          <w:divBdr>
            <w:top w:val="none" w:sz="0" w:space="0" w:color="auto"/>
            <w:left w:val="none" w:sz="0" w:space="0" w:color="auto"/>
            <w:bottom w:val="none" w:sz="0" w:space="0" w:color="auto"/>
            <w:right w:val="none" w:sz="0" w:space="0" w:color="auto"/>
          </w:divBdr>
        </w:div>
        <w:div w:id="1356152691">
          <w:marLeft w:val="0"/>
          <w:marRight w:val="0"/>
          <w:marTop w:val="0"/>
          <w:marBottom w:val="0"/>
          <w:divBdr>
            <w:top w:val="none" w:sz="0" w:space="0" w:color="auto"/>
            <w:left w:val="none" w:sz="0" w:space="0" w:color="auto"/>
            <w:bottom w:val="none" w:sz="0" w:space="0" w:color="auto"/>
            <w:right w:val="none" w:sz="0" w:space="0" w:color="auto"/>
          </w:divBdr>
          <w:divsChild>
            <w:div w:id="3978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21855">
      <w:bodyDiv w:val="1"/>
      <w:marLeft w:val="0"/>
      <w:marRight w:val="0"/>
      <w:marTop w:val="0"/>
      <w:marBottom w:val="0"/>
      <w:divBdr>
        <w:top w:val="none" w:sz="0" w:space="0" w:color="auto"/>
        <w:left w:val="none" w:sz="0" w:space="0" w:color="auto"/>
        <w:bottom w:val="none" w:sz="0" w:space="0" w:color="auto"/>
        <w:right w:val="none" w:sz="0" w:space="0" w:color="auto"/>
      </w:divBdr>
      <w:divsChild>
        <w:div w:id="351614724">
          <w:marLeft w:val="0"/>
          <w:marRight w:val="0"/>
          <w:marTop w:val="0"/>
          <w:marBottom w:val="0"/>
          <w:divBdr>
            <w:top w:val="none" w:sz="0" w:space="0" w:color="auto"/>
            <w:left w:val="none" w:sz="0" w:space="0" w:color="auto"/>
            <w:bottom w:val="none" w:sz="0" w:space="0" w:color="auto"/>
            <w:right w:val="none" w:sz="0" w:space="0" w:color="auto"/>
          </w:divBdr>
        </w:div>
      </w:divsChild>
    </w:div>
    <w:div w:id="925461900">
      <w:bodyDiv w:val="1"/>
      <w:marLeft w:val="0"/>
      <w:marRight w:val="0"/>
      <w:marTop w:val="0"/>
      <w:marBottom w:val="0"/>
      <w:divBdr>
        <w:top w:val="none" w:sz="0" w:space="0" w:color="auto"/>
        <w:left w:val="none" w:sz="0" w:space="0" w:color="auto"/>
        <w:bottom w:val="none" w:sz="0" w:space="0" w:color="auto"/>
        <w:right w:val="none" w:sz="0" w:space="0" w:color="auto"/>
      </w:divBdr>
    </w:div>
    <w:div w:id="932740568">
      <w:bodyDiv w:val="1"/>
      <w:marLeft w:val="0"/>
      <w:marRight w:val="0"/>
      <w:marTop w:val="0"/>
      <w:marBottom w:val="0"/>
      <w:divBdr>
        <w:top w:val="none" w:sz="0" w:space="0" w:color="auto"/>
        <w:left w:val="none" w:sz="0" w:space="0" w:color="auto"/>
        <w:bottom w:val="none" w:sz="0" w:space="0" w:color="auto"/>
        <w:right w:val="none" w:sz="0" w:space="0" w:color="auto"/>
      </w:divBdr>
    </w:div>
    <w:div w:id="950404610">
      <w:bodyDiv w:val="1"/>
      <w:marLeft w:val="0"/>
      <w:marRight w:val="0"/>
      <w:marTop w:val="0"/>
      <w:marBottom w:val="0"/>
      <w:divBdr>
        <w:top w:val="none" w:sz="0" w:space="0" w:color="auto"/>
        <w:left w:val="none" w:sz="0" w:space="0" w:color="auto"/>
        <w:bottom w:val="none" w:sz="0" w:space="0" w:color="auto"/>
        <w:right w:val="none" w:sz="0" w:space="0" w:color="auto"/>
      </w:divBdr>
    </w:div>
    <w:div w:id="964044174">
      <w:bodyDiv w:val="1"/>
      <w:marLeft w:val="0"/>
      <w:marRight w:val="0"/>
      <w:marTop w:val="0"/>
      <w:marBottom w:val="0"/>
      <w:divBdr>
        <w:top w:val="none" w:sz="0" w:space="0" w:color="auto"/>
        <w:left w:val="none" w:sz="0" w:space="0" w:color="auto"/>
        <w:bottom w:val="none" w:sz="0" w:space="0" w:color="auto"/>
        <w:right w:val="none" w:sz="0" w:space="0" w:color="auto"/>
      </w:divBdr>
    </w:div>
    <w:div w:id="978608170">
      <w:bodyDiv w:val="1"/>
      <w:marLeft w:val="0"/>
      <w:marRight w:val="0"/>
      <w:marTop w:val="0"/>
      <w:marBottom w:val="0"/>
      <w:divBdr>
        <w:top w:val="none" w:sz="0" w:space="0" w:color="auto"/>
        <w:left w:val="none" w:sz="0" w:space="0" w:color="auto"/>
        <w:bottom w:val="none" w:sz="0" w:space="0" w:color="auto"/>
        <w:right w:val="none" w:sz="0" w:space="0" w:color="auto"/>
      </w:divBdr>
    </w:div>
    <w:div w:id="1053042241">
      <w:bodyDiv w:val="1"/>
      <w:marLeft w:val="0"/>
      <w:marRight w:val="0"/>
      <w:marTop w:val="0"/>
      <w:marBottom w:val="0"/>
      <w:divBdr>
        <w:top w:val="none" w:sz="0" w:space="0" w:color="auto"/>
        <w:left w:val="none" w:sz="0" w:space="0" w:color="auto"/>
        <w:bottom w:val="none" w:sz="0" w:space="0" w:color="auto"/>
        <w:right w:val="none" w:sz="0" w:space="0" w:color="auto"/>
      </w:divBdr>
    </w:div>
    <w:div w:id="1056856890">
      <w:bodyDiv w:val="1"/>
      <w:marLeft w:val="0"/>
      <w:marRight w:val="0"/>
      <w:marTop w:val="0"/>
      <w:marBottom w:val="0"/>
      <w:divBdr>
        <w:top w:val="none" w:sz="0" w:space="0" w:color="auto"/>
        <w:left w:val="none" w:sz="0" w:space="0" w:color="auto"/>
        <w:bottom w:val="none" w:sz="0" w:space="0" w:color="auto"/>
        <w:right w:val="none" w:sz="0" w:space="0" w:color="auto"/>
      </w:divBdr>
    </w:div>
    <w:div w:id="1076781124">
      <w:bodyDiv w:val="1"/>
      <w:marLeft w:val="0"/>
      <w:marRight w:val="0"/>
      <w:marTop w:val="0"/>
      <w:marBottom w:val="0"/>
      <w:divBdr>
        <w:top w:val="none" w:sz="0" w:space="0" w:color="auto"/>
        <w:left w:val="none" w:sz="0" w:space="0" w:color="auto"/>
        <w:bottom w:val="none" w:sz="0" w:space="0" w:color="auto"/>
        <w:right w:val="none" w:sz="0" w:space="0" w:color="auto"/>
      </w:divBdr>
    </w:div>
    <w:div w:id="1079837663">
      <w:bodyDiv w:val="1"/>
      <w:marLeft w:val="0"/>
      <w:marRight w:val="0"/>
      <w:marTop w:val="0"/>
      <w:marBottom w:val="0"/>
      <w:divBdr>
        <w:top w:val="none" w:sz="0" w:space="0" w:color="auto"/>
        <w:left w:val="none" w:sz="0" w:space="0" w:color="auto"/>
        <w:bottom w:val="none" w:sz="0" w:space="0" w:color="auto"/>
        <w:right w:val="none" w:sz="0" w:space="0" w:color="auto"/>
      </w:divBdr>
    </w:div>
    <w:div w:id="1087844596">
      <w:bodyDiv w:val="1"/>
      <w:marLeft w:val="0"/>
      <w:marRight w:val="0"/>
      <w:marTop w:val="0"/>
      <w:marBottom w:val="0"/>
      <w:divBdr>
        <w:top w:val="none" w:sz="0" w:space="0" w:color="auto"/>
        <w:left w:val="none" w:sz="0" w:space="0" w:color="auto"/>
        <w:bottom w:val="none" w:sz="0" w:space="0" w:color="auto"/>
        <w:right w:val="none" w:sz="0" w:space="0" w:color="auto"/>
      </w:divBdr>
    </w:div>
    <w:div w:id="1098721142">
      <w:bodyDiv w:val="1"/>
      <w:marLeft w:val="0"/>
      <w:marRight w:val="0"/>
      <w:marTop w:val="0"/>
      <w:marBottom w:val="0"/>
      <w:divBdr>
        <w:top w:val="none" w:sz="0" w:space="0" w:color="auto"/>
        <w:left w:val="none" w:sz="0" w:space="0" w:color="auto"/>
        <w:bottom w:val="none" w:sz="0" w:space="0" w:color="auto"/>
        <w:right w:val="none" w:sz="0" w:space="0" w:color="auto"/>
      </w:divBdr>
    </w:div>
    <w:div w:id="1103303360">
      <w:bodyDiv w:val="1"/>
      <w:marLeft w:val="0"/>
      <w:marRight w:val="0"/>
      <w:marTop w:val="0"/>
      <w:marBottom w:val="0"/>
      <w:divBdr>
        <w:top w:val="none" w:sz="0" w:space="0" w:color="auto"/>
        <w:left w:val="none" w:sz="0" w:space="0" w:color="auto"/>
        <w:bottom w:val="none" w:sz="0" w:space="0" w:color="auto"/>
        <w:right w:val="none" w:sz="0" w:space="0" w:color="auto"/>
      </w:divBdr>
    </w:div>
    <w:div w:id="1112438556">
      <w:bodyDiv w:val="1"/>
      <w:marLeft w:val="0"/>
      <w:marRight w:val="0"/>
      <w:marTop w:val="0"/>
      <w:marBottom w:val="0"/>
      <w:divBdr>
        <w:top w:val="none" w:sz="0" w:space="0" w:color="auto"/>
        <w:left w:val="none" w:sz="0" w:space="0" w:color="auto"/>
        <w:bottom w:val="none" w:sz="0" w:space="0" w:color="auto"/>
        <w:right w:val="none" w:sz="0" w:space="0" w:color="auto"/>
      </w:divBdr>
    </w:div>
    <w:div w:id="1112675299">
      <w:bodyDiv w:val="1"/>
      <w:marLeft w:val="0"/>
      <w:marRight w:val="0"/>
      <w:marTop w:val="0"/>
      <w:marBottom w:val="0"/>
      <w:divBdr>
        <w:top w:val="none" w:sz="0" w:space="0" w:color="auto"/>
        <w:left w:val="none" w:sz="0" w:space="0" w:color="auto"/>
        <w:bottom w:val="none" w:sz="0" w:space="0" w:color="auto"/>
        <w:right w:val="none" w:sz="0" w:space="0" w:color="auto"/>
      </w:divBdr>
    </w:div>
    <w:div w:id="1126004285">
      <w:bodyDiv w:val="1"/>
      <w:marLeft w:val="0"/>
      <w:marRight w:val="0"/>
      <w:marTop w:val="0"/>
      <w:marBottom w:val="0"/>
      <w:divBdr>
        <w:top w:val="none" w:sz="0" w:space="0" w:color="auto"/>
        <w:left w:val="none" w:sz="0" w:space="0" w:color="auto"/>
        <w:bottom w:val="none" w:sz="0" w:space="0" w:color="auto"/>
        <w:right w:val="none" w:sz="0" w:space="0" w:color="auto"/>
      </w:divBdr>
    </w:div>
    <w:div w:id="1141653460">
      <w:bodyDiv w:val="1"/>
      <w:marLeft w:val="0"/>
      <w:marRight w:val="0"/>
      <w:marTop w:val="0"/>
      <w:marBottom w:val="0"/>
      <w:divBdr>
        <w:top w:val="none" w:sz="0" w:space="0" w:color="auto"/>
        <w:left w:val="none" w:sz="0" w:space="0" w:color="auto"/>
        <w:bottom w:val="none" w:sz="0" w:space="0" w:color="auto"/>
        <w:right w:val="none" w:sz="0" w:space="0" w:color="auto"/>
      </w:divBdr>
    </w:div>
    <w:div w:id="1143159470">
      <w:bodyDiv w:val="1"/>
      <w:marLeft w:val="0"/>
      <w:marRight w:val="0"/>
      <w:marTop w:val="0"/>
      <w:marBottom w:val="0"/>
      <w:divBdr>
        <w:top w:val="none" w:sz="0" w:space="0" w:color="auto"/>
        <w:left w:val="none" w:sz="0" w:space="0" w:color="auto"/>
        <w:bottom w:val="none" w:sz="0" w:space="0" w:color="auto"/>
        <w:right w:val="none" w:sz="0" w:space="0" w:color="auto"/>
      </w:divBdr>
    </w:div>
    <w:div w:id="1167593535">
      <w:bodyDiv w:val="1"/>
      <w:marLeft w:val="0"/>
      <w:marRight w:val="0"/>
      <w:marTop w:val="0"/>
      <w:marBottom w:val="0"/>
      <w:divBdr>
        <w:top w:val="none" w:sz="0" w:space="0" w:color="auto"/>
        <w:left w:val="none" w:sz="0" w:space="0" w:color="auto"/>
        <w:bottom w:val="none" w:sz="0" w:space="0" w:color="auto"/>
        <w:right w:val="none" w:sz="0" w:space="0" w:color="auto"/>
      </w:divBdr>
    </w:div>
    <w:div w:id="1194877441">
      <w:bodyDiv w:val="1"/>
      <w:marLeft w:val="0"/>
      <w:marRight w:val="0"/>
      <w:marTop w:val="0"/>
      <w:marBottom w:val="0"/>
      <w:divBdr>
        <w:top w:val="none" w:sz="0" w:space="0" w:color="auto"/>
        <w:left w:val="none" w:sz="0" w:space="0" w:color="auto"/>
        <w:bottom w:val="none" w:sz="0" w:space="0" w:color="auto"/>
        <w:right w:val="none" w:sz="0" w:space="0" w:color="auto"/>
      </w:divBdr>
    </w:div>
    <w:div w:id="1198280715">
      <w:bodyDiv w:val="1"/>
      <w:marLeft w:val="0"/>
      <w:marRight w:val="0"/>
      <w:marTop w:val="0"/>
      <w:marBottom w:val="0"/>
      <w:divBdr>
        <w:top w:val="none" w:sz="0" w:space="0" w:color="auto"/>
        <w:left w:val="none" w:sz="0" w:space="0" w:color="auto"/>
        <w:bottom w:val="none" w:sz="0" w:space="0" w:color="auto"/>
        <w:right w:val="none" w:sz="0" w:space="0" w:color="auto"/>
      </w:divBdr>
    </w:div>
    <w:div w:id="1254706988">
      <w:bodyDiv w:val="1"/>
      <w:marLeft w:val="0"/>
      <w:marRight w:val="0"/>
      <w:marTop w:val="0"/>
      <w:marBottom w:val="0"/>
      <w:divBdr>
        <w:top w:val="none" w:sz="0" w:space="0" w:color="auto"/>
        <w:left w:val="none" w:sz="0" w:space="0" w:color="auto"/>
        <w:bottom w:val="none" w:sz="0" w:space="0" w:color="auto"/>
        <w:right w:val="none" w:sz="0" w:space="0" w:color="auto"/>
      </w:divBdr>
    </w:div>
    <w:div w:id="1258250383">
      <w:bodyDiv w:val="1"/>
      <w:marLeft w:val="0"/>
      <w:marRight w:val="0"/>
      <w:marTop w:val="0"/>
      <w:marBottom w:val="0"/>
      <w:divBdr>
        <w:top w:val="none" w:sz="0" w:space="0" w:color="auto"/>
        <w:left w:val="none" w:sz="0" w:space="0" w:color="auto"/>
        <w:bottom w:val="none" w:sz="0" w:space="0" w:color="auto"/>
        <w:right w:val="none" w:sz="0" w:space="0" w:color="auto"/>
      </w:divBdr>
    </w:div>
    <w:div w:id="1279028152">
      <w:bodyDiv w:val="1"/>
      <w:marLeft w:val="0"/>
      <w:marRight w:val="0"/>
      <w:marTop w:val="0"/>
      <w:marBottom w:val="0"/>
      <w:divBdr>
        <w:top w:val="none" w:sz="0" w:space="0" w:color="auto"/>
        <w:left w:val="none" w:sz="0" w:space="0" w:color="auto"/>
        <w:bottom w:val="none" w:sz="0" w:space="0" w:color="auto"/>
        <w:right w:val="none" w:sz="0" w:space="0" w:color="auto"/>
      </w:divBdr>
      <w:divsChild>
        <w:div w:id="1085763420">
          <w:marLeft w:val="0"/>
          <w:marRight w:val="0"/>
          <w:marTop w:val="0"/>
          <w:marBottom w:val="0"/>
          <w:divBdr>
            <w:top w:val="none" w:sz="0" w:space="0" w:color="auto"/>
            <w:left w:val="none" w:sz="0" w:space="0" w:color="auto"/>
            <w:bottom w:val="none" w:sz="0" w:space="0" w:color="auto"/>
            <w:right w:val="none" w:sz="0" w:space="0" w:color="auto"/>
          </w:divBdr>
          <w:divsChild>
            <w:div w:id="2132438112">
              <w:marLeft w:val="0"/>
              <w:marRight w:val="0"/>
              <w:marTop w:val="0"/>
              <w:marBottom w:val="0"/>
              <w:divBdr>
                <w:top w:val="none" w:sz="0" w:space="0" w:color="auto"/>
                <w:left w:val="none" w:sz="0" w:space="0" w:color="auto"/>
                <w:bottom w:val="none" w:sz="0" w:space="0" w:color="auto"/>
                <w:right w:val="none" w:sz="0" w:space="0" w:color="auto"/>
              </w:divBdr>
              <w:divsChild>
                <w:div w:id="185751968">
                  <w:marLeft w:val="0"/>
                  <w:marRight w:val="0"/>
                  <w:marTop w:val="0"/>
                  <w:marBottom w:val="0"/>
                  <w:divBdr>
                    <w:top w:val="none" w:sz="0" w:space="0" w:color="auto"/>
                    <w:left w:val="none" w:sz="0" w:space="0" w:color="auto"/>
                    <w:bottom w:val="none" w:sz="0" w:space="0" w:color="auto"/>
                    <w:right w:val="none" w:sz="0" w:space="0" w:color="auto"/>
                  </w:divBdr>
                  <w:divsChild>
                    <w:div w:id="1521163306">
                      <w:marLeft w:val="0"/>
                      <w:marRight w:val="0"/>
                      <w:marTop w:val="0"/>
                      <w:marBottom w:val="0"/>
                      <w:divBdr>
                        <w:top w:val="none" w:sz="0" w:space="0" w:color="auto"/>
                        <w:left w:val="none" w:sz="0" w:space="0" w:color="auto"/>
                        <w:bottom w:val="none" w:sz="0" w:space="0" w:color="auto"/>
                        <w:right w:val="none" w:sz="0" w:space="0" w:color="auto"/>
                      </w:divBdr>
                      <w:divsChild>
                        <w:div w:id="21425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729678">
      <w:bodyDiv w:val="1"/>
      <w:marLeft w:val="0"/>
      <w:marRight w:val="0"/>
      <w:marTop w:val="0"/>
      <w:marBottom w:val="0"/>
      <w:divBdr>
        <w:top w:val="none" w:sz="0" w:space="0" w:color="auto"/>
        <w:left w:val="none" w:sz="0" w:space="0" w:color="auto"/>
        <w:bottom w:val="none" w:sz="0" w:space="0" w:color="auto"/>
        <w:right w:val="none" w:sz="0" w:space="0" w:color="auto"/>
      </w:divBdr>
    </w:div>
    <w:div w:id="1302812562">
      <w:bodyDiv w:val="1"/>
      <w:marLeft w:val="0"/>
      <w:marRight w:val="0"/>
      <w:marTop w:val="0"/>
      <w:marBottom w:val="0"/>
      <w:divBdr>
        <w:top w:val="none" w:sz="0" w:space="0" w:color="auto"/>
        <w:left w:val="none" w:sz="0" w:space="0" w:color="auto"/>
        <w:bottom w:val="none" w:sz="0" w:space="0" w:color="auto"/>
        <w:right w:val="none" w:sz="0" w:space="0" w:color="auto"/>
      </w:divBdr>
    </w:div>
    <w:div w:id="1311397031">
      <w:bodyDiv w:val="1"/>
      <w:marLeft w:val="0"/>
      <w:marRight w:val="0"/>
      <w:marTop w:val="0"/>
      <w:marBottom w:val="0"/>
      <w:divBdr>
        <w:top w:val="none" w:sz="0" w:space="0" w:color="auto"/>
        <w:left w:val="none" w:sz="0" w:space="0" w:color="auto"/>
        <w:bottom w:val="none" w:sz="0" w:space="0" w:color="auto"/>
        <w:right w:val="none" w:sz="0" w:space="0" w:color="auto"/>
      </w:divBdr>
    </w:div>
    <w:div w:id="1317345897">
      <w:bodyDiv w:val="1"/>
      <w:marLeft w:val="0"/>
      <w:marRight w:val="0"/>
      <w:marTop w:val="0"/>
      <w:marBottom w:val="0"/>
      <w:divBdr>
        <w:top w:val="none" w:sz="0" w:space="0" w:color="auto"/>
        <w:left w:val="none" w:sz="0" w:space="0" w:color="auto"/>
        <w:bottom w:val="none" w:sz="0" w:space="0" w:color="auto"/>
        <w:right w:val="none" w:sz="0" w:space="0" w:color="auto"/>
      </w:divBdr>
    </w:div>
    <w:div w:id="1322732086">
      <w:bodyDiv w:val="1"/>
      <w:marLeft w:val="0"/>
      <w:marRight w:val="0"/>
      <w:marTop w:val="0"/>
      <w:marBottom w:val="0"/>
      <w:divBdr>
        <w:top w:val="none" w:sz="0" w:space="0" w:color="auto"/>
        <w:left w:val="none" w:sz="0" w:space="0" w:color="auto"/>
        <w:bottom w:val="none" w:sz="0" w:space="0" w:color="auto"/>
        <w:right w:val="none" w:sz="0" w:space="0" w:color="auto"/>
      </w:divBdr>
    </w:div>
    <w:div w:id="1332757648">
      <w:bodyDiv w:val="1"/>
      <w:marLeft w:val="0"/>
      <w:marRight w:val="0"/>
      <w:marTop w:val="0"/>
      <w:marBottom w:val="0"/>
      <w:divBdr>
        <w:top w:val="none" w:sz="0" w:space="0" w:color="auto"/>
        <w:left w:val="none" w:sz="0" w:space="0" w:color="auto"/>
        <w:bottom w:val="none" w:sz="0" w:space="0" w:color="auto"/>
        <w:right w:val="none" w:sz="0" w:space="0" w:color="auto"/>
      </w:divBdr>
    </w:div>
    <w:div w:id="1334138826">
      <w:bodyDiv w:val="1"/>
      <w:marLeft w:val="0"/>
      <w:marRight w:val="0"/>
      <w:marTop w:val="0"/>
      <w:marBottom w:val="0"/>
      <w:divBdr>
        <w:top w:val="none" w:sz="0" w:space="0" w:color="auto"/>
        <w:left w:val="none" w:sz="0" w:space="0" w:color="auto"/>
        <w:bottom w:val="none" w:sz="0" w:space="0" w:color="auto"/>
        <w:right w:val="none" w:sz="0" w:space="0" w:color="auto"/>
      </w:divBdr>
    </w:div>
    <w:div w:id="1335299780">
      <w:bodyDiv w:val="1"/>
      <w:marLeft w:val="0"/>
      <w:marRight w:val="0"/>
      <w:marTop w:val="0"/>
      <w:marBottom w:val="0"/>
      <w:divBdr>
        <w:top w:val="none" w:sz="0" w:space="0" w:color="auto"/>
        <w:left w:val="none" w:sz="0" w:space="0" w:color="auto"/>
        <w:bottom w:val="none" w:sz="0" w:space="0" w:color="auto"/>
        <w:right w:val="none" w:sz="0" w:space="0" w:color="auto"/>
      </w:divBdr>
    </w:div>
    <w:div w:id="1342002262">
      <w:bodyDiv w:val="1"/>
      <w:marLeft w:val="0"/>
      <w:marRight w:val="0"/>
      <w:marTop w:val="0"/>
      <w:marBottom w:val="0"/>
      <w:divBdr>
        <w:top w:val="none" w:sz="0" w:space="0" w:color="auto"/>
        <w:left w:val="none" w:sz="0" w:space="0" w:color="auto"/>
        <w:bottom w:val="none" w:sz="0" w:space="0" w:color="auto"/>
        <w:right w:val="none" w:sz="0" w:space="0" w:color="auto"/>
      </w:divBdr>
      <w:divsChild>
        <w:div w:id="1021542211">
          <w:marLeft w:val="0"/>
          <w:marRight w:val="0"/>
          <w:marTop w:val="0"/>
          <w:marBottom w:val="0"/>
          <w:divBdr>
            <w:top w:val="none" w:sz="0" w:space="0" w:color="auto"/>
            <w:left w:val="none" w:sz="0" w:space="0" w:color="auto"/>
            <w:bottom w:val="none" w:sz="0" w:space="0" w:color="auto"/>
            <w:right w:val="none" w:sz="0" w:space="0" w:color="auto"/>
          </w:divBdr>
          <w:divsChild>
            <w:div w:id="222446351">
              <w:marLeft w:val="0"/>
              <w:marRight w:val="0"/>
              <w:marTop w:val="0"/>
              <w:marBottom w:val="0"/>
              <w:divBdr>
                <w:top w:val="none" w:sz="0" w:space="0" w:color="auto"/>
                <w:left w:val="none" w:sz="0" w:space="0" w:color="auto"/>
                <w:bottom w:val="none" w:sz="0" w:space="0" w:color="auto"/>
                <w:right w:val="none" w:sz="0" w:space="0" w:color="auto"/>
              </w:divBdr>
              <w:divsChild>
                <w:div w:id="291442386">
                  <w:marLeft w:val="0"/>
                  <w:marRight w:val="0"/>
                  <w:marTop w:val="0"/>
                  <w:marBottom w:val="0"/>
                  <w:divBdr>
                    <w:top w:val="none" w:sz="0" w:space="0" w:color="auto"/>
                    <w:left w:val="none" w:sz="0" w:space="0" w:color="auto"/>
                    <w:bottom w:val="none" w:sz="0" w:space="0" w:color="auto"/>
                    <w:right w:val="none" w:sz="0" w:space="0" w:color="auto"/>
                  </w:divBdr>
                  <w:divsChild>
                    <w:div w:id="1989432083">
                      <w:marLeft w:val="0"/>
                      <w:marRight w:val="0"/>
                      <w:marTop w:val="0"/>
                      <w:marBottom w:val="0"/>
                      <w:divBdr>
                        <w:top w:val="none" w:sz="0" w:space="0" w:color="auto"/>
                        <w:left w:val="none" w:sz="0" w:space="0" w:color="auto"/>
                        <w:bottom w:val="none" w:sz="0" w:space="0" w:color="auto"/>
                        <w:right w:val="none" w:sz="0" w:space="0" w:color="auto"/>
                      </w:divBdr>
                      <w:divsChild>
                        <w:div w:id="14767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501325">
      <w:bodyDiv w:val="1"/>
      <w:marLeft w:val="0"/>
      <w:marRight w:val="0"/>
      <w:marTop w:val="0"/>
      <w:marBottom w:val="0"/>
      <w:divBdr>
        <w:top w:val="none" w:sz="0" w:space="0" w:color="auto"/>
        <w:left w:val="none" w:sz="0" w:space="0" w:color="auto"/>
        <w:bottom w:val="none" w:sz="0" w:space="0" w:color="auto"/>
        <w:right w:val="none" w:sz="0" w:space="0" w:color="auto"/>
      </w:divBdr>
    </w:div>
    <w:div w:id="1362129346">
      <w:bodyDiv w:val="1"/>
      <w:marLeft w:val="0"/>
      <w:marRight w:val="0"/>
      <w:marTop w:val="0"/>
      <w:marBottom w:val="0"/>
      <w:divBdr>
        <w:top w:val="none" w:sz="0" w:space="0" w:color="auto"/>
        <w:left w:val="none" w:sz="0" w:space="0" w:color="auto"/>
        <w:bottom w:val="none" w:sz="0" w:space="0" w:color="auto"/>
        <w:right w:val="none" w:sz="0" w:space="0" w:color="auto"/>
      </w:divBdr>
    </w:div>
    <w:div w:id="1423068866">
      <w:bodyDiv w:val="1"/>
      <w:marLeft w:val="0"/>
      <w:marRight w:val="0"/>
      <w:marTop w:val="0"/>
      <w:marBottom w:val="0"/>
      <w:divBdr>
        <w:top w:val="none" w:sz="0" w:space="0" w:color="auto"/>
        <w:left w:val="none" w:sz="0" w:space="0" w:color="auto"/>
        <w:bottom w:val="none" w:sz="0" w:space="0" w:color="auto"/>
        <w:right w:val="none" w:sz="0" w:space="0" w:color="auto"/>
      </w:divBdr>
    </w:div>
    <w:div w:id="1431504914">
      <w:bodyDiv w:val="1"/>
      <w:marLeft w:val="0"/>
      <w:marRight w:val="0"/>
      <w:marTop w:val="0"/>
      <w:marBottom w:val="0"/>
      <w:divBdr>
        <w:top w:val="none" w:sz="0" w:space="0" w:color="auto"/>
        <w:left w:val="none" w:sz="0" w:space="0" w:color="auto"/>
        <w:bottom w:val="none" w:sz="0" w:space="0" w:color="auto"/>
        <w:right w:val="none" w:sz="0" w:space="0" w:color="auto"/>
      </w:divBdr>
    </w:div>
    <w:div w:id="1432428903">
      <w:bodyDiv w:val="1"/>
      <w:marLeft w:val="0"/>
      <w:marRight w:val="0"/>
      <w:marTop w:val="0"/>
      <w:marBottom w:val="0"/>
      <w:divBdr>
        <w:top w:val="none" w:sz="0" w:space="0" w:color="auto"/>
        <w:left w:val="none" w:sz="0" w:space="0" w:color="auto"/>
        <w:bottom w:val="none" w:sz="0" w:space="0" w:color="auto"/>
        <w:right w:val="none" w:sz="0" w:space="0" w:color="auto"/>
      </w:divBdr>
    </w:div>
    <w:div w:id="1432775245">
      <w:bodyDiv w:val="1"/>
      <w:marLeft w:val="0"/>
      <w:marRight w:val="0"/>
      <w:marTop w:val="0"/>
      <w:marBottom w:val="0"/>
      <w:divBdr>
        <w:top w:val="none" w:sz="0" w:space="0" w:color="auto"/>
        <w:left w:val="none" w:sz="0" w:space="0" w:color="auto"/>
        <w:bottom w:val="none" w:sz="0" w:space="0" w:color="auto"/>
        <w:right w:val="none" w:sz="0" w:space="0" w:color="auto"/>
      </w:divBdr>
    </w:div>
    <w:div w:id="1433429727">
      <w:bodyDiv w:val="1"/>
      <w:marLeft w:val="0"/>
      <w:marRight w:val="0"/>
      <w:marTop w:val="0"/>
      <w:marBottom w:val="0"/>
      <w:divBdr>
        <w:top w:val="none" w:sz="0" w:space="0" w:color="auto"/>
        <w:left w:val="none" w:sz="0" w:space="0" w:color="auto"/>
        <w:bottom w:val="none" w:sz="0" w:space="0" w:color="auto"/>
        <w:right w:val="none" w:sz="0" w:space="0" w:color="auto"/>
      </w:divBdr>
    </w:div>
    <w:div w:id="1438981298">
      <w:bodyDiv w:val="1"/>
      <w:marLeft w:val="0"/>
      <w:marRight w:val="0"/>
      <w:marTop w:val="0"/>
      <w:marBottom w:val="0"/>
      <w:divBdr>
        <w:top w:val="none" w:sz="0" w:space="0" w:color="auto"/>
        <w:left w:val="none" w:sz="0" w:space="0" w:color="auto"/>
        <w:bottom w:val="none" w:sz="0" w:space="0" w:color="auto"/>
        <w:right w:val="none" w:sz="0" w:space="0" w:color="auto"/>
      </w:divBdr>
    </w:div>
    <w:div w:id="1531723577">
      <w:bodyDiv w:val="1"/>
      <w:marLeft w:val="0"/>
      <w:marRight w:val="0"/>
      <w:marTop w:val="0"/>
      <w:marBottom w:val="0"/>
      <w:divBdr>
        <w:top w:val="none" w:sz="0" w:space="0" w:color="auto"/>
        <w:left w:val="none" w:sz="0" w:space="0" w:color="auto"/>
        <w:bottom w:val="none" w:sz="0" w:space="0" w:color="auto"/>
        <w:right w:val="none" w:sz="0" w:space="0" w:color="auto"/>
      </w:divBdr>
    </w:div>
    <w:div w:id="1554655216">
      <w:bodyDiv w:val="1"/>
      <w:marLeft w:val="0"/>
      <w:marRight w:val="0"/>
      <w:marTop w:val="0"/>
      <w:marBottom w:val="0"/>
      <w:divBdr>
        <w:top w:val="none" w:sz="0" w:space="0" w:color="auto"/>
        <w:left w:val="none" w:sz="0" w:space="0" w:color="auto"/>
        <w:bottom w:val="none" w:sz="0" w:space="0" w:color="auto"/>
        <w:right w:val="none" w:sz="0" w:space="0" w:color="auto"/>
      </w:divBdr>
    </w:div>
    <w:div w:id="1571883974">
      <w:bodyDiv w:val="1"/>
      <w:marLeft w:val="0"/>
      <w:marRight w:val="0"/>
      <w:marTop w:val="0"/>
      <w:marBottom w:val="0"/>
      <w:divBdr>
        <w:top w:val="none" w:sz="0" w:space="0" w:color="auto"/>
        <w:left w:val="none" w:sz="0" w:space="0" w:color="auto"/>
        <w:bottom w:val="none" w:sz="0" w:space="0" w:color="auto"/>
        <w:right w:val="none" w:sz="0" w:space="0" w:color="auto"/>
      </w:divBdr>
    </w:div>
    <w:div w:id="1606501080">
      <w:bodyDiv w:val="1"/>
      <w:marLeft w:val="0"/>
      <w:marRight w:val="0"/>
      <w:marTop w:val="0"/>
      <w:marBottom w:val="0"/>
      <w:divBdr>
        <w:top w:val="none" w:sz="0" w:space="0" w:color="auto"/>
        <w:left w:val="none" w:sz="0" w:space="0" w:color="auto"/>
        <w:bottom w:val="none" w:sz="0" w:space="0" w:color="auto"/>
        <w:right w:val="none" w:sz="0" w:space="0" w:color="auto"/>
      </w:divBdr>
    </w:div>
    <w:div w:id="1625112152">
      <w:bodyDiv w:val="1"/>
      <w:marLeft w:val="0"/>
      <w:marRight w:val="0"/>
      <w:marTop w:val="0"/>
      <w:marBottom w:val="0"/>
      <w:divBdr>
        <w:top w:val="none" w:sz="0" w:space="0" w:color="auto"/>
        <w:left w:val="none" w:sz="0" w:space="0" w:color="auto"/>
        <w:bottom w:val="none" w:sz="0" w:space="0" w:color="auto"/>
        <w:right w:val="none" w:sz="0" w:space="0" w:color="auto"/>
      </w:divBdr>
    </w:div>
    <w:div w:id="1664353147">
      <w:bodyDiv w:val="1"/>
      <w:marLeft w:val="0"/>
      <w:marRight w:val="0"/>
      <w:marTop w:val="0"/>
      <w:marBottom w:val="0"/>
      <w:divBdr>
        <w:top w:val="none" w:sz="0" w:space="0" w:color="auto"/>
        <w:left w:val="none" w:sz="0" w:space="0" w:color="auto"/>
        <w:bottom w:val="none" w:sz="0" w:space="0" w:color="auto"/>
        <w:right w:val="none" w:sz="0" w:space="0" w:color="auto"/>
      </w:divBdr>
    </w:div>
    <w:div w:id="1694070281">
      <w:bodyDiv w:val="1"/>
      <w:marLeft w:val="0"/>
      <w:marRight w:val="0"/>
      <w:marTop w:val="0"/>
      <w:marBottom w:val="0"/>
      <w:divBdr>
        <w:top w:val="none" w:sz="0" w:space="0" w:color="auto"/>
        <w:left w:val="none" w:sz="0" w:space="0" w:color="auto"/>
        <w:bottom w:val="none" w:sz="0" w:space="0" w:color="auto"/>
        <w:right w:val="none" w:sz="0" w:space="0" w:color="auto"/>
      </w:divBdr>
    </w:div>
    <w:div w:id="1695423496">
      <w:bodyDiv w:val="1"/>
      <w:marLeft w:val="0"/>
      <w:marRight w:val="0"/>
      <w:marTop w:val="0"/>
      <w:marBottom w:val="0"/>
      <w:divBdr>
        <w:top w:val="none" w:sz="0" w:space="0" w:color="auto"/>
        <w:left w:val="none" w:sz="0" w:space="0" w:color="auto"/>
        <w:bottom w:val="none" w:sz="0" w:space="0" w:color="auto"/>
        <w:right w:val="none" w:sz="0" w:space="0" w:color="auto"/>
      </w:divBdr>
    </w:div>
    <w:div w:id="1710641583">
      <w:bodyDiv w:val="1"/>
      <w:marLeft w:val="0"/>
      <w:marRight w:val="0"/>
      <w:marTop w:val="0"/>
      <w:marBottom w:val="0"/>
      <w:divBdr>
        <w:top w:val="none" w:sz="0" w:space="0" w:color="auto"/>
        <w:left w:val="none" w:sz="0" w:space="0" w:color="auto"/>
        <w:bottom w:val="none" w:sz="0" w:space="0" w:color="auto"/>
        <w:right w:val="none" w:sz="0" w:space="0" w:color="auto"/>
      </w:divBdr>
    </w:div>
    <w:div w:id="1729723006">
      <w:bodyDiv w:val="1"/>
      <w:marLeft w:val="0"/>
      <w:marRight w:val="0"/>
      <w:marTop w:val="0"/>
      <w:marBottom w:val="0"/>
      <w:divBdr>
        <w:top w:val="none" w:sz="0" w:space="0" w:color="auto"/>
        <w:left w:val="none" w:sz="0" w:space="0" w:color="auto"/>
        <w:bottom w:val="none" w:sz="0" w:space="0" w:color="auto"/>
        <w:right w:val="none" w:sz="0" w:space="0" w:color="auto"/>
      </w:divBdr>
    </w:div>
    <w:div w:id="1735347952">
      <w:bodyDiv w:val="1"/>
      <w:marLeft w:val="0"/>
      <w:marRight w:val="0"/>
      <w:marTop w:val="0"/>
      <w:marBottom w:val="0"/>
      <w:divBdr>
        <w:top w:val="none" w:sz="0" w:space="0" w:color="auto"/>
        <w:left w:val="none" w:sz="0" w:space="0" w:color="auto"/>
        <w:bottom w:val="none" w:sz="0" w:space="0" w:color="auto"/>
        <w:right w:val="none" w:sz="0" w:space="0" w:color="auto"/>
      </w:divBdr>
    </w:div>
    <w:div w:id="1738897081">
      <w:bodyDiv w:val="1"/>
      <w:marLeft w:val="0"/>
      <w:marRight w:val="0"/>
      <w:marTop w:val="0"/>
      <w:marBottom w:val="0"/>
      <w:divBdr>
        <w:top w:val="none" w:sz="0" w:space="0" w:color="auto"/>
        <w:left w:val="none" w:sz="0" w:space="0" w:color="auto"/>
        <w:bottom w:val="none" w:sz="0" w:space="0" w:color="auto"/>
        <w:right w:val="none" w:sz="0" w:space="0" w:color="auto"/>
      </w:divBdr>
    </w:div>
    <w:div w:id="1790010155">
      <w:bodyDiv w:val="1"/>
      <w:marLeft w:val="0"/>
      <w:marRight w:val="0"/>
      <w:marTop w:val="0"/>
      <w:marBottom w:val="0"/>
      <w:divBdr>
        <w:top w:val="none" w:sz="0" w:space="0" w:color="auto"/>
        <w:left w:val="none" w:sz="0" w:space="0" w:color="auto"/>
        <w:bottom w:val="none" w:sz="0" w:space="0" w:color="auto"/>
        <w:right w:val="none" w:sz="0" w:space="0" w:color="auto"/>
      </w:divBdr>
    </w:div>
    <w:div w:id="1794060431">
      <w:bodyDiv w:val="1"/>
      <w:marLeft w:val="0"/>
      <w:marRight w:val="0"/>
      <w:marTop w:val="0"/>
      <w:marBottom w:val="0"/>
      <w:divBdr>
        <w:top w:val="none" w:sz="0" w:space="0" w:color="auto"/>
        <w:left w:val="none" w:sz="0" w:space="0" w:color="auto"/>
        <w:bottom w:val="none" w:sz="0" w:space="0" w:color="auto"/>
        <w:right w:val="none" w:sz="0" w:space="0" w:color="auto"/>
      </w:divBdr>
    </w:div>
    <w:div w:id="1806464704">
      <w:bodyDiv w:val="1"/>
      <w:marLeft w:val="0"/>
      <w:marRight w:val="0"/>
      <w:marTop w:val="0"/>
      <w:marBottom w:val="0"/>
      <w:divBdr>
        <w:top w:val="none" w:sz="0" w:space="0" w:color="auto"/>
        <w:left w:val="none" w:sz="0" w:space="0" w:color="auto"/>
        <w:bottom w:val="none" w:sz="0" w:space="0" w:color="auto"/>
        <w:right w:val="none" w:sz="0" w:space="0" w:color="auto"/>
      </w:divBdr>
    </w:div>
    <w:div w:id="1812745795">
      <w:bodyDiv w:val="1"/>
      <w:marLeft w:val="0"/>
      <w:marRight w:val="0"/>
      <w:marTop w:val="0"/>
      <w:marBottom w:val="0"/>
      <w:divBdr>
        <w:top w:val="none" w:sz="0" w:space="0" w:color="auto"/>
        <w:left w:val="none" w:sz="0" w:space="0" w:color="auto"/>
        <w:bottom w:val="none" w:sz="0" w:space="0" w:color="auto"/>
        <w:right w:val="none" w:sz="0" w:space="0" w:color="auto"/>
      </w:divBdr>
    </w:div>
    <w:div w:id="1831628933">
      <w:bodyDiv w:val="1"/>
      <w:marLeft w:val="0"/>
      <w:marRight w:val="0"/>
      <w:marTop w:val="0"/>
      <w:marBottom w:val="0"/>
      <w:divBdr>
        <w:top w:val="none" w:sz="0" w:space="0" w:color="auto"/>
        <w:left w:val="none" w:sz="0" w:space="0" w:color="auto"/>
        <w:bottom w:val="none" w:sz="0" w:space="0" w:color="auto"/>
        <w:right w:val="none" w:sz="0" w:space="0" w:color="auto"/>
      </w:divBdr>
    </w:div>
    <w:div w:id="1845970160">
      <w:bodyDiv w:val="1"/>
      <w:marLeft w:val="0"/>
      <w:marRight w:val="0"/>
      <w:marTop w:val="0"/>
      <w:marBottom w:val="0"/>
      <w:divBdr>
        <w:top w:val="none" w:sz="0" w:space="0" w:color="auto"/>
        <w:left w:val="none" w:sz="0" w:space="0" w:color="auto"/>
        <w:bottom w:val="none" w:sz="0" w:space="0" w:color="auto"/>
        <w:right w:val="none" w:sz="0" w:space="0" w:color="auto"/>
      </w:divBdr>
    </w:div>
    <w:div w:id="1887712681">
      <w:bodyDiv w:val="1"/>
      <w:marLeft w:val="0"/>
      <w:marRight w:val="0"/>
      <w:marTop w:val="0"/>
      <w:marBottom w:val="0"/>
      <w:divBdr>
        <w:top w:val="none" w:sz="0" w:space="0" w:color="auto"/>
        <w:left w:val="none" w:sz="0" w:space="0" w:color="auto"/>
        <w:bottom w:val="none" w:sz="0" w:space="0" w:color="auto"/>
        <w:right w:val="none" w:sz="0" w:space="0" w:color="auto"/>
      </w:divBdr>
    </w:div>
    <w:div w:id="1901134285">
      <w:bodyDiv w:val="1"/>
      <w:marLeft w:val="0"/>
      <w:marRight w:val="0"/>
      <w:marTop w:val="0"/>
      <w:marBottom w:val="0"/>
      <w:divBdr>
        <w:top w:val="none" w:sz="0" w:space="0" w:color="auto"/>
        <w:left w:val="none" w:sz="0" w:space="0" w:color="auto"/>
        <w:bottom w:val="none" w:sz="0" w:space="0" w:color="auto"/>
        <w:right w:val="none" w:sz="0" w:space="0" w:color="auto"/>
      </w:divBdr>
    </w:div>
    <w:div w:id="1902254769">
      <w:bodyDiv w:val="1"/>
      <w:marLeft w:val="0"/>
      <w:marRight w:val="0"/>
      <w:marTop w:val="0"/>
      <w:marBottom w:val="0"/>
      <w:divBdr>
        <w:top w:val="none" w:sz="0" w:space="0" w:color="auto"/>
        <w:left w:val="none" w:sz="0" w:space="0" w:color="auto"/>
        <w:bottom w:val="none" w:sz="0" w:space="0" w:color="auto"/>
        <w:right w:val="none" w:sz="0" w:space="0" w:color="auto"/>
      </w:divBdr>
    </w:div>
    <w:div w:id="1902714374">
      <w:bodyDiv w:val="1"/>
      <w:marLeft w:val="0"/>
      <w:marRight w:val="0"/>
      <w:marTop w:val="0"/>
      <w:marBottom w:val="0"/>
      <w:divBdr>
        <w:top w:val="none" w:sz="0" w:space="0" w:color="auto"/>
        <w:left w:val="none" w:sz="0" w:space="0" w:color="auto"/>
        <w:bottom w:val="none" w:sz="0" w:space="0" w:color="auto"/>
        <w:right w:val="none" w:sz="0" w:space="0" w:color="auto"/>
      </w:divBdr>
    </w:div>
    <w:div w:id="1910112670">
      <w:bodyDiv w:val="1"/>
      <w:marLeft w:val="0"/>
      <w:marRight w:val="0"/>
      <w:marTop w:val="0"/>
      <w:marBottom w:val="0"/>
      <w:divBdr>
        <w:top w:val="none" w:sz="0" w:space="0" w:color="auto"/>
        <w:left w:val="none" w:sz="0" w:space="0" w:color="auto"/>
        <w:bottom w:val="none" w:sz="0" w:space="0" w:color="auto"/>
        <w:right w:val="none" w:sz="0" w:space="0" w:color="auto"/>
      </w:divBdr>
    </w:div>
    <w:div w:id="1943997724">
      <w:bodyDiv w:val="1"/>
      <w:marLeft w:val="0"/>
      <w:marRight w:val="0"/>
      <w:marTop w:val="0"/>
      <w:marBottom w:val="0"/>
      <w:divBdr>
        <w:top w:val="none" w:sz="0" w:space="0" w:color="auto"/>
        <w:left w:val="none" w:sz="0" w:space="0" w:color="auto"/>
        <w:bottom w:val="none" w:sz="0" w:space="0" w:color="auto"/>
        <w:right w:val="none" w:sz="0" w:space="0" w:color="auto"/>
      </w:divBdr>
    </w:div>
    <w:div w:id="1965234379">
      <w:bodyDiv w:val="1"/>
      <w:marLeft w:val="0"/>
      <w:marRight w:val="0"/>
      <w:marTop w:val="0"/>
      <w:marBottom w:val="0"/>
      <w:divBdr>
        <w:top w:val="none" w:sz="0" w:space="0" w:color="auto"/>
        <w:left w:val="none" w:sz="0" w:space="0" w:color="auto"/>
        <w:bottom w:val="none" w:sz="0" w:space="0" w:color="auto"/>
        <w:right w:val="none" w:sz="0" w:space="0" w:color="auto"/>
      </w:divBdr>
    </w:div>
    <w:div w:id="1983465159">
      <w:bodyDiv w:val="1"/>
      <w:marLeft w:val="0"/>
      <w:marRight w:val="0"/>
      <w:marTop w:val="0"/>
      <w:marBottom w:val="0"/>
      <w:divBdr>
        <w:top w:val="none" w:sz="0" w:space="0" w:color="auto"/>
        <w:left w:val="none" w:sz="0" w:space="0" w:color="auto"/>
        <w:bottom w:val="none" w:sz="0" w:space="0" w:color="auto"/>
        <w:right w:val="none" w:sz="0" w:space="0" w:color="auto"/>
      </w:divBdr>
    </w:div>
    <w:div w:id="1991211247">
      <w:bodyDiv w:val="1"/>
      <w:marLeft w:val="0"/>
      <w:marRight w:val="0"/>
      <w:marTop w:val="0"/>
      <w:marBottom w:val="0"/>
      <w:divBdr>
        <w:top w:val="none" w:sz="0" w:space="0" w:color="auto"/>
        <w:left w:val="none" w:sz="0" w:space="0" w:color="auto"/>
        <w:bottom w:val="none" w:sz="0" w:space="0" w:color="auto"/>
        <w:right w:val="none" w:sz="0" w:space="0" w:color="auto"/>
      </w:divBdr>
    </w:div>
    <w:div w:id="2000648501">
      <w:bodyDiv w:val="1"/>
      <w:marLeft w:val="0"/>
      <w:marRight w:val="0"/>
      <w:marTop w:val="0"/>
      <w:marBottom w:val="0"/>
      <w:divBdr>
        <w:top w:val="none" w:sz="0" w:space="0" w:color="auto"/>
        <w:left w:val="none" w:sz="0" w:space="0" w:color="auto"/>
        <w:bottom w:val="none" w:sz="0" w:space="0" w:color="auto"/>
        <w:right w:val="none" w:sz="0" w:space="0" w:color="auto"/>
      </w:divBdr>
    </w:div>
    <w:div w:id="2018464758">
      <w:bodyDiv w:val="1"/>
      <w:marLeft w:val="0"/>
      <w:marRight w:val="0"/>
      <w:marTop w:val="0"/>
      <w:marBottom w:val="0"/>
      <w:divBdr>
        <w:top w:val="none" w:sz="0" w:space="0" w:color="auto"/>
        <w:left w:val="none" w:sz="0" w:space="0" w:color="auto"/>
        <w:bottom w:val="none" w:sz="0" w:space="0" w:color="auto"/>
        <w:right w:val="none" w:sz="0" w:space="0" w:color="auto"/>
      </w:divBdr>
    </w:div>
    <w:div w:id="2022316702">
      <w:bodyDiv w:val="1"/>
      <w:marLeft w:val="0"/>
      <w:marRight w:val="0"/>
      <w:marTop w:val="0"/>
      <w:marBottom w:val="0"/>
      <w:divBdr>
        <w:top w:val="none" w:sz="0" w:space="0" w:color="auto"/>
        <w:left w:val="none" w:sz="0" w:space="0" w:color="auto"/>
        <w:bottom w:val="none" w:sz="0" w:space="0" w:color="auto"/>
        <w:right w:val="none" w:sz="0" w:space="0" w:color="auto"/>
      </w:divBdr>
    </w:div>
    <w:div w:id="2022508259">
      <w:bodyDiv w:val="1"/>
      <w:marLeft w:val="0"/>
      <w:marRight w:val="0"/>
      <w:marTop w:val="0"/>
      <w:marBottom w:val="0"/>
      <w:divBdr>
        <w:top w:val="none" w:sz="0" w:space="0" w:color="auto"/>
        <w:left w:val="none" w:sz="0" w:space="0" w:color="auto"/>
        <w:bottom w:val="none" w:sz="0" w:space="0" w:color="auto"/>
        <w:right w:val="none" w:sz="0" w:space="0" w:color="auto"/>
      </w:divBdr>
      <w:divsChild>
        <w:div w:id="364864862">
          <w:marLeft w:val="0"/>
          <w:marRight w:val="0"/>
          <w:marTop w:val="0"/>
          <w:marBottom w:val="0"/>
          <w:divBdr>
            <w:top w:val="none" w:sz="0" w:space="0" w:color="auto"/>
            <w:left w:val="none" w:sz="0" w:space="0" w:color="auto"/>
            <w:bottom w:val="none" w:sz="0" w:space="0" w:color="auto"/>
            <w:right w:val="none" w:sz="0" w:space="0" w:color="auto"/>
          </w:divBdr>
        </w:div>
        <w:div w:id="1735008201">
          <w:marLeft w:val="0"/>
          <w:marRight w:val="0"/>
          <w:marTop w:val="0"/>
          <w:marBottom w:val="0"/>
          <w:divBdr>
            <w:top w:val="none" w:sz="0" w:space="0" w:color="auto"/>
            <w:left w:val="none" w:sz="0" w:space="0" w:color="auto"/>
            <w:bottom w:val="none" w:sz="0" w:space="0" w:color="auto"/>
            <w:right w:val="none" w:sz="0" w:space="0" w:color="auto"/>
          </w:divBdr>
          <w:divsChild>
            <w:div w:id="20957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46365">
      <w:bodyDiv w:val="1"/>
      <w:marLeft w:val="0"/>
      <w:marRight w:val="0"/>
      <w:marTop w:val="0"/>
      <w:marBottom w:val="0"/>
      <w:divBdr>
        <w:top w:val="none" w:sz="0" w:space="0" w:color="auto"/>
        <w:left w:val="none" w:sz="0" w:space="0" w:color="auto"/>
        <w:bottom w:val="none" w:sz="0" w:space="0" w:color="auto"/>
        <w:right w:val="none" w:sz="0" w:space="0" w:color="auto"/>
      </w:divBdr>
    </w:div>
    <w:div w:id="2077125972">
      <w:bodyDiv w:val="1"/>
      <w:marLeft w:val="0"/>
      <w:marRight w:val="0"/>
      <w:marTop w:val="0"/>
      <w:marBottom w:val="0"/>
      <w:divBdr>
        <w:top w:val="none" w:sz="0" w:space="0" w:color="auto"/>
        <w:left w:val="none" w:sz="0" w:space="0" w:color="auto"/>
        <w:bottom w:val="none" w:sz="0" w:space="0" w:color="auto"/>
        <w:right w:val="none" w:sz="0" w:space="0" w:color="auto"/>
      </w:divBdr>
    </w:div>
    <w:div w:id="2084637763">
      <w:bodyDiv w:val="1"/>
      <w:marLeft w:val="0"/>
      <w:marRight w:val="0"/>
      <w:marTop w:val="0"/>
      <w:marBottom w:val="0"/>
      <w:divBdr>
        <w:top w:val="none" w:sz="0" w:space="0" w:color="auto"/>
        <w:left w:val="none" w:sz="0" w:space="0" w:color="auto"/>
        <w:bottom w:val="none" w:sz="0" w:space="0" w:color="auto"/>
        <w:right w:val="none" w:sz="0" w:space="0" w:color="auto"/>
      </w:divBdr>
    </w:div>
    <w:div w:id="2088571387">
      <w:bodyDiv w:val="1"/>
      <w:marLeft w:val="0"/>
      <w:marRight w:val="0"/>
      <w:marTop w:val="0"/>
      <w:marBottom w:val="0"/>
      <w:divBdr>
        <w:top w:val="none" w:sz="0" w:space="0" w:color="auto"/>
        <w:left w:val="none" w:sz="0" w:space="0" w:color="auto"/>
        <w:bottom w:val="none" w:sz="0" w:space="0" w:color="auto"/>
        <w:right w:val="none" w:sz="0" w:space="0" w:color="auto"/>
      </w:divBdr>
    </w:div>
    <w:div w:id="2100364192">
      <w:bodyDiv w:val="1"/>
      <w:marLeft w:val="0"/>
      <w:marRight w:val="0"/>
      <w:marTop w:val="0"/>
      <w:marBottom w:val="0"/>
      <w:divBdr>
        <w:top w:val="none" w:sz="0" w:space="0" w:color="auto"/>
        <w:left w:val="none" w:sz="0" w:space="0" w:color="auto"/>
        <w:bottom w:val="none" w:sz="0" w:space="0" w:color="auto"/>
        <w:right w:val="none" w:sz="0" w:space="0" w:color="auto"/>
      </w:divBdr>
    </w:div>
    <w:div w:id="2104567841">
      <w:bodyDiv w:val="1"/>
      <w:marLeft w:val="0"/>
      <w:marRight w:val="0"/>
      <w:marTop w:val="0"/>
      <w:marBottom w:val="0"/>
      <w:divBdr>
        <w:top w:val="none" w:sz="0" w:space="0" w:color="auto"/>
        <w:left w:val="none" w:sz="0" w:space="0" w:color="auto"/>
        <w:bottom w:val="none" w:sz="0" w:space="0" w:color="auto"/>
        <w:right w:val="none" w:sz="0" w:space="0" w:color="auto"/>
      </w:divBdr>
    </w:div>
    <w:div w:id="2118015486">
      <w:bodyDiv w:val="1"/>
      <w:marLeft w:val="0"/>
      <w:marRight w:val="0"/>
      <w:marTop w:val="0"/>
      <w:marBottom w:val="0"/>
      <w:divBdr>
        <w:top w:val="none" w:sz="0" w:space="0" w:color="auto"/>
        <w:left w:val="none" w:sz="0" w:space="0" w:color="auto"/>
        <w:bottom w:val="none" w:sz="0" w:space="0" w:color="auto"/>
        <w:right w:val="none" w:sz="0" w:space="0" w:color="auto"/>
      </w:divBdr>
    </w:div>
    <w:div w:id="214114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4084\Documents\&#33258;&#23450;&#20041;%20Office%20&#27169;&#26495;\&#25105;&#30340;&#26679;&#24335;&#27169;&#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4643A-4233-4317-A1BB-60FA417D2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我的样式模版.dotx</Template>
  <TotalTime>719</TotalTime>
  <Pages>1</Pages>
  <Words>7333</Words>
  <Characters>21635</Characters>
  <Application>Microsoft Office Word</Application>
  <DocSecurity>0</DocSecurity>
  <Lines>983</Lines>
  <Paragraphs>1114</Paragraphs>
  <ScaleCrop>false</ScaleCrop>
  <Company/>
  <LinksUpToDate>false</LinksUpToDate>
  <CharactersWithSpaces>27854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绝迹的星</dc:creator>
  <cp:keywords/>
  <dc:description/>
  <cp:lastModifiedBy>星 绝迹的</cp:lastModifiedBy>
  <cp:revision>38</cp:revision>
  <cp:lastPrinted>2025-06-24T13:10:00Z</cp:lastPrinted>
  <dcterms:created xsi:type="dcterms:W3CDTF">2025-06-23T08:16:00Z</dcterms:created>
  <dcterms:modified xsi:type="dcterms:W3CDTF">2025-06-24T13:16:00Z</dcterms:modified>
</cp:coreProperties>
</file>