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D1A1" w14:textId="02F400A9" w:rsidR="00B15D47" w:rsidRDefault="00B15D47" w:rsidP="00B15D47">
      <w:pPr>
        <w:pStyle w:val="ae"/>
        <w:ind w:left="240"/>
      </w:pPr>
      <w:r w:rsidRPr="00AD41C6">
        <w:rPr>
          <w:rFonts w:hint="eastAsia"/>
        </w:rPr>
        <w:t>《计算机网络》实验报告</w:t>
      </w:r>
    </w:p>
    <w:p w14:paraId="7FBDD6C4" w14:textId="2275D1E8" w:rsidR="00B15D47" w:rsidRPr="00B15D47" w:rsidRDefault="00B15D47" w:rsidP="00B15D47">
      <w:pPr>
        <w:pStyle w:val="11"/>
      </w:pPr>
      <w:r w:rsidRPr="00B15D47">
        <w:rPr>
          <w:rFonts w:hint="eastAsia"/>
        </w:rPr>
        <w:t>实验（</w:t>
      </w:r>
      <w:r w:rsidR="00486091">
        <w:rPr>
          <w:rFonts w:hint="eastAsia"/>
        </w:rPr>
        <w:t>4</w:t>
      </w:r>
      <w:r w:rsidRPr="00B15D47">
        <w:t>）</w:t>
      </w:r>
      <w:r w:rsidR="00451143" w:rsidRPr="00451143">
        <w:t>NAT</w:t>
      </w:r>
      <w:r w:rsidR="00451143" w:rsidRPr="00451143">
        <w:t>配置</w:t>
      </w:r>
      <w:r w:rsidRPr="00B15D47">
        <w:t>实验</w:t>
      </w:r>
    </w:p>
    <w:p w14:paraId="30E50FC5" w14:textId="77777777" w:rsidR="00B15D47" w:rsidRPr="006C752A" w:rsidRDefault="00B15D47" w:rsidP="00B15D47">
      <w:pPr>
        <w:pStyle w:val="af0"/>
      </w:pPr>
      <w:r w:rsidRPr="006C752A">
        <w:rPr>
          <w:rFonts w:hint="eastAsia"/>
        </w:rPr>
        <w:t>学生姓名：</w:t>
      </w:r>
      <w:r w:rsidRPr="00B15D47">
        <w:rPr>
          <w:rFonts w:hint="eastAsia"/>
          <w:u w:val="single"/>
        </w:rPr>
        <w:t xml:space="preserve">  </w:t>
      </w:r>
      <w:r w:rsidRPr="00B15D47">
        <w:rPr>
          <w:rFonts w:hint="eastAsia"/>
          <w:u w:val="single"/>
        </w:rPr>
        <w:t>马星</w:t>
      </w:r>
      <w:r w:rsidRPr="00B15D47"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 </w:t>
      </w:r>
      <w:r w:rsidRPr="006C752A">
        <w:rPr>
          <w:rFonts w:hint="eastAsia"/>
        </w:rPr>
        <w:t>学</w:t>
      </w:r>
      <w:r w:rsidRPr="006C752A">
        <w:rPr>
          <w:rFonts w:hint="eastAsia"/>
        </w:rPr>
        <w:t xml:space="preserve"> </w:t>
      </w:r>
      <w:r w:rsidRPr="006C752A">
        <w:rPr>
          <w:rFonts w:hint="eastAsia"/>
        </w:rPr>
        <w:t>号：</w:t>
      </w:r>
      <w:r w:rsidRPr="006C752A">
        <w:rPr>
          <w:rFonts w:hint="eastAsia"/>
        </w:rPr>
        <w:t xml:space="preserve"> </w:t>
      </w:r>
      <w:r w:rsidRPr="00B15D47">
        <w:rPr>
          <w:rFonts w:hint="eastAsia"/>
          <w:u w:val="single"/>
        </w:rPr>
        <w:t xml:space="preserve">  5418122020 </w:t>
      </w:r>
      <w:r>
        <w:rPr>
          <w:rFonts w:hint="eastAsia"/>
        </w:rPr>
        <w:t xml:space="preserve"> </w:t>
      </w:r>
      <w:r w:rsidRPr="006C752A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6C752A">
        <w:rPr>
          <w:rFonts w:hint="eastAsia"/>
        </w:rPr>
        <w:t>专业班级：</w:t>
      </w:r>
      <w:r w:rsidRPr="006C752A">
        <w:rPr>
          <w:rFonts w:hint="eastAsia"/>
        </w:rPr>
        <w:t xml:space="preserve"> </w:t>
      </w:r>
      <w:r w:rsidRPr="00B15D47">
        <w:rPr>
          <w:rFonts w:hint="eastAsia"/>
          <w:u w:val="single"/>
        </w:rPr>
        <w:t xml:space="preserve"> </w:t>
      </w:r>
      <w:r w:rsidRPr="00B15D47">
        <w:rPr>
          <w:rFonts w:hint="eastAsia"/>
          <w:u w:val="single"/>
        </w:rPr>
        <w:t>计科</w:t>
      </w:r>
      <w:r w:rsidRPr="00B15D47">
        <w:rPr>
          <w:rFonts w:hint="eastAsia"/>
          <w:u w:val="single"/>
        </w:rPr>
        <w:t>(</w:t>
      </w:r>
      <w:r w:rsidRPr="00B15D47">
        <w:rPr>
          <w:rFonts w:hint="eastAsia"/>
          <w:u w:val="single"/>
        </w:rPr>
        <w:t>卓越</w:t>
      </w:r>
      <w:r w:rsidRPr="00B15D47">
        <w:rPr>
          <w:rFonts w:hint="eastAsia"/>
          <w:u w:val="single"/>
        </w:rPr>
        <w:t>)221</w:t>
      </w:r>
      <w:r w:rsidRPr="00B15D47">
        <w:rPr>
          <w:rFonts w:hint="eastAsia"/>
          <w:u w:val="single"/>
        </w:rPr>
        <w:t>班</w:t>
      </w:r>
      <w:r w:rsidRPr="00B15D47">
        <w:rPr>
          <w:rFonts w:hint="eastAsia"/>
          <w:u w:val="single"/>
        </w:rPr>
        <w:t xml:space="preserve">  </w:t>
      </w:r>
      <w:r w:rsidRPr="006C752A">
        <w:rPr>
          <w:rFonts w:hint="eastAsia"/>
        </w:rPr>
        <w:t xml:space="preserve">     </w:t>
      </w:r>
    </w:p>
    <w:p w14:paraId="5E9AC810" w14:textId="7AAD76F2" w:rsidR="00B15D47" w:rsidRPr="00B15D47" w:rsidRDefault="00B15D47" w:rsidP="00B15D47">
      <w:pPr>
        <w:pStyle w:val="af0"/>
      </w:pPr>
      <w:r w:rsidRPr="006C752A">
        <w:rPr>
          <w:rFonts w:hAnsi="宋体" w:hint="eastAsia"/>
        </w:rPr>
        <w:t>实验类型：</w:t>
      </w:r>
      <w:r w:rsidRPr="006C752A">
        <w:rPr>
          <w:rFonts w:hAnsi="宋体"/>
        </w:rPr>
        <w:t>□</w:t>
      </w:r>
      <w:r w:rsidRPr="006C752A">
        <w:rPr>
          <w:rFonts w:hAnsi="宋体" w:hint="eastAsia"/>
        </w:rPr>
        <w:t xml:space="preserve"> </w:t>
      </w:r>
      <w:r w:rsidRPr="006C752A">
        <w:rPr>
          <w:rFonts w:hAnsi="宋体" w:hint="eastAsia"/>
        </w:rPr>
        <w:t>验证</w:t>
      </w:r>
      <w:r w:rsidRPr="006C752A">
        <w:rPr>
          <w:rFonts w:hAnsi="宋体" w:hint="eastAsia"/>
        </w:rPr>
        <w:t xml:space="preserve"> </w:t>
      </w:r>
      <w:r w:rsidRPr="006C752A">
        <w:rPr>
          <w:rFonts w:hAnsi="宋体"/>
        </w:rPr>
        <w:t>□</w:t>
      </w:r>
      <w:r w:rsidRPr="006C752A">
        <w:rPr>
          <w:rFonts w:hAnsi="宋体" w:hint="eastAsia"/>
        </w:rPr>
        <w:t xml:space="preserve"> </w:t>
      </w:r>
      <w:r w:rsidRPr="006C752A">
        <w:rPr>
          <w:rFonts w:hAnsi="宋体" w:hint="eastAsia"/>
        </w:rPr>
        <w:t>综合</w:t>
      </w:r>
      <w:r w:rsidRPr="006C752A">
        <w:rPr>
          <w:rFonts w:hAnsi="宋体" w:hint="eastAsia"/>
        </w:rPr>
        <w:t xml:space="preserve"> </w:t>
      </w:r>
      <w:r w:rsidRPr="006C752A">
        <w:rPr>
          <w:rFonts w:hAnsi="宋体" w:hint="eastAsia"/>
        </w:rPr>
        <w:t>■</w:t>
      </w:r>
      <w:r w:rsidRPr="006C752A">
        <w:rPr>
          <w:rFonts w:hAnsi="宋体" w:hint="eastAsia"/>
        </w:rPr>
        <w:t xml:space="preserve"> </w:t>
      </w:r>
      <w:r w:rsidRPr="006C752A">
        <w:rPr>
          <w:rFonts w:hAnsi="宋体" w:hint="eastAsia"/>
        </w:rPr>
        <w:t>设计</w:t>
      </w:r>
      <w:r w:rsidRPr="006C752A">
        <w:rPr>
          <w:rFonts w:hAnsi="宋体" w:hint="eastAsia"/>
        </w:rPr>
        <w:t xml:space="preserve"> </w:t>
      </w:r>
      <w:r w:rsidRPr="006C752A">
        <w:rPr>
          <w:rFonts w:hint="eastAsia"/>
        </w:rPr>
        <w:t>实验日期：</w:t>
      </w:r>
      <w:r>
        <w:rPr>
          <w:rFonts w:hint="eastAsia"/>
          <w:u w:val="single"/>
        </w:rPr>
        <w:t xml:space="preserve">  2</w:t>
      </w:r>
      <w:r w:rsidRPr="006C752A">
        <w:rPr>
          <w:rFonts w:hint="eastAsia"/>
          <w:u w:val="single"/>
        </w:rPr>
        <w:t>025/</w:t>
      </w:r>
      <w:r w:rsidR="00451143">
        <w:rPr>
          <w:rFonts w:hint="eastAsia"/>
          <w:u w:val="single"/>
        </w:rPr>
        <w:t>5</w:t>
      </w:r>
      <w:r w:rsidRPr="006C752A">
        <w:rPr>
          <w:rFonts w:hint="eastAsia"/>
          <w:u w:val="single"/>
        </w:rPr>
        <w:t>/</w:t>
      </w:r>
      <w:r w:rsidR="00451143">
        <w:rPr>
          <w:rFonts w:hint="eastAsia"/>
          <w:u w:val="single"/>
        </w:rPr>
        <w:t>20</w:t>
      </w:r>
      <w:r>
        <w:rPr>
          <w:rFonts w:hint="eastAsia"/>
          <w:u w:val="single"/>
        </w:rPr>
        <w:t xml:space="preserve"> </w:t>
      </w:r>
      <w:r w:rsidRPr="006C752A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6C752A">
        <w:rPr>
          <w:rFonts w:hint="eastAsia"/>
        </w:rPr>
        <w:t>实验成绩：</w:t>
      </w:r>
      <w:r w:rsidRPr="006C752A">
        <w:rPr>
          <w:rFonts w:hint="eastAsia"/>
          <w:u w:val="single"/>
        </w:rPr>
        <w:t xml:space="preserve">    </w:t>
      </w:r>
      <w:r w:rsidRPr="00B15D47">
        <w:rPr>
          <w:u w:val="single"/>
        </w:rPr>
        <w:t xml:space="preserve">   </w:t>
      </w:r>
    </w:p>
    <w:p w14:paraId="72FA034C" w14:textId="77777777" w:rsidR="00B15D47" w:rsidRDefault="00B15D47" w:rsidP="00B15D47">
      <w:pPr>
        <w:pStyle w:val="2"/>
        <w:ind w:left="240"/>
      </w:pPr>
      <w:r w:rsidRPr="00AD41C6">
        <w:rPr>
          <w:rFonts w:hint="eastAsia"/>
        </w:rPr>
        <w:t>一、实验目的</w:t>
      </w:r>
    </w:p>
    <w:p w14:paraId="7C5D739D" w14:textId="479FF01D" w:rsidR="00B15D47" w:rsidRPr="00614A83" w:rsidRDefault="00614A83" w:rsidP="00614A83">
      <w:pPr>
        <w:ind w:left="240" w:firstLine="480"/>
      </w:pPr>
      <w:r>
        <w:rPr>
          <w:rFonts w:hint="eastAsia"/>
        </w:rPr>
        <w:t>综合应用所学计算机网络知识，完成</w:t>
      </w:r>
      <w:r w:rsidRPr="00FB4F9F">
        <w:rPr>
          <w:rFonts w:hint="eastAsia"/>
        </w:rPr>
        <w:t>在内部网络中使用内部地址，通过NAT把内部地址翻译成合法的IP</w:t>
      </w:r>
      <w:r>
        <w:rPr>
          <w:rFonts w:hint="eastAsia"/>
        </w:rPr>
        <w:t>地址再</w:t>
      </w:r>
      <w:r w:rsidRPr="00FB4F9F">
        <w:rPr>
          <w:rFonts w:hint="eastAsia"/>
        </w:rPr>
        <w:t>在Internet上使用</w:t>
      </w:r>
      <w:r>
        <w:rPr>
          <w:rFonts w:hint="eastAsia"/>
        </w:rPr>
        <w:t>，对路由器启用路由协议作路由配置后，查验NAT表内容，并通过debug ip nat查看NAT转换结果。使学生基本掌握和了解</w:t>
      </w:r>
      <w:r w:rsidRPr="00FB4F9F">
        <w:rPr>
          <w:rFonts w:hint="eastAsia"/>
        </w:rPr>
        <w:t>NAT</w:t>
      </w:r>
      <w:r>
        <w:rPr>
          <w:rFonts w:hint="eastAsia"/>
        </w:rPr>
        <w:t>的工作原理。</w:t>
      </w:r>
    </w:p>
    <w:p w14:paraId="770E57F5" w14:textId="443D59A0" w:rsidR="00B15D47" w:rsidRDefault="00B15D47" w:rsidP="00B15D47">
      <w:pPr>
        <w:pStyle w:val="2"/>
        <w:ind w:left="240"/>
      </w:pPr>
      <w:r w:rsidRPr="00AD41C6">
        <w:rPr>
          <w:rFonts w:hint="eastAsia"/>
        </w:rPr>
        <w:t>二、实验</w:t>
      </w:r>
      <w:r w:rsidR="00EF5A38">
        <w:rPr>
          <w:rFonts w:hint="eastAsia"/>
        </w:rPr>
        <w:t>内容</w:t>
      </w:r>
    </w:p>
    <w:p w14:paraId="25D615B4" w14:textId="77777777" w:rsidR="00614A83" w:rsidRDefault="00614A83" w:rsidP="00614A83">
      <w:pPr>
        <w:ind w:left="240" w:firstLine="480"/>
        <w:rPr>
          <w:b/>
        </w:rPr>
      </w:pPr>
      <w:r>
        <w:rPr>
          <w:rFonts w:hint="eastAsia"/>
        </w:rPr>
        <w:t>（1）了解</w:t>
      </w:r>
      <w:r w:rsidRPr="00FB4F9F">
        <w:rPr>
          <w:rFonts w:hint="eastAsia"/>
        </w:rPr>
        <w:t>NAT</w:t>
      </w:r>
      <w:r>
        <w:rPr>
          <w:rFonts w:hint="eastAsia"/>
        </w:rPr>
        <w:t>的工作原理。</w:t>
      </w:r>
    </w:p>
    <w:p w14:paraId="210B6579" w14:textId="77777777" w:rsidR="00614A83" w:rsidRPr="003067F9" w:rsidRDefault="00614A83" w:rsidP="00614A83">
      <w:pPr>
        <w:ind w:left="240" w:firstLine="480"/>
        <w:rPr>
          <w:b/>
        </w:rPr>
      </w:pPr>
      <w:r>
        <w:rPr>
          <w:rFonts w:hint="eastAsia"/>
        </w:rPr>
        <w:t>（2）路由器IP地址的配置和路由协议的启用和配置</w:t>
      </w:r>
      <w:r w:rsidRPr="005D6390">
        <w:rPr>
          <w:rFonts w:cs="宋体" w:hint="eastAsia"/>
          <w:kern w:val="0"/>
          <w:szCs w:val="21"/>
        </w:rPr>
        <w:t>。</w:t>
      </w:r>
    </w:p>
    <w:p w14:paraId="4D408695" w14:textId="77777777" w:rsidR="00614A83" w:rsidRDefault="00614A83" w:rsidP="00614A83">
      <w:pPr>
        <w:ind w:left="240" w:firstLine="480"/>
      </w:pPr>
      <w:r>
        <w:rPr>
          <w:rFonts w:hint="eastAsia"/>
        </w:rPr>
        <w:t>（3）掌握有关NAT的工作原理及配置NAT的相关命令。</w:t>
      </w:r>
    </w:p>
    <w:p w14:paraId="7C51392D" w14:textId="0B1630B0" w:rsidR="00B15D47" w:rsidRPr="00614A83" w:rsidRDefault="00614A83" w:rsidP="00B15D47">
      <w:pPr>
        <w:ind w:left="240" w:firstLine="480"/>
      </w:pPr>
      <w:r>
        <w:rPr>
          <w:rFonts w:hint="eastAsia"/>
        </w:rPr>
        <w:t>（4）组建一个简单的广域网，并对各路由器进行动态路由协议的配置后再配置NAT的相关命令并测试其有效性。</w:t>
      </w:r>
    </w:p>
    <w:p w14:paraId="530B7832" w14:textId="3642C335" w:rsidR="00B15D47" w:rsidRDefault="00EF5A38" w:rsidP="00B15D47">
      <w:pPr>
        <w:pStyle w:val="2"/>
        <w:ind w:left="240"/>
      </w:pPr>
      <w:r>
        <w:rPr>
          <w:rFonts w:hint="eastAsia"/>
        </w:rPr>
        <w:t>三</w:t>
      </w:r>
      <w:r w:rsidR="00B15D47" w:rsidRPr="00AD41C6">
        <w:rPr>
          <w:rFonts w:hint="eastAsia"/>
        </w:rPr>
        <w:t>、实验步骤</w:t>
      </w:r>
    </w:p>
    <w:p w14:paraId="085F6512" w14:textId="77777777" w:rsidR="00614A83" w:rsidRDefault="00614A83" w:rsidP="00614A83">
      <w:pPr>
        <w:pStyle w:val="3"/>
      </w:pPr>
      <w:r w:rsidRPr="00614A83">
        <w:t>A、网络地址转换NAT配置实验</w:t>
      </w:r>
    </w:p>
    <w:p w14:paraId="4860A7B3" w14:textId="5E744D6B" w:rsidR="00614A83" w:rsidRDefault="00614A83" w:rsidP="00614A83">
      <w:pPr>
        <w:pStyle w:val="4"/>
      </w:pPr>
      <w:r>
        <w:rPr>
          <w:rFonts w:hint="eastAsia"/>
        </w:rPr>
        <w:t>1、</w:t>
      </w:r>
      <w:r w:rsidRPr="00614A83">
        <w:t>实验目标</w:t>
      </w:r>
    </w:p>
    <w:p w14:paraId="397AEE59" w14:textId="77777777" w:rsidR="00614A83" w:rsidRDefault="00614A83" w:rsidP="00B15D47">
      <w:pPr>
        <w:ind w:left="240" w:firstLine="480"/>
      </w:pPr>
      <w:r w:rsidRPr="00614A83">
        <w:t xml:space="preserve">理解NAT网络地址转换的原理及功能； </w:t>
      </w:r>
    </w:p>
    <w:p w14:paraId="4A22EC7A" w14:textId="77777777" w:rsidR="00614A83" w:rsidRDefault="00614A83" w:rsidP="00B15D47">
      <w:pPr>
        <w:ind w:left="240" w:firstLine="480"/>
      </w:pPr>
      <w:r w:rsidRPr="00614A83">
        <w:t>掌握静态NAT的配置，实现局域网访问互联网；</w:t>
      </w:r>
    </w:p>
    <w:p w14:paraId="27B669D1" w14:textId="6DDC29AC" w:rsidR="00614A83" w:rsidRDefault="00614A83" w:rsidP="00614A83">
      <w:pPr>
        <w:pStyle w:val="4"/>
      </w:pPr>
      <w:r>
        <w:rPr>
          <w:rFonts w:hint="eastAsia"/>
        </w:rPr>
        <w:t>2、</w:t>
      </w:r>
      <w:r w:rsidRPr="00614A83">
        <w:t>实验背景</w:t>
      </w:r>
    </w:p>
    <w:p w14:paraId="66DD96B0" w14:textId="1CA2CAAA" w:rsidR="00614A83" w:rsidRDefault="00614A83" w:rsidP="00B15D47">
      <w:pPr>
        <w:ind w:left="240" w:firstLine="480"/>
      </w:pPr>
      <w:r w:rsidRPr="00614A83">
        <w:t>你是某公司的网络管理员，欲发布公司的 WWW 服务。现要求将内网Web 服务器IP地址映射为全局IP地址，实现外部网络可以访问公司内部Web服务器。</w:t>
      </w:r>
    </w:p>
    <w:p w14:paraId="48F2F0A0" w14:textId="21880442" w:rsidR="00614A83" w:rsidRDefault="00614A83" w:rsidP="00614A83">
      <w:pPr>
        <w:pStyle w:val="4"/>
      </w:pPr>
      <w:r>
        <w:rPr>
          <w:rFonts w:hint="eastAsia"/>
        </w:rPr>
        <w:t>3、</w:t>
      </w:r>
      <w:r w:rsidRPr="00614A83">
        <w:t>技术原理</w:t>
      </w:r>
    </w:p>
    <w:p w14:paraId="023B4C86" w14:textId="77777777" w:rsidR="00614A83" w:rsidRDefault="00614A83" w:rsidP="00B15D47">
      <w:pPr>
        <w:ind w:left="240" w:firstLine="480"/>
      </w:pPr>
      <w:r w:rsidRPr="00614A83">
        <w:t>网络地址转换NAT（Network Address Translation），被广泛应用于各种类型Internet 接入 方式和各种类型的网络中。原因很简单，NAT不仅完美地解决了IP地址不足的问题，而且 还能够有效地避免来自网络外部的攻击，隐藏并保护网络内部的计算机。</w:t>
      </w:r>
    </w:p>
    <w:p w14:paraId="4558D515" w14:textId="77777777" w:rsidR="00614A83" w:rsidRDefault="00614A83" w:rsidP="00B15D47">
      <w:pPr>
        <w:ind w:left="240" w:firstLine="480"/>
      </w:pPr>
      <w:r w:rsidRPr="00614A83">
        <w:t>默认情况下，内部IP地址是无法被路由到外网的，内部主机10.1.1.1要与外部Internet 通信，IP包到达NAT路由器时，IP包头的源地址10.1.1.1被替换成一个合法的外网IP，并 在NAT转发表中保存这条记录。</w:t>
      </w:r>
      <w:r w:rsidRPr="00614A83">
        <w:lastRenderedPageBreak/>
        <w:t xml:space="preserve">当外部主机发送一个应答到内网时，NAT路由器受到后， 查看当前NAT转换表，用10.1.1.1替换掉这个外网地址。 </w:t>
      </w:r>
    </w:p>
    <w:p w14:paraId="34C42B95" w14:textId="2C45AEDB" w:rsidR="00614A83" w:rsidRDefault="00614A83" w:rsidP="00B15D47">
      <w:pPr>
        <w:ind w:left="240" w:firstLine="480"/>
      </w:pPr>
      <w:r w:rsidRPr="00614A83">
        <w:t xml:space="preserve">NAT将网络划分为内部网络和外部网络两部分，局域网主机利用NAT访问网络时，是将局域网内部的本地地址转换为全局地址（互联网合法的IP地址）后转发数据包； </w:t>
      </w:r>
    </w:p>
    <w:p w14:paraId="15736F43" w14:textId="77777777" w:rsidR="00614A83" w:rsidRDefault="00614A83" w:rsidP="00B15D47">
      <w:pPr>
        <w:ind w:left="240" w:firstLine="480"/>
      </w:pPr>
      <w:r w:rsidRPr="00614A83">
        <w:t xml:space="preserve">NAT分为两种类型：NAT（网络地址转换）和NAPT（网络端口地址转换IP地址对应 一个全局地址）。 </w:t>
      </w:r>
    </w:p>
    <w:p w14:paraId="6322418B" w14:textId="34394E09" w:rsidR="00614A83" w:rsidRDefault="00614A83" w:rsidP="00B15D47">
      <w:pPr>
        <w:ind w:left="240" w:firstLine="480"/>
      </w:pPr>
      <w:r w:rsidRPr="00614A83">
        <w:t xml:space="preserve">静态NAT：实现内部地址与外部地址一对一的映射。现实中，一般都用于服务器； </w:t>
      </w:r>
    </w:p>
    <w:p w14:paraId="64EC9409" w14:textId="62F81A9F" w:rsidR="00614A83" w:rsidRDefault="00614A83" w:rsidP="00B15D47">
      <w:pPr>
        <w:ind w:left="240" w:firstLine="480"/>
      </w:pPr>
      <w:r w:rsidRPr="00614A83">
        <w:t xml:space="preserve">动态NAT：定义一个地址池，自动映射，也是一对一的。现实中，用得比较少； </w:t>
      </w:r>
    </w:p>
    <w:p w14:paraId="7A0EF1F3" w14:textId="47500C16" w:rsidR="00B15D47" w:rsidRDefault="00614A83" w:rsidP="00B15D47">
      <w:pPr>
        <w:ind w:left="240" w:firstLine="480"/>
      </w:pPr>
      <w:r w:rsidRPr="00614A83">
        <w:t>NAPT：使用不同的端口来映射多个内网IP地址到一个指定的外网IP地址，多对一。</w:t>
      </w:r>
    </w:p>
    <w:p w14:paraId="54E204B3" w14:textId="78C2E2F6" w:rsidR="00614A83" w:rsidRDefault="00614A83" w:rsidP="00614A83">
      <w:pPr>
        <w:pStyle w:val="4"/>
      </w:pPr>
      <w:r>
        <w:rPr>
          <w:rFonts w:hint="eastAsia"/>
        </w:rPr>
        <w:t>4、</w:t>
      </w:r>
      <w:r w:rsidRPr="00614A83">
        <w:t>实验设备</w:t>
      </w:r>
    </w:p>
    <w:p w14:paraId="315ACD8B" w14:textId="77777777" w:rsidR="00614A83" w:rsidRDefault="00614A83" w:rsidP="00B15D47">
      <w:pPr>
        <w:ind w:left="240" w:firstLine="480"/>
      </w:pPr>
      <w:r w:rsidRPr="00614A83">
        <w:t>PC 1台；Server-PT 1 台；</w:t>
      </w:r>
    </w:p>
    <w:p w14:paraId="2E97F06A" w14:textId="77777777" w:rsidR="00614A83" w:rsidRDefault="00614A83" w:rsidP="00B15D47">
      <w:pPr>
        <w:ind w:left="240" w:firstLine="480"/>
      </w:pPr>
      <w:r w:rsidRPr="00614A83">
        <w:t>Switch_2950-24 1 台；</w:t>
      </w:r>
    </w:p>
    <w:p w14:paraId="05BDB43F" w14:textId="77777777" w:rsidR="00614A83" w:rsidRDefault="00614A83" w:rsidP="00B15D47">
      <w:pPr>
        <w:ind w:left="240" w:firstLine="480"/>
      </w:pPr>
      <w:r w:rsidRPr="00614A83">
        <w:t>Router-PT 2 台；</w:t>
      </w:r>
    </w:p>
    <w:p w14:paraId="17A785B6" w14:textId="77777777" w:rsidR="00614A83" w:rsidRDefault="00614A83" w:rsidP="00B15D47">
      <w:pPr>
        <w:ind w:left="240" w:firstLine="480"/>
      </w:pPr>
      <w:r w:rsidRPr="00614A83">
        <w:t>直连线；</w:t>
      </w:r>
    </w:p>
    <w:p w14:paraId="619CA34C" w14:textId="77777777" w:rsidR="00614A83" w:rsidRDefault="00614A83" w:rsidP="00B15D47">
      <w:pPr>
        <w:ind w:left="240" w:firstLine="480"/>
      </w:pPr>
      <w:r w:rsidRPr="00614A83">
        <w:t>交叉线；</w:t>
      </w:r>
    </w:p>
    <w:p w14:paraId="376E962B" w14:textId="10C145BA" w:rsidR="00614A83" w:rsidRDefault="00614A83" w:rsidP="00B15D47">
      <w:pPr>
        <w:ind w:left="240" w:firstLine="480"/>
      </w:pPr>
      <w:r w:rsidRPr="00614A83">
        <w:t>DCE 串口线</w:t>
      </w:r>
    </w:p>
    <w:p w14:paraId="1942067B" w14:textId="43DFCC72" w:rsidR="00614A83" w:rsidRPr="00614A83" w:rsidRDefault="00614A83" w:rsidP="00614A83">
      <w:pPr>
        <w:pStyle w:val="4"/>
      </w:pPr>
      <w:r>
        <w:rPr>
          <w:rFonts w:hint="eastAsia"/>
        </w:rPr>
        <w:t>5、</w:t>
      </w:r>
      <w:r w:rsidRPr="00614A83">
        <w:t>实验步骤</w:t>
      </w:r>
    </w:p>
    <w:p w14:paraId="23F582AC" w14:textId="3AD63D5F" w:rsidR="00614A83" w:rsidRDefault="00614A83" w:rsidP="00614A83">
      <w:pPr>
        <w:pStyle w:val="5"/>
        <w:ind w:left="720"/>
      </w:pPr>
      <w:r>
        <w:rPr>
          <w:rFonts w:hint="eastAsia"/>
        </w:rPr>
        <w:t>(1)</w:t>
      </w:r>
      <w:r w:rsidRPr="00614A83">
        <w:t>建</w:t>
      </w:r>
      <w:r>
        <w:rPr>
          <w:rFonts w:hint="eastAsia"/>
        </w:rPr>
        <w:t>立</w:t>
      </w:r>
      <w:r w:rsidRPr="00614A83">
        <w:t>Packet Tracer 拓扑图</w:t>
      </w:r>
    </w:p>
    <w:p w14:paraId="4A409E27" w14:textId="7748BA89" w:rsidR="00054F36" w:rsidRDefault="00054F36" w:rsidP="00EF4286">
      <w:pPr>
        <w:pStyle w:val="af2"/>
      </w:pPr>
      <w:r w:rsidRPr="00054F36">
        <w:rPr>
          <w:noProof/>
        </w:rPr>
        <w:drawing>
          <wp:inline distT="0" distB="0" distL="0" distR="0" wp14:anchorId="3C290DFC" wp14:editId="0E0A4BE6">
            <wp:extent cx="4858428" cy="2791215"/>
            <wp:effectExtent l="0" t="0" r="0" b="9525"/>
            <wp:docPr id="232786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86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9512" w14:textId="77777777" w:rsidR="00054F36" w:rsidRDefault="00054F36" w:rsidP="00054F36">
      <w:pPr>
        <w:ind w:left="240" w:firstLine="480"/>
      </w:pPr>
    </w:p>
    <w:p w14:paraId="25C562C5" w14:textId="77777777" w:rsidR="00054F36" w:rsidRDefault="00054F36" w:rsidP="00054F36">
      <w:pPr>
        <w:ind w:left="240" w:firstLine="480"/>
      </w:pPr>
    </w:p>
    <w:p w14:paraId="12148EEA" w14:textId="2A1B49E5" w:rsidR="00054F36" w:rsidRDefault="00054F36" w:rsidP="00054F36">
      <w:pPr>
        <w:pStyle w:val="5"/>
        <w:ind w:left="720"/>
      </w:pPr>
      <w:r>
        <w:rPr>
          <w:rFonts w:hint="eastAsia"/>
        </w:rPr>
        <w:lastRenderedPageBreak/>
        <w:t>(2)配置PC机ip</w:t>
      </w:r>
    </w:p>
    <w:tbl>
      <w:tblPr>
        <w:tblStyle w:val="af4"/>
        <w:tblW w:w="0" w:type="auto"/>
        <w:tblInd w:w="846" w:type="dxa"/>
        <w:tblLook w:val="04A0" w:firstRow="1" w:lastRow="0" w:firstColumn="1" w:lastColumn="0" w:noHBand="0" w:noVBand="1"/>
      </w:tblPr>
      <w:tblGrid>
        <w:gridCol w:w="2079"/>
        <w:gridCol w:w="2685"/>
        <w:gridCol w:w="2686"/>
      </w:tblGrid>
      <w:tr w:rsidR="00054F36" w14:paraId="09B983A9" w14:textId="77777777" w:rsidTr="00054F36">
        <w:tc>
          <w:tcPr>
            <w:tcW w:w="2079" w:type="dxa"/>
          </w:tcPr>
          <w:p w14:paraId="5B7C9674" w14:textId="77777777" w:rsidR="00054F36" w:rsidRDefault="00054F36" w:rsidP="00054F36">
            <w:pPr>
              <w:ind w:leftChars="0" w:left="0" w:firstLineChars="0" w:firstLine="0"/>
            </w:pPr>
          </w:p>
        </w:tc>
        <w:tc>
          <w:tcPr>
            <w:tcW w:w="2685" w:type="dxa"/>
          </w:tcPr>
          <w:p w14:paraId="55A4C525" w14:textId="65D6A68F" w:rsidR="00054F36" w:rsidRDefault="00054F36" w:rsidP="00054F36">
            <w:pPr>
              <w:ind w:leftChars="0" w:left="0" w:firstLineChars="0" w:firstLine="0"/>
            </w:pPr>
            <w:r w:rsidRPr="00054F36">
              <w:t>Server-PT</w:t>
            </w:r>
          </w:p>
        </w:tc>
        <w:tc>
          <w:tcPr>
            <w:tcW w:w="2686" w:type="dxa"/>
          </w:tcPr>
          <w:p w14:paraId="2D2BF096" w14:textId="76C0B375" w:rsidR="00054F36" w:rsidRDefault="00054F36" w:rsidP="00054F36">
            <w:pPr>
              <w:ind w:leftChars="0" w:left="0" w:firstLineChars="0" w:firstLine="0"/>
            </w:pPr>
            <w:r w:rsidRPr="00054F36">
              <w:t>PC0</w:t>
            </w:r>
          </w:p>
        </w:tc>
      </w:tr>
      <w:tr w:rsidR="00054F36" w14:paraId="267FF8D9" w14:textId="77777777" w:rsidTr="00054F36">
        <w:tc>
          <w:tcPr>
            <w:tcW w:w="2079" w:type="dxa"/>
          </w:tcPr>
          <w:p w14:paraId="2CFCA3B7" w14:textId="59B184D7" w:rsidR="00054F36" w:rsidRDefault="00054F36" w:rsidP="00054F36">
            <w:pPr>
              <w:ind w:leftChars="0" w:left="0"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2685" w:type="dxa"/>
          </w:tcPr>
          <w:p w14:paraId="73217B98" w14:textId="0A421755" w:rsidR="00054F36" w:rsidRDefault="00054F36" w:rsidP="00054F36">
            <w:pPr>
              <w:ind w:leftChars="0" w:left="0" w:firstLineChars="0" w:firstLine="0"/>
            </w:pPr>
            <w:r w:rsidRPr="00054F36">
              <w:t>192.168.1.2</w:t>
            </w:r>
          </w:p>
        </w:tc>
        <w:tc>
          <w:tcPr>
            <w:tcW w:w="2686" w:type="dxa"/>
          </w:tcPr>
          <w:p w14:paraId="668F676F" w14:textId="2485C896" w:rsidR="00054F36" w:rsidRDefault="00054F36" w:rsidP="00054F36">
            <w:pPr>
              <w:ind w:leftChars="0" w:left="0" w:firstLineChars="0" w:firstLine="0"/>
            </w:pPr>
            <w:r w:rsidRPr="00054F36">
              <w:t>222.0.2.2</w:t>
            </w:r>
          </w:p>
        </w:tc>
      </w:tr>
      <w:tr w:rsidR="00054F36" w14:paraId="0B487913" w14:textId="77777777" w:rsidTr="00054F36">
        <w:tc>
          <w:tcPr>
            <w:tcW w:w="2079" w:type="dxa"/>
          </w:tcPr>
          <w:p w14:paraId="167A6969" w14:textId="3B6CD884" w:rsidR="00054F36" w:rsidRDefault="00054F36" w:rsidP="00054F36">
            <w:pPr>
              <w:ind w:leftChars="0" w:left="0" w:firstLineChars="0" w:firstLine="0"/>
            </w:pPr>
            <w:r>
              <w:rPr>
                <w:rFonts w:hint="eastAsia"/>
              </w:rPr>
              <w:t>子网掩码</w:t>
            </w:r>
          </w:p>
        </w:tc>
        <w:tc>
          <w:tcPr>
            <w:tcW w:w="2685" w:type="dxa"/>
          </w:tcPr>
          <w:p w14:paraId="712AAD0B" w14:textId="59BB185E" w:rsidR="00054F36" w:rsidRDefault="00054F36" w:rsidP="00054F36">
            <w:pPr>
              <w:ind w:leftChars="0" w:left="0" w:firstLineChars="0" w:firstLine="0"/>
            </w:pPr>
            <w:r w:rsidRPr="00054F36">
              <w:t>255.255.255.0</w:t>
            </w:r>
          </w:p>
        </w:tc>
        <w:tc>
          <w:tcPr>
            <w:tcW w:w="2686" w:type="dxa"/>
          </w:tcPr>
          <w:p w14:paraId="0D3D7F47" w14:textId="79A2B4DF" w:rsidR="00054F36" w:rsidRDefault="00054F36" w:rsidP="00054F36">
            <w:pPr>
              <w:ind w:leftChars="0" w:left="0" w:firstLineChars="0" w:firstLine="0"/>
            </w:pPr>
            <w:r w:rsidRPr="00054F36">
              <w:t>255.255.255.0</w:t>
            </w:r>
          </w:p>
        </w:tc>
      </w:tr>
      <w:tr w:rsidR="00054F36" w14:paraId="78C74DFE" w14:textId="77777777" w:rsidTr="00054F36">
        <w:tc>
          <w:tcPr>
            <w:tcW w:w="2079" w:type="dxa"/>
          </w:tcPr>
          <w:p w14:paraId="76597CCE" w14:textId="7201D056" w:rsidR="00054F36" w:rsidRDefault="00054F36" w:rsidP="00054F36">
            <w:pPr>
              <w:ind w:leftChars="0" w:left="0" w:firstLineChars="0" w:firstLine="0"/>
            </w:pPr>
            <w:r>
              <w:rPr>
                <w:rFonts w:hint="eastAsia"/>
              </w:rPr>
              <w:t>网关</w:t>
            </w:r>
          </w:p>
        </w:tc>
        <w:tc>
          <w:tcPr>
            <w:tcW w:w="2685" w:type="dxa"/>
          </w:tcPr>
          <w:p w14:paraId="6215DFCC" w14:textId="4AA260DD" w:rsidR="00054F36" w:rsidRDefault="00054F36" w:rsidP="00054F36">
            <w:pPr>
              <w:ind w:leftChars="0" w:left="0" w:firstLineChars="0" w:firstLine="0"/>
            </w:pPr>
            <w:r w:rsidRPr="00054F36">
              <w:t>192.168.1.1</w:t>
            </w:r>
          </w:p>
        </w:tc>
        <w:tc>
          <w:tcPr>
            <w:tcW w:w="2686" w:type="dxa"/>
          </w:tcPr>
          <w:p w14:paraId="7C3783C6" w14:textId="526ACE3C" w:rsidR="00054F36" w:rsidRDefault="00054F36" w:rsidP="00054F36">
            <w:pPr>
              <w:ind w:leftChars="0" w:left="0" w:firstLineChars="0" w:firstLine="0"/>
            </w:pPr>
            <w:r w:rsidRPr="00054F36">
              <w:t>222.0.2.1</w:t>
            </w:r>
          </w:p>
        </w:tc>
      </w:tr>
    </w:tbl>
    <w:p w14:paraId="58CA98FF" w14:textId="77777777" w:rsidR="00054F36" w:rsidRPr="00054F36" w:rsidRDefault="00054F36" w:rsidP="00054F36">
      <w:pPr>
        <w:ind w:left="240" w:firstLine="480"/>
      </w:pPr>
    </w:p>
    <w:p w14:paraId="218E9203" w14:textId="5FBCA51D" w:rsidR="00054F36" w:rsidRDefault="00054F36" w:rsidP="008D32D7">
      <w:pPr>
        <w:pStyle w:val="5"/>
        <w:ind w:left="720"/>
      </w:pPr>
      <w:r>
        <w:rPr>
          <w:rFonts w:hint="eastAsia"/>
        </w:rPr>
        <w:t>(3)</w:t>
      </w:r>
      <w:r w:rsidR="008D32D7">
        <w:rPr>
          <w:rFonts w:hint="eastAsia"/>
        </w:rPr>
        <w:t>配置路由器端口地址</w:t>
      </w:r>
    </w:p>
    <w:p w14:paraId="7E515D98" w14:textId="3DED4571" w:rsidR="008D32D7" w:rsidRPr="008D32D7" w:rsidRDefault="008D32D7" w:rsidP="008D32D7">
      <w:pPr>
        <w:ind w:left="240" w:firstLine="480"/>
      </w:pPr>
      <w:r>
        <w:rPr>
          <w:rFonts w:hint="eastAsia"/>
        </w:rPr>
        <w:t>路由器0:</w:t>
      </w:r>
    </w:p>
    <w:p w14:paraId="6185BECD" w14:textId="77777777" w:rsidR="008D32D7" w:rsidRPr="008D32D7" w:rsidRDefault="008D32D7" w:rsidP="008D32D7">
      <w:pPr>
        <w:ind w:left="240" w:firstLine="480"/>
      </w:pPr>
      <w:r w:rsidRPr="008D32D7">
        <w:t>Router&gt;en</w:t>
      </w:r>
    </w:p>
    <w:p w14:paraId="0328E381" w14:textId="25D8DDEB" w:rsidR="008D32D7" w:rsidRPr="008D32D7" w:rsidRDefault="008D32D7" w:rsidP="008D32D7">
      <w:pPr>
        <w:ind w:left="240" w:firstLine="480"/>
      </w:pPr>
      <w:r w:rsidRPr="008D32D7">
        <w:t>Router#conf t</w:t>
      </w:r>
      <w:r>
        <w:rPr>
          <w:rFonts w:hint="eastAsia"/>
        </w:rPr>
        <w:t xml:space="preserve"> </w:t>
      </w:r>
    </w:p>
    <w:p w14:paraId="52AC8AF4" w14:textId="77777777" w:rsidR="008D32D7" w:rsidRPr="008D32D7" w:rsidRDefault="008D32D7" w:rsidP="008D32D7">
      <w:pPr>
        <w:ind w:left="240" w:firstLine="480"/>
      </w:pPr>
      <w:r w:rsidRPr="008D32D7">
        <w:t>Router(config)#host R0</w:t>
      </w:r>
    </w:p>
    <w:p w14:paraId="405B8A3C" w14:textId="77777777" w:rsidR="008D32D7" w:rsidRPr="008D32D7" w:rsidRDefault="008D32D7" w:rsidP="008D32D7">
      <w:pPr>
        <w:ind w:left="240" w:firstLine="480"/>
      </w:pPr>
      <w:r w:rsidRPr="008D32D7">
        <w:t>R0(config)#int fa 0/0</w:t>
      </w:r>
    </w:p>
    <w:p w14:paraId="12D2F73E" w14:textId="77777777" w:rsidR="008D32D7" w:rsidRPr="008D32D7" w:rsidRDefault="008D32D7" w:rsidP="008D32D7">
      <w:pPr>
        <w:ind w:left="240" w:firstLine="480"/>
      </w:pPr>
      <w:r w:rsidRPr="008D32D7">
        <w:t>R0(config-if)#ip address 192.168.1.1 255.255.255.0</w:t>
      </w:r>
    </w:p>
    <w:p w14:paraId="4263B806" w14:textId="77777777" w:rsidR="008D32D7" w:rsidRPr="008D32D7" w:rsidRDefault="008D32D7" w:rsidP="008D32D7">
      <w:pPr>
        <w:ind w:left="240" w:firstLine="480"/>
      </w:pPr>
      <w:r w:rsidRPr="008D32D7">
        <w:t>R0(config-if)#no shutdown</w:t>
      </w:r>
    </w:p>
    <w:p w14:paraId="0697A85B" w14:textId="77777777" w:rsidR="008D32D7" w:rsidRPr="008D32D7" w:rsidRDefault="008D32D7" w:rsidP="008D32D7">
      <w:pPr>
        <w:ind w:left="240" w:firstLine="480"/>
      </w:pPr>
      <w:r w:rsidRPr="008D32D7">
        <w:t>R0(config-if)#int s 2/0</w:t>
      </w:r>
    </w:p>
    <w:p w14:paraId="03226D4D" w14:textId="77777777" w:rsidR="008D32D7" w:rsidRPr="008D32D7" w:rsidRDefault="008D32D7" w:rsidP="008D32D7">
      <w:pPr>
        <w:ind w:left="240" w:firstLine="480"/>
      </w:pPr>
      <w:r w:rsidRPr="008D32D7">
        <w:t>R0(config-if)#ip address 222.0.1.1 255.255.255.0</w:t>
      </w:r>
    </w:p>
    <w:p w14:paraId="5AC7C5F6" w14:textId="77777777" w:rsidR="008D32D7" w:rsidRPr="008D32D7" w:rsidRDefault="008D32D7" w:rsidP="008D32D7">
      <w:pPr>
        <w:ind w:left="240" w:firstLine="480"/>
      </w:pPr>
      <w:r w:rsidRPr="008D32D7">
        <w:t>R0(config-if)#clock rate 64000</w:t>
      </w:r>
    </w:p>
    <w:p w14:paraId="7B301664" w14:textId="3D0267E7" w:rsidR="008D32D7" w:rsidRPr="008D32D7" w:rsidRDefault="008D32D7" w:rsidP="008D32D7">
      <w:pPr>
        <w:ind w:left="240" w:firstLine="480"/>
      </w:pPr>
      <w:r w:rsidRPr="008D32D7">
        <w:t>R0(config-if)#no shutdown</w:t>
      </w:r>
    </w:p>
    <w:p w14:paraId="75FCB773" w14:textId="5CC1A947" w:rsidR="008D32D7" w:rsidRDefault="008D32D7" w:rsidP="00EF4286">
      <w:pPr>
        <w:pStyle w:val="af2"/>
      </w:pPr>
      <w:r w:rsidRPr="00EF4286">
        <w:rPr>
          <w:noProof/>
        </w:rPr>
        <w:drawing>
          <wp:inline distT="0" distB="0" distL="0" distR="0" wp14:anchorId="0C87F66B" wp14:editId="1728BC49">
            <wp:extent cx="5274310" cy="4774565"/>
            <wp:effectExtent l="0" t="0" r="2540" b="6985"/>
            <wp:docPr id="1557616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16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07AE" w14:textId="2B4D8FAC" w:rsidR="00EF4286" w:rsidRDefault="00EF4286" w:rsidP="008D32D7">
      <w:pPr>
        <w:ind w:left="240" w:firstLine="480"/>
      </w:pPr>
      <w:r>
        <w:rPr>
          <w:rFonts w:hint="eastAsia"/>
        </w:rPr>
        <w:lastRenderedPageBreak/>
        <w:t>路由器1:</w:t>
      </w:r>
    </w:p>
    <w:p w14:paraId="2CB6FD8F" w14:textId="77777777" w:rsidR="00EF4286" w:rsidRPr="00EF4286" w:rsidRDefault="00EF4286" w:rsidP="00EF4286">
      <w:pPr>
        <w:ind w:left="240" w:firstLine="480"/>
      </w:pPr>
      <w:r w:rsidRPr="00EF4286">
        <w:t>Router&gt;en</w:t>
      </w:r>
    </w:p>
    <w:p w14:paraId="018AEA7E" w14:textId="6E1A2709" w:rsidR="00EF4286" w:rsidRPr="00EF4286" w:rsidRDefault="00EF4286" w:rsidP="00EF4286">
      <w:pPr>
        <w:ind w:left="240" w:firstLine="480"/>
      </w:pPr>
      <w:r w:rsidRPr="00EF4286">
        <w:t>Router#conf t</w:t>
      </w:r>
      <w:r>
        <w:rPr>
          <w:rFonts w:hint="eastAsia"/>
        </w:rPr>
        <w:t xml:space="preserve"> </w:t>
      </w:r>
    </w:p>
    <w:p w14:paraId="4952A770" w14:textId="77777777" w:rsidR="00EF4286" w:rsidRPr="00EF4286" w:rsidRDefault="00EF4286" w:rsidP="00EF4286">
      <w:pPr>
        <w:ind w:left="240" w:firstLine="480"/>
      </w:pPr>
      <w:r w:rsidRPr="00EF4286">
        <w:t>Router(config)#host R1</w:t>
      </w:r>
    </w:p>
    <w:p w14:paraId="02EE3EFD" w14:textId="77777777" w:rsidR="00EF4286" w:rsidRPr="00EF4286" w:rsidRDefault="00EF4286" w:rsidP="00EF4286">
      <w:pPr>
        <w:ind w:left="240" w:firstLine="480"/>
      </w:pPr>
      <w:r w:rsidRPr="00EF4286">
        <w:t>R1(config)#int s 2/0</w:t>
      </w:r>
    </w:p>
    <w:p w14:paraId="08F32556" w14:textId="77777777" w:rsidR="00EF4286" w:rsidRPr="00EF4286" w:rsidRDefault="00EF4286" w:rsidP="00EF4286">
      <w:pPr>
        <w:ind w:left="240" w:firstLine="480"/>
      </w:pPr>
      <w:r w:rsidRPr="00EF4286">
        <w:t>R1(config-if)#ip address 222.0.1.2 255.255.255.0</w:t>
      </w:r>
    </w:p>
    <w:p w14:paraId="72EC1B46" w14:textId="77777777" w:rsidR="00EF4286" w:rsidRPr="00EF4286" w:rsidRDefault="00EF4286" w:rsidP="00EF4286">
      <w:pPr>
        <w:ind w:left="240" w:firstLine="480"/>
      </w:pPr>
      <w:r w:rsidRPr="00EF4286">
        <w:t>R1(config-if)#no shutdown</w:t>
      </w:r>
    </w:p>
    <w:p w14:paraId="66DF44C1" w14:textId="77777777" w:rsidR="00EF4286" w:rsidRPr="00EF4286" w:rsidRDefault="00EF4286" w:rsidP="00EF4286">
      <w:pPr>
        <w:ind w:left="240" w:firstLine="480"/>
      </w:pPr>
      <w:r w:rsidRPr="00EF4286">
        <w:t>R1(config-if)#int fa 0/0</w:t>
      </w:r>
    </w:p>
    <w:p w14:paraId="1E5D863E" w14:textId="77777777" w:rsidR="00EF4286" w:rsidRPr="00EF4286" w:rsidRDefault="00EF4286" w:rsidP="00EF4286">
      <w:pPr>
        <w:ind w:left="240" w:firstLine="480"/>
      </w:pPr>
      <w:r w:rsidRPr="00EF4286">
        <w:t>R1(config-if)#ip address 222.0.2.1 255.255.255.0</w:t>
      </w:r>
    </w:p>
    <w:p w14:paraId="256B3F12" w14:textId="04F3C21B" w:rsidR="00EF4286" w:rsidRDefault="00EF4286" w:rsidP="00EF4286">
      <w:pPr>
        <w:ind w:left="240" w:firstLine="480"/>
      </w:pPr>
      <w:r w:rsidRPr="00EF4286">
        <w:t>R1(config-if)#no shutdown</w:t>
      </w:r>
    </w:p>
    <w:p w14:paraId="57CC06FF" w14:textId="77777777" w:rsidR="00EF4286" w:rsidRDefault="00EF4286" w:rsidP="008D32D7">
      <w:pPr>
        <w:ind w:left="240" w:firstLine="480"/>
      </w:pPr>
    </w:p>
    <w:p w14:paraId="06C3B4C4" w14:textId="2FBE0FD2" w:rsidR="00EF4286" w:rsidRDefault="00EF4286" w:rsidP="00EF4286">
      <w:pPr>
        <w:pStyle w:val="af2"/>
      </w:pPr>
      <w:r w:rsidRPr="00EF4286">
        <w:rPr>
          <w:noProof/>
        </w:rPr>
        <w:drawing>
          <wp:inline distT="0" distB="0" distL="0" distR="0" wp14:anchorId="2971A775" wp14:editId="27B2489C">
            <wp:extent cx="5274310" cy="4773930"/>
            <wp:effectExtent l="0" t="0" r="2540" b="7620"/>
            <wp:docPr id="1974197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97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029A" w14:textId="5718D311" w:rsidR="00EF4286" w:rsidRPr="00C6408B" w:rsidRDefault="00EF4286" w:rsidP="00EF4286">
      <w:pPr>
        <w:pStyle w:val="5"/>
        <w:ind w:left="720"/>
      </w:pPr>
      <w:r w:rsidRPr="00C6408B">
        <w:rPr>
          <w:rFonts w:hint="eastAsia"/>
        </w:rPr>
        <w:t>(4)</w:t>
      </w:r>
      <w:r>
        <w:rPr>
          <w:rFonts w:hint="eastAsia"/>
        </w:rPr>
        <w:t>配置路由器的路由</w:t>
      </w:r>
      <w:r w:rsidRPr="00C6408B">
        <w:rPr>
          <w:rFonts w:hint="eastAsia"/>
        </w:rPr>
        <w:t>ip</w:t>
      </w:r>
    </w:p>
    <w:p w14:paraId="32BD5F9A" w14:textId="0404F70C" w:rsidR="00EF4286" w:rsidRPr="00C6408B" w:rsidRDefault="00EF4286" w:rsidP="00EF4286">
      <w:pPr>
        <w:ind w:left="240" w:firstLine="480"/>
      </w:pPr>
      <w:r>
        <w:rPr>
          <w:rFonts w:hint="eastAsia"/>
          <w:lang w:val="pt-BR"/>
        </w:rPr>
        <w:t>路由器</w:t>
      </w:r>
      <w:r w:rsidRPr="00C6408B">
        <w:rPr>
          <w:rFonts w:hint="eastAsia"/>
        </w:rPr>
        <w:t>0:</w:t>
      </w:r>
    </w:p>
    <w:p w14:paraId="0B349FC0" w14:textId="77777777" w:rsidR="00EF4286" w:rsidRPr="00EF4286" w:rsidRDefault="00EF4286" w:rsidP="00EF4286">
      <w:pPr>
        <w:ind w:left="240" w:firstLine="480"/>
        <w:rPr>
          <w:lang w:val="pt-BR"/>
        </w:rPr>
      </w:pPr>
      <w:r w:rsidRPr="00EF4286">
        <w:rPr>
          <w:lang w:val="pt-BR"/>
        </w:rPr>
        <w:t>R0&gt;en</w:t>
      </w:r>
    </w:p>
    <w:p w14:paraId="6709F7AA" w14:textId="3423F78A" w:rsidR="00EF4286" w:rsidRPr="00C6408B" w:rsidRDefault="00EF4286" w:rsidP="00EF4286">
      <w:pPr>
        <w:ind w:left="240" w:firstLine="480"/>
        <w:rPr>
          <w:lang w:val="pt-BR"/>
        </w:rPr>
      </w:pPr>
      <w:r w:rsidRPr="00C6408B">
        <w:rPr>
          <w:lang w:val="pt-BR"/>
        </w:rPr>
        <w:t>R0#conf t</w:t>
      </w:r>
      <w:r w:rsidRPr="00C6408B">
        <w:rPr>
          <w:rFonts w:hint="eastAsia"/>
          <w:lang w:val="pt-BR"/>
        </w:rPr>
        <w:t xml:space="preserve"> </w:t>
      </w:r>
    </w:p>
    <w:p w14:paraId="046F1E09" w14:textId="77777777" w:rsidR="00EF4286" w:rsidRPr="00C6408B" w:rsidRDefault="00EF4286" w:rsidP="00EF4286">
      <w:pPr>
        <w:ind w:left="240" w:firstLine="480"/>
        <w:rPr>
          <w:lang w:val="pt-BR"/>
        </w:rPr>
      </w:pPr>
      <w:r w:rsidRPr="00C6408B">
        <w:rPr>
          <w:lang w:val="pt-BR"/>
        </w:rPr>
        <w:t>R0(config)#ip route 222.0.2.0 255.255.255.0 222.0.1.2</w:t>
      </w:r>
    </w:p>
    <w:p w14:paraId="0B43965D" w14:textId="3801F09F" w:rsidR="00EF4286" w:rsidRPr="00C6408B" w:rsidRDefault="00EF4286" w:rsidP="00EF4286">
      <w:pPr>
        <w:ind w:left="240" w:firstLine="480"/>
        <w:rPr>
          <w:lang w:val="pt-BR"/>
        </w:rPr>
      </w:pPr>
      <w:r w:rsidRPr="00C6408B">
        <w:rPr>
          <w:lang w:val="pt-BR"/>
        </w:rPr>
        <w:t>R0(config)#exit</w:t>
      </w:r>
      <w:r w:rsidRPr="00C6408B">
        <w:rPr>
          <w:rFonts w:hint="eastAsia"/>
          <w:lang w:val="pt-BR"/>
        </w:rPr>
        <w:t xml:space="preserve"> </w:t>
      </w:r>
    </w:p>
    <w:p w14:paraId="3AEC16C6" w14:textId="77777777" w:rsidR="00EF4286" w:rsidRPr="00C6408B" w:rsidRDefault="00EF4286" w:rsidP="00EF4286">
      <w:pPr>
        <w:ind w:left="240" w:firstLine="480"/>
        <w:rPr>
          <w:lang w:val="pt-BR"/>
        </w:rPr>
      </w:pPr>
    </w:p>
    <w:p w14:paraId="5D8FF482" w14:textId="429846C6" w:rsidR="00EF4286" w:rsidRPr="00C6408B" w:rsidRDefault="00EF4286" w:rsidP="00EF4286">
      <w:pPr>
        <w:ind w:left="240" w:firstLine="480"/>
        <w:rPr>
          <w:lang w:val="pt-BR"/>
        </w:rPr>
      </w:pPr>
      <w:r w:rsidRPr="00C6408B">
        <w:rPr>
          <w:rFonts w:hint="eastAsia"/>
          <w:lang w:val="pt-BR"/>
        </w:rPr>
        <w:lastRenderedPageBreak/>
        <w:t xml:space="preserve">// </w:t>
      </w:r>
      <w:r>
        <w:rPr>
          <w:rFonts w:hint="eastAsia"/>
        </w:rPr>
        <w:t>查看路由信息</w:t>
      </w:r>
    </w:p>
    <w:p w14:paraId="0E326B1F" w14:textId="77777777" w:rsidR="00EF4286" w:rsidRPr="00EF4286" w:rsidRDefault="00EF4286" w:rsidP="00EF4286">
      <w:pPr>
        <w:ind w:left="240" w:firstLine="480"/>
      </w:pPr>
      <w:r w:rsidRPr="00EF4286">
        <w:t>R0#show ip route</w:t>
      </w:r>
    </w:p>
    <w:p w14:paraId="3F4438C9" w14:textId="77777777" w:rsidR="00EF4286" w:rsidRPr="00EF4286" w:rsidRDefault="00EF4286" w:rsidP="00EF4286">
      <w:pPr>
        <w:ind w:left="240" w:firstLine="480"/>
      </w:pPr>
      <w:r w:rsidRPr="00EF4286">
        <w:t>Codes: C - connected, S - static, I - IGRP, R - RIP, M - mobile, B - BGP</w:t>
      </w:r>
    </w:p>
    <w:p w14:paraId="37435D86" w14:textId="77777777" w:rsidR="00EF4286" w:rsidRPr="00EF4286" w:rsidRDefault="00EF4286" w:rsidP="00EF4286">
      <w:pPr>
        <w:ind w:left="240" w:firstLine="480"/>
        <w:rPr>
          <w:lang w:val="pt-BR"/>
        </w:rPr>
      </w:pPr>
      <w:r w:rsidRPr="00EF4286">
        <w:rPr>
          <w:lang w:val="pt-BR"/>
        </w:rPr>
        <w:t>D - EIGRP, EX - EIGRP external, O - OSPF, IA - OSPF inter area</w:t>
      </w:r>
    </w:p>
    <w:p w14:paraId="2E67A3BD" w14:textId="77777777" w:rsidR="00EF4286" w:rsidRPr="00EF4286" w:rsidRDefault="00EF4286" w:rsidP="00EF4286">
      <w:pPr>
        <w:ind w:left="240" w:firstLine="480"/>
        <w:rPr>
          <w:lang w:val="pt-BR"/>
        </w:rPr>
      </w:pPr>
      <w:r w:rsidRPr="00EF4286">
        <w:rPr>
          <w:lang w:val="pt-BR"/>
        </w:rPr>
        <w:t>N1 - OSPF NSSA external type 1, N2 - OSPF NSSA external type 2</w:t>
      </w:r>
    </w:p>
    <w:p w14:paraId="59015D21" w14:textId="77777777" w:rsidR="00EF4286" w:rsidRPr="00EF4286" w:rsidRDefault="00EF4286" w:rsidP="00EF4286">
      <w:pPr>
        <w:ind w:left="240" w:firstLine="480"/>
        <w:rPr>
          <w:lang w:val="pt-BR"/>
        </w:rPr>
      </w:pPr>
      <w:r w:rsidRPr="00EF4286">
        <w:rPr>
          <w:lang w:val="pt-BR"/>
        </w:rPr>
        <w:t>E1 - OSPF external type 1, E2 - OSPF external type 2, E - EGP</w:t>
      </w:r>
    </w:p>
    <w:p w14:paraId="245EA22B" w14:textId="77777777" w:rsidR="00EF4286" w:rsidRPr="00EF4286" w:rsidRDefault="00EF4286" w:rsidP="00EF4286">
      <w:pPr>
        <w:ind w:left="240" w:firstLine="480"/>
      </w:pPr>
      <w:r w:rsidRPr="00EF4286">
        <w:t>i - IS-IS, L1 - IS-IS level-1, L2 - IS-IS level-2, ia - IS-IS inter area</w:t>
      </w:r>
    </w:p>
    <w:p w14:paraId="5D8003AA" w14:textId="77777777" w:rsidR="00EF4286" w:rsidRPr="00EF4286" w:rsidRDefault="00EF4286" w:rsidP="00EF4286">
      <w:pPr>
        <w:ind w:left="240" w:firstLine="480"/>
      </w:pPr>
      <w:r w:rsidRPr="00EF4286">
        <w:t>* - candidate default, U - per-user static route, o - ODR</w:t>
      </w:r>
    </w:p>
    <w:p w14:paraId="13198BDE" w14:textId="77777777" w:rsidR="00EF4286" w:rsidRPr="00EF4286" w:rsidRDefault="00EF4286" w:rsidP="00EF4286">
      <w:pPr>
        <w:ind w:left="240" w:firstLine="480"/>
      </w:pPr>
      <w:r w:rsidRPr="00EF4286">
        <w:t>P - periodic downloaded static route</w:t>
      </w:r>
    </w:p>
    <w:p w14:paraId="561787D5" w14:textId="77777777" w:rsidR="00EF4286" w:rsidRPr="00EF4286" w:rsidRDefault="00EF4286" w:rsidP="00EF4286">
      <w:pPr>
        <w:ind w:left="240" w:firstLine="480"/>
      </w:pPr>
    </w:p>
    <w:p w14:paraId="5FC2DB75" w14:textId="77777777" w:rsidR="00EF4286" w:rsidRPr="00EF4286" w:rsidRDefault="00EF4286" w:rsidP="00EF4286">
      <w:pPr>
        <w:ind w:left="240" w:firstLine="480"/>
      </w:pPr>
      <w:r w:rsidRPr="00EF4286">
        <w:t>Gateway of last resort is not set</w:t>
      </w:r>
    </w:p>
    <w:p w14:paraId="5169F29E" w14:textId="77777777" w:rsidR="00EF4286" w:rsidRPr="00EF4286" w:rsidRDefault="00EF4286" w:rsidP="00EF4286">
      <w:pPr>
        <w:ind w:left="240" w:firstLine="480"/>
      </w:pPr>
    </w:p>
    <w:p w14:paraId="688D6C71" w14:textId="77777777" w:rsidR="00EF4286" w:rsidRPr="00EF4286" w:rsidRDefault="00EF4286" w:rsidP="00EF4286">
      <w:pPr>
        <w:ind w:left="240" w:firstLine="480"/>
      </w:pPr>
      <w:r w:rsidRPr="00EF4286">
        <w:t>C 192.168.1.0/24 is directly connected, FastEthernet0/0</w:t>
      </w:r>
    </w:p>
    <w:p w14:paraId="14860B1D" w14:textId="77777777" w:rsidR="00EF4286" w:rsidRPr="00EF4286" w:rsidRDefault="00EF4286" w:rsidP="00EF4286">
      <w:pPr>
        <w:ind w:left="240" w:firstLine="480"/>
      </w:pPr>
      <w:r w:rsidRPr="00EF4286">
        <w:t>C 222.0.1.0/24 is directly connected, Serial2/0</w:t>
      </w:r>
    </w:p>
    <w:p w14:paraId="5B6A4B7F" w14:textId="756505C3" w:rsidR="00EF4286" w:rsidRPr="00EF4286" w:rsidRDefault="00EF4286" w:rsidP="00EF4286">
      <w:pPr>
        <w:ind w:left="240" w:firstLine="480"/>
      </w:pPr>
      <w:r w:rsidRPr="00EF4286">
        <w:t>S 222.0.2.0/24 [1/0] via 222.0.1.2</w:t>
      </w:r>
    </w:p>
    <w:p w14:paraId="43AB4175" w14:textId="357F4DBD" w:rsidR="00EF4286" w:rsidRDefault="00EF4286" w:rsidP="00EF4286">
      <w:pPr>
        <w:pStyle w:val="af2"/>
      </w:pPr>
      <w:r w:rsidRPr="00EF4286">
        <w:rPr>
          <w:noProof/>
        </w:rPr>
        <w:drawing>
          <wp:inline distT="0" distB="0" distL="0" distR="0" wp14:anchorId="6FD61589" wp14:editId="70D2A9E0">
            <wp:extent cx="5274310" cy="4719955"/>
            <wp:effectExtent l="0" t="0" r="2540" b="4445"/>
            <wp:docPr id="1218148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48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347C" w14:textId="773D9D80" w:rsidR="00EF4286" w:rsidRPr="00C6408B" w:rsidRDefault="00EF4286" w:rsidP="00EF4286">
      <w:pPr>
        <w:ind w:left="240" w:firstLine="480"/>
        <w:rPr>
          <w:lang w:val="pt-BR"/>
        </w:rPr>
      </w:pPr>
      <w:r>
        <w:rPr>
          <w:rFonts w:hint="eastAsia"/>
        </w:rPr>
        <w:t>路由器</w:t>
      </w:r>
      <w:r w:rsidRPr="00C6408B">
        <w:rPr>
          <w:rFonts w:hint="eastAsia"/>
          <w:lang w:val="pt-BR"/>
        </w:rPr>
        <w:t>1:</w:t>
      </w:r>
    </w:p>
    <w:p w14:paraId="597E9063" w14:textId="77777777" w:rsidR="00EF4286" w:rsidRPr="00C6408B" w:rsidRDefault="00EF4286" w:rsidP="00EF4286">
      <w:pPr>
        <w:ind w:left="240" w:firstLine="480"/>
        <w:rPr>
          <w:lang w:val="pt-BR"/>
        </w:rPr>
      </w:pPr>
      <w:r w:rsidRPr="00C6408B">
        <w:rPr>
          <w:lang w:val="pt-BR"/>
        </w:rPr>
        <w:t>R1&gt;en</w:t>
      </w:r>
    </w:p>
    <w:p w14:paraId="3927A25D" w14:textId="78A5CC36" w:rsidR="00EF4286" w:rsidRPr="00C6408B" w:rsidRDefault="00EF4286" w:rsidP="00EF4286">
      <w:pPr>
        <w:ind w:left="240" w:firstLine="480"/>
        <w:rPr>
          <w:lang w:val="pt-BR"/>
        </w:rPr>
      </w:pPr>
      <w:r w:rsidRPr="00C6408B">
        <w:rPr>
          <w:lang w:val="pt-BR"/>
        </w:rPr>
        <w:t>R1#conf t</w:t>
      </w:r>
      <w:r w:rsidRPr="00C6408B">
        <w:rPr>
          <w:rFonts w:hint="eastAsia"/>
          <w:lang w:val="pt-BR"/>
        </w:rPr>
        <w:t xml:space="preserve"> </w:t>
      </w:r>
    </w:p>
    <w:p w14:paraId="408CAA11" w14:textId="77777777" w:rsidR="00EF4286" w:rsidRPr="00C6408B" w:rsidRDefault="00EF4286" w:rsidP="00EF4286">
      <w:pPr>
        <w:ind w:left="240" w:firstLine="480"/>
        <w:rPr>
          <w:lang w:val="pt-BR"/>
        </w:rPr>
      </w:pPr>
      <w:r w:rsidRPr="00C6408B">
        <w:rPr>
          <w:lang w:val="pt-BR"/>
        </w:rPr>
        <w:lastRenderedPageBreak/>
        <w:t>R1(config)#ip route 192.168.1.0 255.255.255.0 222.0.1.1</w:t>
      </w:r>
    </w:p>
    <w:p w14:paraId="71445F3C" w14:textId="672E8673" w:rsidR="00EF4286" w:rsidRPr="00C6408B" w:rsidRDefault="00EF4286" w:rsidP="00EF4286">
      <w:pPr>
        <w:ind w:left="240" w:firstLine="480"/>
        <w:rPr>
          <w:lang w:val="pt-BR"/>
        </w:rPr>
      </w:pPr>
      <w:r w:rsidRPr="00C6408B">
        <w:rPr>
          <w:lang w:val="pt-BR"/>
        </w:rPr>
        <w:t>R1(config)#exit</w:t>
      </w:r>
      <w:r w:rsidRPr="00C6408B">
        <w:rPr>
          <w:rFonts w:hint="eastAsia"/>
          <w:lang w:val="pt-BR"/>
        </w:rPr>
        <w:t xml:space="preserve"> </w:t>
      </w:r>
    </w:p>
    <w:p w14:paraId="67067DED" w14:textId="68C597D4" w:rsidR="00EF4286" w:rsidRPr="00EF4286" w:rsidRDefault="00EF4286" w:rsidP="00EF4286">
      <w:pPr>
        <w:ind w:left="240" w:firstLine="480"/>
      </w:pPr>
      <w:r>
        <w:rPr>
          <w:rFonts w:hint="eastAsia"/>
        </w:rPr>
        <w:t>// 查看路由信息</w:t>
      </w:r>
    </w:p>
    <w:p w14:paraId="7F19D41F" w14:textId="77777777" w:rsidR="00EF4286" w:rsidRPr="00EF4286" w:rsidRDefault="00EF4286" w:rsidP="00EF4286">
      <w:pPr>
        <w:ind w:left="240" w:firstLine="480"/>
      </w:pPr>
      <w:r w:rsidRPr="00EF4286">
        <w:t>R1#show ip route</w:t>
      </w:r>
    </w:p>
    <w:p w14:paraId="1CEBA01A" w14:textId="77777777" w:rsidR="00EF4286" w:rsidRPr="00EF4286" w:rsidRDefault="00EF4286" w:rsidP="00EF4286">
      <w:pPr>
        <w:ind w:left="240" w:firstLine="480"/>
      </w:pPr>
      <w:r w:rsidRPr="00EF4286">
        <w:t>Codes: C - connected, S - static, I - IGRP, R - RIP, M - mobile, B - BGP</w:t>
      </w:r>
    </w:p>
    <w:p w14:paraId="1669BC39" w14:textId="77777777" w:rsidR="00EF4286" w:rsidRPr="00EF4286" w:rsidRDefault="00EF4286" w:rsidP="00EF4286">
      <w:pPr>
        <w:ind w:left="240" w:firstLine="480"/>
        <w:rPr>
          <w:lang w:val="pt-BR"/>
        </w:rPr>
      </w:pPr>
      <w:r w:rsidRPr="00EF4286">
        <w:rPr>
          <w:lang w:val="pt-BR"/>
        </w:rPr>
        <w:t>D - EIGRP, EX - EIGRP external, O - OSPF, IA - OSPF inter area</w:t>
      </w:r>
    </w:p>
    <w:p w14:paraId="716681B7" w14:textId="77777777" w:rsidR="00EF4286" w:rsidRPr="00EF4286" w:rsidRDefault="00EF4286" w:rsidP="00EF4286">
      <w:pPr>
        <w:ind w:left="240" w:firstLine="480"/>
        <w:rPr>
          <w:lang w:val="pt-BR"/>
        </w:rPr>
      </w:pPr>
      <w:r w:rsidRPr="00EF4286">
        <w:rPr>
          <w:lang w:val="pt-BR"/>
        </w:rPr>
        <w:t>N1 - OSPF NSSA external type 1, N2 - OSPF NSSA external type 2</w:t>
      </w:r>
    </w:p>
    <w:p w14:paraId="048B2D5D" w14:textId="77777777" w:rsidR="00EF4286" w:rsidRPr="00EF4286" w:rsidRDefault="00EF4286" w:rsidP="00EF4286">
      <w:pPr>
        <w:ind w:left="240" w:firstLine="480"/>
        <w:rPr>
          <w:lang w:val="pt-BR"/>
        </w:rPr>
      </w:pPr>
      <w:r w:rsidRPr="00EF4286">
        <w:rPr>
          <w:lang w:val="pt-BR"/>
        </w:rPr>
        <w:t>E1 - OSPF external type 1, E2 - OSPF external type 2, E - EGP</w:t>
      </w:r>
    </w:p>
    <w:p w14:paraId="6A580134" w14:textId="77777777" w:rsidR="00EF4286" w:rsidRPr="00EF4286" w:rsidRDefault="00EF4286" w:rsidP="00EF4286">
      <w:pPr>
        <w:ind w:left="240" w:firstLine="480"/>
      </w:pPr>
      <w:r w:rsidRPr="00EF4286">
        <w:t>i - IS-IS, L1 - IS-IS level-1, L2 - IS-IS level-2, ia - IS-IS inter area</w:t>
      </w:r>
    </w:p>
    <w:p w14:paraId="4D331F7A" w14:textId="77777777" w:rsidR="00EF4286" w:rsidRPr="00EF4286" w:rsidRDefault="00EF4286" w:rsidP="00EF4286">
      <w:pPr>
        <w:ind w:left="240" w:firstLine="480"/>
      </w:pPr>
      <w:r w:rsidRPr="00EF4286">
        <w:t>* - candidate default, U - per-user static route, o - ODR</w:t>
      </w:r>
    </w:p>
    <w:p w14:paraId="3D4B6143" w14:textId="77777777" w:rsidR="00EF4286" w:rsidRPr="00EF4286" w:rsidRDefault="00EF4286" w:rsidP="00EF4286">
      <w:pPr>
        <w:ind w:left="240" w:firstLine="480"/>
      </w:pPr>
      <w:r w:rsidRPr="00EF4286">
        <w:t>P - periodic downloaded static route</w:t>
      </w:r>
    </w:p>
    <w:p w14:paraId="0FDF2E4B" w14:textId="77777777" w:rsidR="00EF4286" w:rsidRPr="00EF4286" w:rsidRDefault="00EF4286" w:rsidP="00EF4286">
      <w:pPr>
        <w:ind w:left="240" w:firstLine="480"/>
      </w:pPr>
    </w:p>
    <w:p w14:paraId="7FFFBCBF" w14:textId="77777777" w:rsidR="00EF4286" w:rsidRPr="00EF4286" w:rsidRDefault="00EF4286" w:rsidP="00EF4286">
      <w:pPr>
        <w:ind w:left="240" w:firstLine="480"/>
      </w:pPr>
      <w:r w:rsidRPr="00EF4286">
        <w:t>Gateway of last resort is not set</w:t>
      </w:r>
    </w:p>
    <w:p w14:paraId="10F8F2DC" w14:textId="77777777" w:rsidR="00EF4286" w:rsidRPr="00EF4286" w:rsidRDefault="00EF4286" w:rsidP="00EF4286">
      <w:pPr>
        <w:ind w:left="240" w:firstLine="480"/>
      </w:pPr>
    </w:p>
    <w:p w14:paraId="3989A4FC" w14:textId="77777777" w:rsidR="00EF4286" w:rsidRPr="00EF4286" w:rsidRDefault="00EF4286" w:rsidP="00EF4286">
      <w:pPr>
        <w:ind w:left="240" w:firstLine="480"/>
      </w:pPr>
      <w:r w:rsidRPr="00EF4286">
        <w:t>S 192.168.1.0/24 [1/0] via 222.0.1.1</w:t>
      </w:r>
    </w:p>
    <w:p w14:paraId="708B20D3" w14:textId="77777777" w:rsidR="00EF4286" w:rsidRPr="00EF4286" w:rsidRDefault="00EF4286" w:rsidP="00EF4286">
      <w:pPr>
        <w:ind w:left="240" w:firstLine="480"/>
      </w:pPr>
      <w:r w:rsidRPr="00EF4286">
        <w:t>C 222.0.1.0/24 is directly connected, Serial2/0</w:t>
      </w:r>
    </w:p>
    <w:p w14:paraId="3F180393" w14:textId="24773138" w:rsidR="00EF4286" w:rsidRDefault="00EF4286" w:rsidP="00EF4286">
      <w:pPr>
        <w:ind w:left="240" w:firstLine="480"/>
      </w:pPr>
      <w:r w:rsidRPr="00EF4286">
        <w:t>C 222.0.2.0/24 is directly connected, FastEthernet0/0</w:t>
      </w:r>
    </w:p>
    <w:p w14:paraId="1688EB7C" w14:textId="556C295A" w:rsidR="00EF4286" w:rsidRDefault="00EF4286" w:rsidP="00EF4286">
      <w:pPr>
        <w:pStyle w:val="af2"/>
      </w:pPr>
      <w:r w:rsidRPr="00EF4286">
        <w:rPr>
          <w:noProof/>
        </w:rPr>
        <w:drawing>
          <wp:inline distT="0" distB="0" distL="0" distR="0" wp14:anchorId="317B3D7C" wp14:editId="46B13A25">
            <wp:extent cx="5274310" cy="4742180"/>
            <wp:effectExtent l="0" t="0" r="2540" b="1270"/>
            <wp:docPr id="1396219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19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E10D" w14:textId="3EFDD807" w:rsidR="00EF4286" w:rsidRDefault="00EF4286" w:rsidP="00EF4286">
      <w:pPr>
        <w:pStyle w:val="5"/>
        <w:ind w:left="720"/>
      </w:pPr>
      <w:r>
        <w:rPr>
          <w:rFonts w:hint="eastAsia"/>
        </w:rPr>
        <w:lastRenderedPageBreak/>
        <w:t>(5)</w:t>
      </w:r>
      <w:r w:rsidR="007B6B7F">
        <w:rPr>
          <w:rFonts w:hint="eastAsia"/>
        </w:rPr>
        <w:t>检查连通性</w:t>
      </w:r>
    </w:p>
    <w:p w14:paraId="04F0D0BA" w14:textId="2368D3DB" w:rsidR="00EF4286" w:rsidRDefault="00EF4286" w:rsidP="00EF4286">
      <w:pPr>
        <w:ind w:left="240" w:firstLine="480"/>
      </w:pPr>
      <w:r w:rsidRPr="00EF4286">
        <w:rPr>
          <w:noProof/>
        </w:rPr>
        <w:drawing>
          <wp:inline distT="0" distB="0" distL="0" distR="0" wp14:anchorId="079450AE" wp14:editId="34532296">
            <wp:extent cx="5274310" cy="4732655"/>
            <wp:effectExtent l="0" t="0" r="2540" b="0"/>
            <wp:docPr id="1482575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75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C06A" w14:textId="1C84D903" w:rsidR="00EF4286" w:rsidRDefault="00EF4286" w:rsidP="00EF4286">
      <w:pPr>
        <w:ind w:left="240" w:firstLine="480"/>
      </w:pPr>
      <w:r>
        <w:rPr>
          <w:rFonts w:hint="eastAsia"/>
        </w:rPr>
        <w:t>PC ping</w:t>
      </w:r>
      <w:r w:rsidR="004E6EF2">
        <w:rPr>
          <w:rFonts w:hint="eastAsia"/>
        </w:rPr>
        <w:t xml:space="preserve"> Server reply</w:t>
      </w:r>
    </w:p>
    <w:p w14:paraId="44DF5B04" w14:textId="559F07D8" w:rsidR="004E6EF2" w:rsidRDefault="004E6EF2" w:rsidP="00EF4286">
      <w:pPr>
        <w:ind w:left="240" w:firstLine="480"/>
      </w:pPr>
      <w:r w:rsidRPr="004E6EF2">
        <w:rPr>
          <w:noProof/>
        </w:rPr>
        <w:lastRenderedPageBreak/>
        <w:drawing>
          <wp:inline distT="0" distB="0" distL="0" distR="0" wp14:anchorId="50FCCBA0" wp14:editId="29D3CBE8">
            <wp:extent cx="5274310" cy="4735195"/>
            <wp:effectExtent l="0" t="0" r="2540" b="8255"/>
            <wp:docPr id="1521223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23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6222" w14:textId="255002A1" w:rsidR="004E6EF2" w:rsidRDefault="004E6EF2" w:rsidP="00EF4286">
      <w:pPr>
        <w:ind w:left="240" w:firstLine="480"/>
      </w:pPr>
      <w:r>
        <w:rPr>
          <w:rFonts w:hint="eastAsia"/>
        </w:rPr>
        <w:t>通过网页浏览器可以访问</w:t>
      </w:r>
    </w:p>
    <w:p w14:paraId="4DC50526" w14:textId="77777777" w:rsidR="004E6EF2" w:rsidRDefault="004E6EF2" w:rsidP="00EF4286">
      <w:pPr>
        <w:ind w:left="240" w:firstLine="480"/>
      </w:pPr>
    </w:p>
    <w:p w14:paraId="6F4AEA1B" w14:textId="752B030B" w:rsidR="004E6EF2" w:rsidRDefault="004E6EF2" w:rsidP="004E6EF2">
      <w:pPr>
        <w:pStyle w:val="5"/>
        <w:ind w:left="720"/>
      </w:pPr>
      <w:r>
        <w:rPr>
          <w:rFonts w:hint="eastAsia"/>
        </w:rPr>
        <w:t>(6)配置网络地址</w:t>
      </w:r>
      <w:r w:rsidR="007B6B7F">
        <w:rPr>
          <w:rFonts w:hint="eastAsia"/>
        </w:rPr>
        <w:t>NAT</w:t>
      </w:r>
      <w:r>
        <w:rPr>
          <w:rFonts w:hint="eastAsia"/>
        </w:rPr>
        <w:t>转换</w:t>
      </w:r>
    </w:p>
    <w:p w14:paraId="1C4BE7E6" w14:textId="6B0061BF" w:rsidR="004E6EF2" w:rsidRPr="00C6408B" w:rsidRDefault="004E6EF2" w:rsidP="004E6EF2">
      <w:pPr>
        <w:ind w:left="240" w:firstLine="480"/>
        <w:rPr>
          <w:lang w:val="pt-BR"/>
        </w:rPr>
      </w:pPr>
      <w:r>
        <w:rPr>
          <w:rFonts w:hint="eastAsia"/>
        </w:rPr>
        <w:t>路由器</w:t>
      </w:r>
      <w:r w:rsidRPr="00C6408B">
        <w:rPr>
          <w:rFonts w:hint="eastAsia"/>
          <w:lang w:val="pt-BR"/>
        </w:rPr>
        <w:t>0:</w:t>
      </w:r>
    </w:p>
    <w:p w14:paraId="43FD9003" w14:textId="77777777" w:rsidR="004E6EF2" w:rsidRPr="00C6408B" w:rsidRDefault="004E6EF2" w:rsidP="004E6EF2">
      <w:pPr>
        <w:ind w:left="240" w:firstLine="480"/>
        <w:rPr>
          <w:lang w:val="pt-BR"/>
        </w:rPr>
      </w:pPr>
      <w:r w:rsidRPr="00C6408B">
        <w:rPr>
          <w:lang w:val="pt-BR"/>
        </w:rPr>
        <w:t>R0&gt;en</w:t>
      </w:r>
    </w:p>
    <w:p w14:paraId="6FDB0F4D" w14:textId="4CAC2DE1" w:rsidR="004E6EF2" w:rsidRPr="00C6408B" w:rsidRDefault="004E6EF2" w:rsidP="004E6EF2">
      <w:pPr>
        <w:ind w:left="240" w:firstLine="480"/>
        <w:rPr>
          <w:lang w:val="pt-BR"/>
        </w:rPr>
      </w:pPr>
      <w:r w:rsidRPr="00C6408B">
        <w:rPr>
          <w:lang w:val="pt-BR"/>
        </w:rPr>
        <w:t>R0#conf t</w:t>
      </w:r>
      <w:r w:rsidRPr="00C6408B">
        <w:rPr>
          <w:rFonts w:hint="eastAsia"/>
          <w:lang w:val="pt-BR"/>
        </w:rPr>
        <w:t xml:space="preserve"> </w:t>
      </w:r>
    </w:p>
    <w:p w14:paraId="41E6E4E6" w14:textId="77777777" w:rsidR="004E6EF2" w:rsidRPr="00C6408B" w:rsidRDefault="004E6EF2" w:rsidP="004E6EF2">
      <w:pPr>
        <w:ind w:left="240" w:firstLine="480"/>
        <w:rPr>
          <w:lang w:val="pt-BR"/>
        </w:rPr>
      </w:pPr>
      <w:r w:rsidRPr="00C6408B">
        <w:rPr>
          <w:lang w:val="pt-BR"/>
        </w:rPr>
        <w:t>R0(config)#int fa 0/0</w:t>
      </w:r>
    </w:p>
    <w:p w14:paraId="51E822FF" w14:textId="13261082" w:rsidR="004E6EF2" w:rsidRPr="00C6408B" w:rsidRDefault="004E6EF2" w:rsidP="004E6EF2">
      <w:pPr>
        <w:ind w:left="240" w:firstLine="480"/>
        <w:rPr>
          <w:lang w:val="pt-BR"/>
        </w:rPr>
      </w:pPr>
      <w:r w:rsidRPr="00C6408B">
        <w:rPr>
          <w:lang w:val="pt-BR"/>
        </w:rPr>
        <w:t>R0(config-if)#ip nat inside</w:t>
      </w:r>
      <w:r w:rsidRPr="00C6408B">
        <w:rPr>
          <w:rFonts w:hint="eastAsia"/>
          <w:lang w:val="pt-BR"/>
        </w:rPr>
        <w:t xml:space="preserve"> // </w:t>
      </w:r>
      <w:r w:rsidRPr="004E6EF2">
        <w:t>对内的端口</w:t>
      </w:r>
    </w:p>
    <w:p w14:paraId="51936980" w14:textId="77777777" w:rsidR="004E6EF2" w:rsidRPr="00C6408B" w:rsidRDefault="004E6EF2" w:rsidP="004E6EF2">
      <w:pPr>
        <w:ind w:left="240" w:firstLine="480"/>
        <w:rPr>
          <w:lang w:val="pt-BR"/>
        </w:rPr>
      </w:pPr>
      <w:r w:rsidRPr="00C6408B">
        <w:rPr>
          <w:lang w:val="pt-BR"/>
        </w:rPr>
        <w:t>R0(config-if)#int s 2/0</w:t>
      </w:r>
    </w:p>
    <w:p w14:paraId="1F433DAD" w14:textId="0B06BDDC" w:rsidR="004E6EF2" w:rsidRPr="00C6408B" w:rsidRDefault="004E6EF2" w:rsidP="004E6EF2">
      <w:pPr>
        <w:ind w:left="240" w:firstLine="480"/>
        <w:rPr>
          <w:lang w:val="pt-BR"/>
        </w:rPr>
      </w:pPr>
      <w:r w:rsidRPr="00C6408B">
        <w:rPr>
          <w:lang w:val="pt-BR"/>
        </w:rPr>
        <w:t>R0(config-if)#ip nat outside</w:t>
      </w:r>
      <w:r w:rsidRPr="00C6408B">
        <w:rPr>
          <w:rFonts w:hint="eastAsia"/>
          <w:lang w:val="pt-BR"/>
        </w:rPr>
        <w:t xml:space="preserve"> // </w:t>
      </w:r>
      <w:r>
        <w:rPr>
          <w:rFonts w:hint="eastAsia"/>
        </w:rPr>
        <w:t>对外</w:t>
      </w:r>
      <w:r w:rsidRPr="004E6EF2">
        <w:t>的端口</w:t>
      </w:r>
    </w:p>
    <w:p w14:paraId="71A1D815" w14:textId="77777777" w:rsidR="004E6EF2" w:rsidRPr="00C6408B" w:rsidRDefault="004E6EF2" w:rsidP="004E6EF2">
      <w:pPr>
        <w:ind w:left="240" w:firstLine="480"/>
        <w:rPr>
          <w:lang w:val="pt-BR"/>
        </w:rPr>
      </w:pPr>
      <w:r w:rsidRPr="00C6408B">
        <w:rPr>
          <w:lang w:val="pt-BR"/>
        </w:rPr>
        <w:t>R0(config-if)#exit</w:t>
      </w:r>
    </w:p>
    <w:p w14:paraId="68EB8D58" w14:textId="387B6BFC" w:rsidR="004E6EF2" w:rsidRPr="00C6408B" w:rsidRDefault="004E6EF2" w:rsidP="004E6EF2">
      <w:pPr>
        <w:ind w:left="240" w:firstLine="480"/>
        <w:rPr>
          <w:lang w:val="pt-BR"/>
        </w:rPr>
      </w:pPr>
      <w:r w:rsidRPr="00C6408B">
        <w:rPr>
          <w:lang w:val="pt-BR"/>
        </w:rPr>
        <w:t>R0(config)#ip nat inside source static 192.168.1.2 222.0.1.3</w:t>
      </w:r>
      <w:r w:rsidRPr="00C6408B">
        <w:rPr>
          <w:rFonts w:hint="eastAsia"/>
          <w:lang w:val="pt-BR"/>
        </w:rPr>
        <w:t xml:space="preserve"> // </w:t>
      </w:r>
      <w:r>
        <w:rPr>
          <w:rFonts w:hint="eastAsia"/>
        </w:rPr>
        <w:t>端口映射</w:t>
      </w:r>
      <w:r w:rsidRPr="00C6408B">
        <w:rPr>
          <w:rFonts w:hint="eastAsia"/>
          <w:lang w:val="pt-BR"/>
        </w:rPr>
        <w:t xml:space="preserve">, </w:t>
      </w:r>
      <w:r w:rsidRPr="004E6EF2">
        <w:t>外界对</w:t>
      </w:r>
      <w:r w:rsidRPr="00C6408B">
        <w:rPr>
          <w:lang w:val="pt-BR"/>
        </w:rPr>
        <w:t xml:space="preserve"> 220.0.1.3 </w:t>
      </w:r>
      <w:r w:rsidRPr="004E6EF2">
        <w:t>的</w:t>
      </w:r>
      <w:r w:rsidRPr="00C6408B">
        <w:rPr>
          <w:lang w:val="pt-BR"/>
        </w:rPr>
        <w:t xml:space="preserve"> </w:t>
      </w:r>
      <w:r w:rsidRPr="004E6EF2">
        <w:t>访问被静态的转换到内网</w:t>
      </w:r>
      <w:r w:rsidRPr="00C6408B">
        <w:rPr>
          <w:lang w:val="pt-BR"/>
        </w:rPr>
        <w:t>192.168.1.2</w:t>
      </w:r>
      <w:r w:rsidRPr="004E6EF2">
        <w:t>上</w:t>
      </w:r>
    </w:p>
    <w:p w14:paraId="2156360B" w14:textId="4B34FC52" w:rsidR="004E6EF2" w:rsidRPr="00C6408B" w:rsidRDefault="004E6EF2" w:rsidP="004E6EF2">
      <w:pPr>
        <w:ind w:left="240" w:firstLine="480"/>
        <w:rPr>
          <w:lang w:val="pt-BR"/>
        </w:rPr>
      </w:pPr>
      <w:r w:rsidRPr="00C6408B">
        <w:rPr>
          <w:lang w:val="pt-BR"/>
        </w:rPr>
        <w:t>R0(config)#end</w:t>
      </w:r>
      <w:r w:rsidRPr="00C6408B">
        <w:rPr>
          <w:rFonts w:hint="eastAsia"/>
          <w:lang w:val="pt-BR"/>
        </w:rPr>
        <w:t xml:space="preserve"> </w:t>
      </w:r>
    </w:p>
    <w:p w14:paraId="0364179F" w14:textId="5FDB097E" w:rsidR="004E6EF2" w:rsidRPr="00C6408B" w:rsidRDefault="004E6EF2" w:rsidP="004E6EF2">
      <w:pPr>
        <w:ind w:left="240" w:firstLine="480"/>
        <w:rPr>
          <w:lang w:val="pt-BR"/>
        </w:rPr>
      </w:pPr>
      <w:r w:rsidRPr="00C6408B">
        <w:rPr>
          <w:rFonts w:hint="eastAsia"/>
          <w:lang w:val="pt-BR"/>
        </w:rPr>
        <w:t xml:space="preserve">// </w:t>
      </w:r>
      <w:r>
        <w:rPr>
          <w:rFonts w:hint="eastAsia"/>
        </w:rPr>
        <w:t>查看地址转换信息</w:t>
      </w:r>
    </w:p>
    <w:p w14:paraId="31EAD726" w14:textId="77777777" w:rsidR="004E6EF2" w:rsidRPr="00C6408B" w:rsidRDefault="004E6EF2" w:rsidP="004E6EF2">
      <w:pPr>
        <w:ind w:left="240" w:firstLine="480"/>
        <w:rPr>
          <w:lang w:val="pt-BR"/>
        </w:rPr>
      </w:pPr>
      <w:r w:rsidRPr="00C6408B">
        <w:rPr>
          <w:lang w:val="pt-BR"/>
        </w:rPr>
        <w:t>R0#show ip nat translations</w:t>
      </w:r>
    </w:p>
    <w:p w14:paraId="194CA2FA" w14:textId="77777777" w:rsidR="004E6EF2" w:rsidRPr="00C6408B" w:rsidRDefault="004E6EF2" w:rsidP="004E6EF2">
      <w:pPr>
        <w:ind w:left="240" w:firstLine="480"/>
        <w:rPr>
          <w:lang w:val="pt-BR"/>
        </w:rPr>
      </w:pPr>
      <w:r w:rsidRPr="00C6408B">
        <w:rPr>
          <w:lang w:val="pt-BR"/>
        </w:rPr>
        <w:t>Pro Inside global Inside local Outside local Outside global</w:t>
      </w:r>
    </w:p>
    <w:p w14:paraId="2C14FFF4" w14:textId="77777777" w:rsidR="004E6EF2" w:rsidRPr="00C6408B" w:rsidRDefault="004E6EF2" w:rsidP="004E6EF2">
      <w:pPr>
        <w:ind w:left="240" w:firstLine="480"/>
        <w:rPr>
          <w:lang w:val="pt-BR"/>
        </w:rPr>
      </w:pPr>
      <w:r w:rsidRPr="00C6408B">
        <w:rPr>
          <w:lang w:val="pt-BR"/>
        </w:rPr>
        <w:t>--- 222.0.1.3 192.168.1.2 --- ---</w:t>
      </w:r>
    </w:p>
    <w:p w14:paraId="119291DA" w14:textId="77777777" w:rsidR="004E6EF2" w:rsidRPr="00C6408B" w:rsidRDefault="004E6EF2" w:rsidP="004E6EF2">
      <w:pPr>
        <w:ind w:left="240" w:firstLine="480"/>
        <w:rPr>
          <w:lang w:val="pt-BR"/>
        </w:rPr>
      </w:pPr>
    </w:p>
    <w:p w14:paraId="6EFA8ECF" w14:textId="7ADD389A" w:rsidR="004E6EF2" w:rsidRDefault="004E6EF2" w:rsidP="004E6EF2">
      <w:pPr>
        <w:ind w:left="240" w:firstLine="480"/>
      </w:pPr>
      <w:r w:rsidRPr="004E6EF2">
        <w:rPr>
          <w:noProof/>
        </w:rPr>
        <w:lastRenderedPageBreak/>
        <w:drawing>
          <wp:inline distT="0" distB="0" distL="0" distR="0" wp14:anchorId="13D1767E" wp14:editId="373DE4CB">
            <wp:extent cx="5274310" cy="4711065"/>
            <wp:effectExtent l="0" t="0" r="2540" b="0"/>
            <wp:docPr id="2006655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55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66D5" w14:textId="2CC3BE9A" w:rsidR="007B6B7F" w:rsidRDefault="007B6B7F" w:rsidP="007B6B7F">
      <w:pPr>
        <w:pStyle w:val="5"/>
        <w:ind w:left="720"/>
      </w:pPr>
      <w:r>
        <w:rPr>
          <w:rFonts w:hint="eastAsia"/>
        </w:rPr>
        <w:t>(7)验证结果</w:t>
      </w:r>
    </w:p>
    <w:p w14:paraId="5F172A26" w14:textId="42C95AE3" w:rsidR="004E6EF2" w:rsidRDefault="004E6EF2" w:rsidP="004E6EF2">
      <w:pPr>
        <w:ind w:left="240" w:firstLine="480"/>
      </w:pPr>
      <w:r>
        <w:rPr>
          <w:rFonts w:hint="eastAsia"/>
        </w:rPr>
        <w:t>使用222.0.1.3进行访问</w:t>
      </w:r>
    </w:p>
    <w:p w14:paraId="2E12ACB5" w14:textId="1E91C615" w:rsidR="004E6EF2" w:rsidRDefault="004E6EF2" w:rsidP="004E6EF2">
      <w:pPr>
        <w:ind w:left="240" w:firstLine="480"/>
      </w:pPr>
      <w:r w:rsidRPr="004E6EF2">
        <w:rPr>
          <w:noProof/>
        </w:rPr>
        <w:lastRenderedPageBreak/>
        <w:drawing>
          <wp:inline distT="0" distB="0" distL="0" distR="0" wp14:anchorId="5968DEA2" wp14:editId="125C2DA0">
            <wp:extent cx="5274310" cy="4726940"/>
            <wp:effectExtent l="0" t="0" r="2540" b="0"/>
            <wp:docPr id="2046923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23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F179" w14:textId="6D8721F4" w:rsidR="004E6EF2" w:rsidRDefault="004E6EF2" w:rsidP="004E6EF2">
      <w:pPr>
        <w:ind w:left="240" w:firstLine="480"/>
      </w:pPr>
      <w:r>
        <w:rPr>
          <w:rFonts w:hint="eastAsia"/>
        </w:rPr>
        <w:t>访问成功</w:t>
      </w:r>
    </w:p>
    <w:p w14:paraId="44D41560" w14:textId="77777777" w:rsidR="004E6EF2" w:rsidRDefault="004E6EF2" w:rsidP="004E6EF2">
      <w:pPr>
        <w:ind w:left="240" w:firstLine="480"/>
      </w:pPr>
    </w:p>
    <w:p w14:paraId="47878C53" w14:textId="1A87B49B" w:rsidR="004E6EF2" w:rsidRDefault="004E6EF2" w:rsidP="004E6EF2">
      <w:pPr>
        <w:ind w:left="240" w:firstLine="480"/>
      </w:pPr>
      <w:r>
        <w:rPr>
          <w:rFonts w:hint="eastAsia"/>
        </w:rPr>
        <w:t>再次查看路由器的地址转换信息</w:t>
      </w:r>
    </w:p>
    <w:p w14:paraId="0041BB22" w14:textId="77777777" w:rsidR="004E6EF2" w:rsidRPr="004E6EF2" w:rsidRDefault="004E6EF2" w:rsidP="004E6EF2">
      <w:pPr>
        <w:ind w:left="240" w:firstLine="480"/>
      </w:pPr>
      <w:r w:rsidRPr="004E6EF2">
        <w:t>R0#show ip nat translations</w:t>
      </w:r>
    </w:p>
    <w:p w14:paraId="74B4AE3D" w14:textId="77777777" w:rsidR="004E6EF2" w:rsidRPr="004E6EF2" w:rsidRDefault="004E6EF2" w:rsidP="004E6EF2">
      <w:pPr>
        <w:ind w:left="240" w:firstLine="480"/>
      </w:pPr>
      <w:r w:rsidRPr="004E6EF2">
        <w:t>Pro Inside global Inside local Outside local Outside global</w:t>
      </w:r>
    </w:p>
    <w:p w14:paraId="528D3E6A" w14:textId="77777777" w:rsidR="004E6EF2" w:rsidRPr="004E6EF2" w:rsidRDefault="004E6EF2" w:rsidP="004E6EF2">
      <w:pPr>
        <w:ind w:left="240" w:firstLine="480"/>
      </w:pPr>
      <w:r w:rsidRPr="004E6EF2">
        <w:t>--- 222.0.1.3 192.168.1.2 --- ---</w:t>
      </w:r>
    </w:p>
    <w:p w14:paraId="0FA05216" w14:textId="77777777" w:rsidR="004E6EF2" w:rsidRPr="004E6EF2" w:rsidRDefault="004E6EF2" w:rsidP="004E6EF2">
      <w:pPr>
        <w:ind w:left="240" w:firstLine="480"/>
      </w:pPr>
    </w:p>
    <w:p w14:paraId="1479C6D9" w14:textId="77777777" w:rsidR="004E6EF2" w:rsidRPr="004E6EF2" w:rsidRDefault="004E6EF2" w:rsidP="004E6EF2">
      <w:pPr>
        <w:ind w:left="240" w:firstLine="480"/>
      </w:pPr>
      <w:r w:rsidRPr="004E6EF2">
        <w:t>R0#show ip nat translations</w:t>
      </w:r>
    </w:p>
    <w:p w14:paraId="1ECE36CB" w14:textId="77777777" w:rsidR="004E6EF2" w:rsidRPr="004E6EF2" w:rsidRDefault="004E6EF2" w:rsidP="004E6EF2">
      <w:pPr>
        <w:ind w:left="240" w:firstLine="480"/>
      </w:pPr>
      <w:r w:rsidRPr="004E6EF2">
        <w:t>Pro Inside global Inside local Outside local Outside global</w:t>
      </w:r>
    </w:p>
    <w:p w14:paraId="6818D9EB" w14:textId="77777777" w:rsidR="004E6EF2" w:rsidRPr="004E6EF2" w:rsidRDefault="004E6EF2" w:rsidP="004E6EF2">
      <w:pPr>
        <w:ind w:left="240" w:firstLine="480"/>
      </w:pPr>
      <w:r w:rsidRPr="004E6EF2">
        <w:t>--- 222.0.1.3 192.168.1.2 --- ---</w:t>
      </w:r>
    </w:p>
    <w:p w14:paraId="1C6CF3D9" w14:textId="77777777" w:rsidR="004E6EF2" w:rsidRPr="004E6EF2" w:rsidRDefault="004E6EF2" w:rsidP="004E6EF2">
      <w:pPr>
        <w:ind w:left="240" w:firstLine="480"/>
      </w:pPr>
      <w:r w:rsidRPr="004E6EF2">
        <w:t>tcp 222.0.1.3:80 192.168.1.2:80 222.0.2.2:1026 222.0.2.2:1026</w:t>
      </w:r>
    </w:p>
    <w:p w14:paraId="1AD39FC1" w14:textId="77777777" w:rsidR="004E6EF2" w:rsidRPr="004E6EF2" w:rsidRDefault="004E6EF2" w:rsidP="004E6EF2">
      <w:pPr>
        <w:ind w:left="240" w:firstLine="480"/>
      </w:pPr>
      <w:r w:rsidRPr="004E6EF2">
        <w:t>tcp 222.0.1.3:80 192.168.1.2:80 222.0.2.2:1027 222.0.2.2:1027</w:t>
      </w:r>
    </w:p>
    <w:p w14:paraId="51F8933C" w14:textId="43A47360" w:rsidR="004E6EF2" w:rsidRDefault="004E6EF2" w:rsidP="004E6EF2">
      <w:pPr>
        <w:ind w:left="240" w:firstLine="480"/>
      </w:pPr>
      <w:r w:rsidRPr="004E6EF2">
        <w:t>tcp 222.0.1.3:80 192.168.1.2:80 222.0.2.2:1028 222.0.2.2:1028</w:t>
      </w:r>
    </w:p>
    <w:p w14:paraId="1BFBE786" w14:textId="68E834CF" w:rsidR="004E6EF2" w:rsidRDefault="004E6EF2" w:rsidP="004E6EF2">
      <w:pPr>
        <w:ind w:left="240" w:firstLine="480"/>
      </w:pPr>
      <w:r w:rsidRPr="004E6EF2">
        <w:rPr>
          <w:noProof/>
        </w:rPr>
        <w:lastRenderedPageBreak/>
        <w:drawing>
          <wp:inline distT="0" distB="0" distL="0" distR="0" wp14:anchorId="2F3EDC5E" wp14:editId="638233A3">
            <wp:extent cx="5274310" cy="4742815"/>
            <wp:effectExtent l="0" t="0" r="2540" b="635"/>
            <wp:docPr id="1390291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91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131E" w14:textId="18E668F0" w:rsidR="004E6EF2" w:rsidRPr="004E6EF2" w:rsidRDefault="004E6EF2" w:rsidP="004E6EF2">
      <w:pPr>
        <w:pStyle w:val="3"/>
      </w:pPr>
      <w:r>
        <w:rPr>
          <w:rFonts w:hint="eastAsia"/>
        </w:rPr>
        <w:t>B、</w:t>
      </w:r>
      <w:r w:rsidRPr="004E6EF2">
        <w:t>网络端口地址转换NAPT配置</w:t>
      </w:r>
    </w:p>
    <w:p w14:paraId="6810D0E9" w14:textId="77777777" w:rsidR="004E6EF2" w:rsidRDefault="004E6EF2" w:rsidP="004E6EF2">
      <w:pPr>
        <w:pStyle w:val="4"/>
      </w:pPr>
      <w:r>
        <w:rPr>
          <w:rFonts w:hint="eastAsia"/>
        </w:rPr>
        <w:t>1、</w:t>
      </w:r>
      <w:r w:rsidRPr="004E6EF2">
        <w:t>实验目的</w:t>
      </w:r>
    </w:p>
    <w:p w14:paraId="757DFF05" w14:textId="77777777" w:rsidR="004E6EF2" w:rsidRDefault="004E6EF2" w:rsidP="00EF4286">
      <w:pPr>
        <w:ind w:left="240" w:firstLine="480"/>
      </w:pPr>
      <w:r w:rsidRPr="004E6EF2">
        <w:t>理解NAT网络地址转换的原理及功能；</w:t>
      </w:r>
    </w:p>
    <w:p w14:paraId="7C8F0D16" w14:textId="77777777" w:rsidR="004E6EF2" w:rsidRDefault="004E6EF2" w:rsidP="00EF4286">
      <w:pPr>
        <w:ind w:left="240" w:firstLine="480"/>
      </w:pPr>
      <w:r w:rsidRPr="004E6EF2">
        <w:t xml:space="preserve">掌握NAPT的配置，实现局域网访问互联网； </w:t>
      </w:r>
    </w:p>
    <w:p w14:paraId="73545D1D" w14:textId="6FEEC3B6" w:rsidR="004E6EF2" w:rsidRDefault="004E6EF2" w:rsidP="004E6EF2">
      <w:pPr>
        <w:pStyle w:val="4"/>
      </w:pPr>
      <w:r>
        <w:rPr>
          <w:rFonts w:hint="eastAsia"/>
        </w:rPr>
        <w:t>2、</w:t>
      </w:r>
      <w:r w:rsidRPr="004E6EF2">
        <w:t>实验背景</w:t>
      </w:r>
    </w:p>
    <w:p w14:paraId="18D1A16F" w14:textId="77777777" w:rsidR="004E6EF2" w:rsidRDefault="004E6EF2" w:rsidP="00EF4286">
      <w:pPr>
        <w:ind w:left="240" w:firstLine="480"/>
      </w:pPr>
      <w:r w:rsidRPr="004E6EF2">
        <w:t xml:space="preserve">你是某公司的网络管理员，公司办公网需要接入互联网，公司只向ISP申请了一条专线， 该专线分配了一个公司IP地址，配置实现全公司的主机都能访问外网。 </w:t>
      </w:r>
    </w:p>
    <w:p w14:paraId="324CCCF6" w14:textId="1B99CBDF" w:rsidR="004E6EF2" w:rsidRDefault="004E6EF2" w:rsidP="004E6EF2">
      <w:pPr>
        <w:pStyle w:val="4"/>
      </w:pPr>
      <w:r>
        <w:rPr>
          <w:rFonts w:hint="eastAsia"/>
        </w:rPr>
        <w:t>3、</w:t>
      </w:r>
      <w:r w:rsidRPr="004E6EF2">
        <w:t xml:space="preserve">技术原理 </w:t>
      </w:r>
    </w:p>
    <w:p w14:paraId="68957536" w14:textId="04FF8C7A" w:rsidR="00585FBC" w:rsidRDefault="00585FBC" w:rsidP="00EF4286">
      <w:pPr>
        <w:ind w:left="240" w:firstLine="480"/>
      </w:pPr>
      <w:r w:rsidRPr="00585FBC">
        <w:t>N AT将网络划分为内部网络和外部网络两部分，局域网主机利用NAT访问网络时，是 将局域网内部的本地地址转换为全局地址（互联网合法的IP地址）后转发数据包； N AT分为两种类型：NAT（网络地址转换）和NAPT（网络端口地址转换IP地址对应 一个全局地址）。 NAPT：使用不同的端口来映射多个内网IP地址到一个指定的外网IP地址，多对一。</w:t>
      </w:r>
    </w:p>
    <w:p w14:paraId="11ED3774" w14:textId="77777777" w:rsidR="00585FBC" w:rsidRDefault="00585FBC" w:rsidP="00EF4286">
      <w:pPr>
        <w:ind w:left="240" w:firstLine="480"/>
      </w:pPr>
      <w:r w:rsidRPr="00585FBC">
        <w:t>NAPT 采用端口多路复用方式。内部网络的所有主机均可共享一个合法外</w:t>
      </w:r>
      <w:r w:rsidRPr="00585FBC">
        <w:lastRenderedPageBreak/>
        <w:t xml:space="preserve">部IP地址实 现对Internet 的访问，从而可以最大限度地节约IP地址资源。同时，又可隐藏网络内部的所 有主机，有效避免来自Internet的攻击。因此，目前网络中应用最多的就是端口多路复用方 式。 </w:t>
      </w:r>
    </w:p>
    <w:p w14:paraId="2B785EA6" w14:textId="77777777" w:rsidR="00585FBC" w:rsidRDefault="00585FBC" w:rsidP="00EF4286">
      <w:pPr>
        <w:ind w:left="240" w:firstLine="480"/>
      </w:pPr>
      <w:r w:rsidRPr="00585FBC">
        <w:t xml:space="preserve">ip nat inside source list 1 pool 5ijsj overload (无 overload 表示多对多，有 overload 表示多 对一，把允许被NAT的ACL1和地址池out-pool关联起来，这里的overload是超载的意思， 尤其在内网上网主机多于地址池中合法IP地址的时候（多对一），这个关键字不能忘。 </w:t>
      </w:r>
    </w:p>
    <w:p w14:paraId="5A0F9065" w14:textId="77777777" w:rsidR="00585FBC" w:rsidRDefault="00585FBC" w:rsidP="00EF4286">
      <w:pPr>
        <w:ind w:left="240" w:firstLine="480"/>
      </w:pPr>
      <w:r w:rsidRPr="00585FBC">
        <w:t>如果路由器的对外接口使用DHCP动态获取IP地址，因IP地址不固定，无法建立地址池，可以将允许被NAT的列表和路由器对外接口关联起来。如ip nat inside source list 1 interface fa0/0 overload</w:t>
      </w:r>
    </w:p>
    <w:p w14:paraId="4416326A" w14:textId="22235B4B" w:rsidR="00585FBC" w:rsidRDefault="00585FBC" w:rsidP="00EF4286">
      <w:pPr>
        <w:ind w:left="240" w:firstLine="480"/>
      </w:pPr>
      <w:r w:rsidRPr="00585FBC">
        <w:t>还可以配置端口映射，外界对 Fa0/0 接口 IP 地址 80 端口的访问被静态的转换到内网 192.168.11.2 计算机的 80 端口，ip nat inside source static tcp 192.168.11.2 80 int fa0/0 80，实际工程中这里可以换成其他的TCP或UDP端口</w:t>
      </w:r>
    </w:p>
    <w:p w14:paraId="3FF8F40B" w14:textId="39502757" w:rsidR="004E6EF2" w:rsidRDefault="004E6EF2" w:rsidP="00585FBC">
      <w:pPr>
        <w:pStyle w:val="4"/>
      </w:pPr>
      <w:r>
        <w:rPr>
          <w:rFonts w:hint="eastAsia"/>
        </w:rPr>
        <w:t>4、</w:t>
      </w:r>
      <w:r w:rsidR="00585FBC">
        <w:rPr>
          <w:rFonts w:hint="eastAsia"/>
        </w:rPr>
        <w:t>实验设备</w:t>
      </w:r>
    </w:p>
    <w:p w14:paraId="435B831D" w14:textId="77777777" w:rsidR="00585FBC" w:rsidRDefault="00585FBC" w:rsidP="00585FBC">
      <w:pPr>
        <w:ind w:left="240" w:firstLine="480"/>
      </w:pPr>
      <w:r w:rsidRPr="00585FBC">
        <w:t>PC 2 台；</w:t>
      </w:r>
    </w:p>
    <w:p w14:paraId="2AD076A6" w14:textId="77777777" w:rsidR="00585FBC" w:rsidRDefault="00585FBC" w:rsidP="00585FBC">
      <w:pPr>
        <w:ind w:left="240" w:firstLine="480"/>
      </w:pPr>
      <w:r w:rsidRPr="00585FBC">
        <w:t>Server-PT 1 台；</w:t>
      </w:r>
    </w:p>
    <w:p w14:paraId="1B56ACDB" w14:textId="1F0CF5CE" w:rsidR="00585FBC" w:rsidRDefault="00585FBC" w:rsidP="00585FBC">
      <w:pPr>
        <w:ind w:left="240" w:firstLine="480"/>
      </w:pPr>
      <w:r w:rsidRPr="00585FBC">
        <w:t>Switch_2950-24 1 台；</w:t>
      </w:r>
    </w:p>
    <w:p w14:paraId="060514EF" w14:textId="77777777" w:rsidR="00585FBC" w:rsidRDefault="00585FBC" w:rsidP="00585FBC">
      <w:pPr>
        <w:ind w:left="240" w:firstLine="480"/>
      </w:pPr>
      <w:r w:rsidRPr="00585FBC">
        <w:t>Router-PT 2 台；</w:t>
      </w:r>
    </w:p>
    <w:p w14:paraId="583152BA" w14:textId="77777777" w:rsidR="00585FBC" w:rsidRDefault="00585FBC" w:rsidP="00585FBC">
      <w:pPr>
        <w:ind w:left="240" w:firstLine="480"/>
      </w:pPr>
      <w:r w:rsidRPr="00585FBC">
        <w:t>直通线；</w:t>
      </w:r>
    </w:p>
    <w:p w14:paraId="5A78E6A0" w14:textId="77777777" w:rsidR="00585FBC" w:rsidRDefault="00585FBC" w:rsidP="00585FBC">
      <w:pPr>
        <w:ind w:left="240" w:firstLine="480"/>
      </w:pPr>
      <w:r w:rsidRPr="00585FBC">
        <w:t>交叉线；</w:t>
      </w:r>
    </w:p>
    <w:p w14:paraId="4F8B4220" w14:textId="773F825B" w:rsidR="00585FBC" w:rsidRPr="00585FBC" w:rsidRDefault="00585FBC" w:rsidP="00585FBC">
      <w:pPr>
        <w:ind w:left="240" w:firstLine="480"/>
      </w:pPr>
      <w:r w:rsidRPr="00585FBC">
        <w:t>DCE 串口线</w:t>
      </w:r>
    </w:p>
    <w:p w14:paraId="567371D0" w14:textId="3C7B77DD" w:rsidR="00585FBC" w:rsidRDefault="00585FBC" w:rsidP="00585FBC">
      <w:pPr>
        <w:pStyle w:val="4"/>
      </w:pPr>
      <w:r>
        <w:rPr>
          <w:rFonts w:hint="eastAsia"/>
        </w:rPr>
        <w:t>5、实验步骤</w:t>
      </w:r>
    </w:p>
    <w:p w14:paraId="342BEDE1" w14:textId="0628DBB9" w:rsidR="003D2255" w:rsidRDefault="00585FBC" w:rsidP="003D2255">
      <w:pPr>
        <w:pStyle w:val="5"/>
        <w:ind w:left="720"/>
      </w:pPr>
      <w:r>
        <w:rPr>
          <w:rFonts w:hint="eastAsia"/>
        </w:rPr>
        <w:t>(1)</w:t>
      </w:r>
      <w:r w:rsidRPr="00585FBC">
        <w:t>建</w:t>
      </w:r>
      <w:r>
        <w:rPr>
          <w:rFonts w:hint="eastAsia"/>
        </w:rPr>
        <w:t>立</w:t>
      </w:r>
      <w:r w:rsidRPr="00585FBC">
        <w:t>Packet Tracer 拓扑图</w:t>
      </w:r>
    </w:p>
    <w:p w14:paraId="1D573270" w14:textId="7B06B9AA" w:rsidR="003D2255" w:rsidRPr="003D2255" w:rsidRDefault="003D2255" w:rsidP="009751A9">
      <w:pPr>
        <w:pStyle w:val="af2"/>
      </w:pPr>
      <w:r w:rsidRPr="009751A9">
        <w:drawing>
          <wp:inline distT="0" distB="0" distL="0" distR="0" wp14:anchorId="4C0D9C9A" wp14:editId="413DA4E0">
            <wp:extent cx="5229955" cy="2953162"/>
            <wp:effectExtent l="0" t="0" r="8890" b="0"/>
            <wp:docPr id="78522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2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ADD1" w14:textId="21B1919D" w:rsidR="003D2255" w:rsidRDefault="003D2255" w:rsidP="003D2255">
      <w:pPr>
        <w:pStyle w:val="5"/>
        <w:ind w:left="720"/>
      </w:pPr>
      <w:r>
        <w:rPr>
          <w:rFonts w:hint="eastAsia"/>
        </w:rPr>
        <w:lastRenderedPageBreak/>
        <w:t>(2)配置PC机ip</w:t>
      </w:r>
    </w:p>
    <w:tbl>
      <w:tblPr>
        <w:tblStyle w:val="af4"/>
        <w:tblW w:w="0" w:type="auto"/>
        <w:tblInd w:w="846" w:type="dxa"/>
        <w:tblLook w:val="04A0" w:firstRow="1" w:lastRow="0" w:firstColumn="1" w:lastColumn="0" w:noHBand="0" w:noVBand="1"/>
      </w:tblPr>
      <w:tblGrid>
        <w:gridCol w:w="1242"/>
        <w:gridCol w:w="2216"/>
        <w:gridCol w:w="2216"/>
        <w:gridCol w:w="1776"/>
      </w:tblGrid>
      <w:tr w:rsidR="003D2255" w14:paraId="6644F14A" w14:textId="396132B4" w:rsidTr="003D2255">
        <w:tc>
          <w:tcPr>
            <w:tcW w:w="1341" w:type="dxa"/>
          </w:tcPr>
          <w:p w14:paraId="78A609EF" w14:textId="77777777" w:rsidR="003D2255" w:rsidRDefault="003D2255" w:rsidP="00EF2BEC">
            <w:pPr>
              <w:ind w:leftChars="0" w:left="0" w:firstLineChars="0" w:firstLine="0"/>
            </w:pPr>
          </w:p>
        </w:tc>
        <w:tc>
          <w:tcPr>
            <w:tcW w:w="2272" w:type="dxa"/>
          </w:tcPr>
          <w:p w14:paraId="14D7FBF4" w14:textId="4EEC00F9" w:rsidR="003D2255" w:rsidRDefault="003D2255" w:rsidP="00EF2BEC">
            <w:pPr>
              <w:ind w:leftChars="0" w:left="0" w:firstLineChars="0" w:firstLine="0"/>
            </w:pPr>
            <w:r>
              <w:rPr>
                <w:rFonts w:hint="eastAsia"/>
              </w:rPr>
              <w:t>PC1</w:t>
            </w:r>
          </w:p>
        </w:tc>
        <w:tc>
          <w:tcPr>
            <w:tcW w:w="2272" w:type="dxa"/>
          </w:tcPr>
          <w:p w14:paraId="3CE9894C" w14:textId="2312C930" w:rsidR="003D2255" w:rsidRDefault="003D2255" w:rsidP="00EF2BEC">
            <w:pPr>
              <w:ind w:leftChars="0" w:left="0" w:firstLineChars="0" w:firstLine="0"/>
            </w:pPr>
            <w:r w:rsidRPr="00054F36">
              <w:t>PC</w:t>
            </w:r>
            <w:r>
              <w:rPr>
                <w:rFonts w:hint="eastAsia"/>
              </w:rPr>
              <w:t>2</w:t>
            </w:r>
          </w:p>
        </w:tc>
        <w:tc>
          <w:tcPr>
            <w:tcW w:w="1565" w:type="dxa"/>
          </w:tcPr>
          <w:p w14:paraId="60E2EBEB" w14:textId="7DCBDEC3" w:rsidR="003D2255" w:rsidRPr="00054F36" w:rsidRDefault="003D2255" w:rsidP="00EF2BEC">
            <w:pPr>
              <w:ind w:leftChars="0" w:left="0" w:firstLineChars="0" w:firstLine="0"/>
            </w:pPr>
            <w:r>
              <w:rPr>
                <w:rFonts w:hint="eastAsia"/>
              </w:rPr>
              <w:t>Server</w:t>
            </w:r>
          </w:p>
        </w:tc>
      </w:tr>
      <w:tr w:rsidR="003D2255" w14:paraId="44A6EC16" w14:textId="7C818FFA" w:rsidTr="003D2255">
        <w:tc>
          <w:tcPr>
            <w:tcW w:w="1341" w:type="dxa"/>
          </w:tcPr>
          <w:p w14:paraId="7DE98510" w14:textId="77777777" w:rsidR="003D2255" w:rsidRDefault="003D2255" w:rsidP="00EF2BEC">
            <w:pPr>
              <w:ind w:leftChars="0" w:left="0"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2272" w:type="dxa"/>
          </w:tcPr>
          <w:p w14:paraId="02A2A736" w14:textId="77777777" w:rsidR="003D2255" w:rsidRDefault="003D2255" w:rsidP="00EF2BEC">
            <w:pPr>
              <w:ind w:leftChars="0" w:left="0" w:firstLineChars="0" w:firstLine="0"/>
            </w:pPr>
            <w:r w:rsidRPr="00054F36">
              <w:t>192.168.1.2</w:t>
            </w:r>
          </w:p>
        </w:tc>
        <w:tc>
          <w:tcPr>
            <w:tcW w:w="2272" w:type="dxa"/>
          </w:tcPr>
          <w:p w14:paraId="34F5616A" w14:textId="7CC711C3" w:rsidR="003D2255" w:rsidRDefault="003D2255" w:rsidP="00EF2BEC">
            <w:pPr>
              <w:ind w:leftChars="0" w:left="0" w:firstLineChars="0" w:firstLine="0"/>
            </w:pPr>
            <w:r w:rsidRPr="00054F36">
              <w:t>192.168.1.</w:t>
            </w:r>
            <w:r>
              <w:rPr>
                <w:rFonts w:hint="eastAsia"/>
              </w:rPr>
              <w:t>3</w:t>
            </w:r>
          </w:p>
        </w:tc>
        <w:tc>
          <w:tcPr>
            <w:tcW w:w="1565" w:type="dxa"/>
          </w:tcPr>
          <w:p w14:paraId="117D6275" w14:textId="45D465C7" w:rsidR="003D2255" w:rsidRPr="00054F36" w:rsidRDefault="003D2255" w:rsidP="00EF2BEC">
            <w:pPr>
              <w:ind w:leftChars="0" w:left="0" w:firstLineChars="0" w:firstLine="0"/>
            </w:pPr>
            <w:r>
              <w:rPr>
                <w:rFonts w:hint="eastAsia"/>
              </w:rPr>
              <w:t>200.1.2.2</w:t>
            </w:r>
          </w:p>
        </w:tc>
      </w:tr>
      <w:tr w:rsidR="003D2255" w14:paraId="69E7F54B" w14:textId="1236E711" w:rsidTr="003D2255">
        <w:tc>
          <w:tcPr>
            <w:tcW w:w="1341" w:type="dxa"/>
          </w:tcPr>
          <w:p w14:paraId="52BBEAE6" w14:textId="77777777" w:rsidR="003D2255" w:rsidRDefault="003D2255" w:rsidP="00EF2BEC">
            <w:pPr>
              <w:ind w:leftChars="0" w:left="0" w:firstLineChars="0" w:firstLine="0"/>
            </w:pPr>
            <w:r>
              <w:rPr>
                <w:rFonts w:hint="eastAsia"/>
              </w:rPr>
              <w:t>子网掩码</w:t>
            </w:r>
          </w:p>
        </w:tc>
        <w:tc>
          <w:tcPr>
            <w:tcW w:w="2272" w:type="dxa"/>
          </w:tcPr>
          <w:p w14:paraId="0E2F4A68" w14:textId="77777777" w:rsidR="003D2255" w:rsidRDefault="003D2255" w:rsidP="00EF2BEC">
            <w:pPr>
              <w:ind w:leftChars="0" w:left="0" w:firstLineChars="0" w:firstLine="0"/>
            </w:pPr>
            <w:r w:rsidRPr="00054F36">
              <w:t>255.255.255.0</w:t>
            </w:r>
          </w:p>
        </w:tc>
        <w:tc>
          <w:tcPr>
            <w:tcW w:w="2272" w:type="dxa"/>
          </w:tcPr>
          <w:p w14:paraId="47462AE2" w14:textId="77777777" w:rsidR="003D2255" w:rsidRDefault="003D2255" w:rsidP="00EF2BEC">
            <w:pPr>
              <w:ind w:leftChars="0" w:left="0" w:firstLineChars="0" w:firstLine="0"/>
            </w:pPr>
            <w:r w:rsidRPr="00054F36">
              <w:t>255.255.255.0</w:t>
            </w:r>
          </w:p>
        </w:tc>
        <w:tc>
          <w:tcPr>
            <w:tcW w:w="1565" w:type="dxa"/>
          </w:tcPr>
          <w:p w14:paraId="5F4B325E" w14:textId="78ADFD1E" w:rsidR="003D2255" w:rsidRPr="00054F36" w:rsidRDefault="003D2255" w:rsidP="00EF2BEC">
            <w:pPr>
              <w:ind w:leftChars="0" w:left="0" w:firstLineChars="0" w:firstLine="0"/>
            </w:pPr>
            <w:r w:rsidRPr="00054F36">
              <w:t>255.255.255.0</w:t>
            </w:r>
          </w:p>
        </w:tc>
      </w:tr>
      <w:tr w:rsidR="003D2255" w14:paraId="1FF34194" w14:textId="62D82D04" w:rsidTr="003D2255">
        <w:tc>
          <w:tcPr>
            <w:tcW w:w="1341" w:type="dxa"/>
          </w:tcPr>
          <w:p w14:paraId="02BA2C3F" w14:textId="77777777" w:rsidR="003D2255" w:rsidRDefault="003D2255" w:rsidP="00EF2BEC">
            <w:pPr>
              <w:ind w:leftChars="0" w:left="0" w:firstLineChars="0" w:firstLine="0"/>
            </w:pPr>
            <w:r>
              <w:rPr>
                <w:rFonts w:hint="eastAsia"/>
              </w:rPr>
              <w:t>网关</w:t>
            </w:r>
          </w:p>
        </w:tc>
        <w:tc>
          <w:tcPr>
            <w:tcW w:w="2272" w:type="dxa"/>
          </w:tcPr>
          <w:p w14:paraId="3B4012E0" w14:textId="77777777" w:rsidR="003D2255" w:rsidRDefault="003D2255" w:rsidP="00EF2BEC">
            <w:pPr>
              <w:ind w:leftChars="0" w:left="0" w:firstLineChars="0" w:firstLine="0"/>
            </w:pPr>
            <w:r w:rsidRPr="00054F36">
              <w:t>192.168.1.1</w:t>
            </w:r>
          </w:p>
        </w:tc>
        <w:tc>
          <w:tcPr>
            <w:tcW w:w="2272" w:type="dxa"/>
          </w:tcPr>
          <w:p w14:paraId="2420F8BD" w14:textId="02EA0D05" w:rsidR="003D2255" w:rsidRDefault="003D2255" w:rsidP="00EF2BEC">
            <w:pPr>
              <w:ind w:leftChars="0" w:left="0" w:firstLineChars="0" w:firstLine="0"/>
            </w:pPr>
            <w:r w:rsidRPr="00054F36">
              <w:t>192.168.1.1</w:t>
            </w:r>
          </w:p>
        </w:tc>
        <w:tc>
          <w:tcPr>
            <w:tcW w:w="1565" w:type="dxa"/>
          </w:tcPr>
          <w:p w14:paraId="1A43EFBC" w14:textId="5F6A2561" w:rsidR="003D2255" w:rsidRPr="00054F36" w:rsidRDefault="003D2255" w:rsidP="00EF2BEC">
            <w:pPr>
              <w:ind w:leftChars="0" w:left="0" w:firstLineChars="0" w:firstLine="0"/>
            </w:pPr>
            <w:r>
              <w:rPr>
                <w:rFonts w:hint="eastAsia"/>
              </w:rPr>
              <w:t>200.1.2.1</w:t>
            </w:r>
          </w:p>
        </w:tc>
      </w:tr>
    </w:tbl>
    <w:p w14:paraId="54E1366C" w14:textId="62E51471" w:rsidR="003D2255" w:rsidRDefault="003D2255" w:rsidP="003D2255">
      <w:pPr>
        <w:pStyle w:val="5"/>
        <w:ind w:left="720"/>
      </w:pPr>
      <w:r>
        <w:rPr>
          <w:rFonts w:hint="eastAsia"/>
        </w:rPr>
        <w:t>(3)配置路由器端口ip</w:t>
      </w:r>
    </w:p>
    <w:p w14:paraId="7B2C99E2" w14:textId="7080B68B" w:rsidR="007B6B7F" w:rsidRPr="007B6B7F" w:rsidRDefault="007B6B7F" w:rsidP="007B6B7F">
      <w:pPr>
        <w:ind w:left="240" w:firstLine="480"/>
      </w:pPr>
      <w:r>
        <w:rPr>
          <w:rFonts w:hint="eastAsia"/>
        </w:rPr>
        <w:t>路由器0:</w:t>
      </w:r>
    </w:p>
    <w:p w14:paraId="7799A146" w14:textId="77777777" w:rsidR="007B6B7F" w:rsidRPr="007B6B7F" w:rsidRDefault="007B6B7F" w:rsidP="007B6B7F">
      <w:pPr>
        <w:ind w:left="240" w:firstLine="480"/>
      </w:pPr>
      <w:r w:rsidRPr="007B6B7F">
        <w:t>Router&gt;en</w:t>
      </w:r>
    </w:p>
    <w:p w14:paraId="5BCCFE74" w14:textId="77777777" w:rsidR="007B6B7F" w:rsidRPr="007B6B7F" w:rsidRDefault="007B6B7F" w:rsidP="007B6B7F">
      <w:pPr>
        <w:ind w:left="240" w:firstLine="480"/>
      </w:pPr>
      <w:r w:rsidRPr="007B6B7F">
        <w:t>Router#conf t</w:t>
      </w:r>
    </w:p>
    <w:p w14:paraId="624A8413" w14:textId="77777777" w:rsidR="007B6B7F" w:rsidRPr="007B6B7F" w:rsidRDefault="007B6B7F" w:rsidP="007B6B7F">
      <w:pPr>
        <w:ind w:left="240" w:firstLine="480"/>
      </w:pPr>
      <w:r w:rsidRPr="007B6B7F">
        <w:t>Enter configuration commands, one per line. End with CNTL/Z.</w:t>
      </w:r>
    </w:p>
    <w:p w14:paraId="5FB9C83C" w14:textId="77777777" w:rsidR="007B6B7F" w:rsidRPr="007B6B7F" w:rsidRDefault="007B6B7F" w:rsidP="007B6B7F">
      <w:pPr>
        <w:ind w:left="240" w:firstLine="480"/>
      </w:pPr>
      <w:r w:rsidRPr="007B6B7F">
        <w:t>Router(config)#host R0</w:t>
      </w:r>
    </w:p>
    <w:p w14:paraId="75437EE2" w14:textId="77777777" w:rsidR="007B6B7F" w:rsidRPr="007B6B7F" w:rsidRDefault="007B6B7F" w:rsidP="007B6B7F">
      <w:pPr>
        <w:ind w:left="240" w:firstLine="480"/>
      </w:pPr>
      <w:r w:rsidRPr="007B6B7F">
        <w:t>R0(config)#int fa 0/0</w:t>
      </w:r>
    </w:p>
    <w:p w14:paraId="3967A32E" w14:textId="77777777" w:rsidR="007B6B7F" w:rsidRPr="007B6B7F" w:rsidRDefault="007B6B7F" w:rsidP="007B6B7F">
      <w:pPr>
        <w:ind w:left="240" w:firstLine="480"/>
      </w:pPr>
      <w:r w:rsidRPr="007B6B7F">
        <w:t>R0(config-if)#ip address 192.168.1.1 255.255.255.0</w:t>
      </w:r>
    </w:p>
    <w:p w14:paraId="57EBF7F2" w14:textId="77777777" w:rsidR="007B6B7F" w:rsidRPr="007B6B7F" w:rsidRDefault="007B6B7F" w:rsidP="007B6B7F">
      <w:pPr>
        <w:ind w:left="240" w:firstLine="480"/>
      </w:pPr>
      <w:r w:rsidRPr="007B6B7F">
        <w:t>R0(config-if)#no shutdown</w:t>
      </w:r>
    </w:p>
    <w:p w14:paraId="1293EFC2" w14:textId="77777777" w:rsidR="007B6B7F" w:rsidRPr="007B6B7F" w:rsidRDefault="007B6B7F" w:rsidP="007B6B7F">
      <w:pPr>
        <w:ind w:left="240" w:firstLine="480"/>
      </w:pPr>
      <w:r w:rsidRPr="007B6B7F">
        <w:t>R0(config-if)#exit</w:t>
      </w:r>
    </w:p>
    <w:p w14:paraId="5061AE15" w14:textId="77777777" w:rsidR="007B6B7F" w:rsidRPr="007B6B7F" w:rsidRDefault="007B6B7F" w:rsidP="007B6B7F">
      <w:pPr>
        <w:ind w:left="240" w:firstLine="480"/>
      </w:pPr>
      <w:r w:rsidRPr="007B6B7F">
        <w:t>R0(config)#int s 2/0</w:t>
      </w:r>
    </w:p>
    <w:p w14:paraId="4E6035D8" w14:textId="77777777" w:rsidR="007B6B7F" w:rsidRPr="007B6B7F" w:rsidRDefault="007B6B7F" w:rsidP="007B6B7F">
      <w:pPr>
        <w:ind w:left="240" w:firstLine="480"/>
      </w:pPr>
      <w:r w:rsidRPr="007B6B7F">
        <w:t>R0(config-if)#ip address 200.1.1.1 255.255.255.0</w:t>
      </w:r>
    </w:p>
    <w:p w14:paraId="5BFE6D9E" w14:textId="77777777" w:rsidR="007B6B7F" w:rsidRPr="007B6B7F" w:rsidRDefault="007B6B7F" w:rsidP="007B6B7F">
      <w:pPr>
        <w:ind w:left="240" w:firstLine="480"/>
      </w:pPr>
      <w:r w:rsidRPr="007B6B7F">
        <w:t>R0(config-if)#no shutdown</w:t>
      </w:r>
    </w:p>
    <w:p w14:paraId="7B756FF6" w14:textId="4AC0318C" w:rsidR="007B6B7F" w:rsidRPr="007B6B7F" w:rsidRDefault="007B6B7F" w:rsidP="007B6B7F">
      <w:pPr>
        <w:ind w:left="240" w:firstLine="480"/>
      </w:pPr>
      <w:r w:rsidRPr="007B6B7F">
        <w:t>R0(config-if)#clock rate 64000</w:t>
      </w:r>
    </w:p>
    <w:p w14:paraId="61594620" w14:textId="29BE3DCA" w:rsidR="003D2255" w:rsidRDefault="007B6B7F" w:rsidP="009751A9">
      <w:pPr>
        <w:pStyle w:val="af2"/>
      </w:pPr>
      <w:r w:rsidRPr="007B6B7F">
        <w:rPr>
          <w:noProof/>
        </w:rPr>
        <w:lastRenderedPageBreak/>
        <w:drawing>
          <wp:inline distT="0" distB="0" distL="0" distR="0" wp14:anchorId="0255248F" wp14:editId="576442BE">
            <wp:extent cx="5274310" cy="4727575"/>
            <wp:effectExtent l="0" t="0" r="2540" b="0"/>
            <wp:docPr id="877940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40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632B" w14:textId="5259C7FB" w:rsidR="007B6B7F" w:rsidRDefault="007B6B7F" w:rsidP="003D2255">
      <w:pPr>
        <w:ind w:left="240" w:firstLine="480"/>
      </w:pPr>
      <w:r>
        <w:rPr>
          <w:rFonts w:hint="eastAsia"/>
        </w:rPr>
        <w:t>路由器1:</w:t>
      </w:r>
    </w:p>
    <w:p w14:paraId="053A7735" w14:textId="77777777" w:rsidR="007B6B7F" w:rsidRPr="007B6B7F" w:rsidRDefault="007B6B7F" w:rsidP="007B6B7F">
      <w:pPr>
        <w:ind w:left="240" w:firstLine="480"/>
      </w:pPr>
      <w:r w:rsidRPr="007B6B7F">
        <w:t>Router&gt;en</w:t>
      </w:r>
    </w:p>
    <w:p w14:paraId="2EFBDBC3" w14:textId="77777777" w:rsidR="007B6B7F" w:rsidRPr="007B6B7F" w:rsidRDefault="007B6B7F" w:rsidP="007B6B7F">
      <w:pPr>
        <w:ind w:left="240" w:firstLine="480"/>
      </w:pPr>
      <w:r w:rsidRPr="007B6B7F">
        <w:t>Router#conf t</w:t>
      </w:r>
    </w:p>
    <w:p w14:paraId="0F2A8177" w14:textId="77777777" w:rsidR="007B6B7F" w:rsidRPr="007B6B7F" w:rsidRDefault="007B6B7F" w:rsidP="007B6B7F">
      <w:pPr>
        <w:ind w:left="240" w:firstLine="480"/>
      </w:pPr>
      <w:r w:rsidRPr="007B6B7F">
        <w:t>Enter configuration commands, one per line. End with CNTL/Z.</w:t>
      </w:r>
    </w:p>
    <w:p w14:paraId="6CB5597E" w14:textId="77777777" w:rsidR="007B6B7F" w:rsidRPr="007B6B7F" w:rsidRDefault="007B6B7F" w:rsidP="007B6B7F">
      <w:pPr>
        <w:ind w:left="240" w:firstLine="480"/>
      </w:pPr>
      <w:r w:rsidRPr="007B6B7F">
        <w:t>Router(config)#host R1</w:t>
      </w:r>
    </w:p>
    <w:p w14:paraId="04371783" w14:textId="77777777" w:rsidR="007B6B7F" w:rsidRPr="007B6B7F" w:rsidRDefault="007B6B7F" w:rsidP="007B6B7F">
      <w:pPr>
        <w:ind w:left="240" w:firstLine="480"/>
      </w:pPr>
      <w:r w:rsidRPr="007B6B7F">
        <w:t>R1(config)#int s 2/0</w:t>
      </w:r>
    </w:p>
    <w:p w14:paraId="508D9CE2" w14:textId="77777777" w:rsidR="007B6B7F" w:rsidRPr="007B6B7F" w:rsidRDefault="007B6B7F" w:rsidP="007B6B7F">
      <w:pPr>
        <w:ind w:left="240" w:firstLine="480"/>
      </w:pPr>
      <w:r w:rsidRPr="007B6B7F">
        <w:t>R1(config-if)#ip address 200.1.1.2 255.255.255.0</w:t>
      </w:r>
    </w:p>
    <w:p w14:paraId="63C86EF4" w14:textId="77777777" w:rsidR="007B6B7F" w:rsidRPr="007B6B7F" w:rsidRDefault="007B6B7F" w:rsidP="007B6B7F">
      <w:pPr>
        <w:ind w:left="240" w:firstLine="480"/>
      </w:pPr>
      <w:r w:rsidRPr="007B6B7F">
        <w:t>R1(config-if)#no shutdown</w:t>
      </w:r>
    </w:p>
    <w:p w14:paraId="1B557337" w14:textId="77777777" w:rsidR="007B6B7F" w:rsidRPr="007B6B7F" w:rsidRDefault="007B6B7F" w:rsidP="007B6B7F">
      <w:pPr>
        <w:ind w:left="240" w:firstLine="480"/>
      </w:pPr>
      <w:r w:rsidRPr="007B6B7F">
        <w:t>R1(config-if)#exit</w:t>
      </w:r>
    </w:p>
    <w:p w14:paraId="3831C006" w14:textId="77777777" w:rsidR="007B6B7F" w:rsidRPr="007B6B7F" w:rsidRDefault="007B6B7F" w:rsidP="007B6B7F">
      <w:pPr>
        <w:ind w:left="240" w:firstLine="480"/>
      </w:pPr>
      <w:r w:rsidRPr="007B6B7F">
        <w:t>R1(config)#int fa 0/0</w:t>
      </w:r>
    </w:p>
    <w:p w14:paraId="67A0851D" w14:textId="77777777" w:rsidR="007B6B7F" w:rsidRPr="007B6B7F" w:rsidRDefault="007B6B7F" w:rsidP="007B6B7F">
      <w:pPr>
        <w:ind w:left="240" w:firstLine="480"/>
      </w:pPr>
      <w:r w:rsidRPr="007B6B7F">
        <w:t>R1(config-if)#ip address 200.1.2.1 255.255.255.0</w:t>
      </w:r>
    </w:p>
    <w:p w14:paraId="64864590" w14:textId="141F88B2" w:rsidR="007B6B7F" w:rsidRDefault="007B6B7F" w:rsidP="007B6B7F">
      <w:pPr>
        <w:ind w:left="240" w:firstLine="480"/>
      </w:pPr>
      <w:r w:rsidRPr="007B6B7F">
        <w:t>R1(config-if)#no shutdown</w:t>
      </w:r>
    </w:p>
    <w:p w14:paraId="1EFDC9E1" w14:textId="5F8017D0" w:rsidR="007B6B7F" w:rsidRDefault="007B6B7F" w:rsidP="009751A9">
      <w:pPr>
        <w:pStyle w:val="af2"/>
      </w:pPr>
      <w:r w:rsidRPr="007B6B7F">
        <w:rPr>
          <w:noProof/>
        </w:rPr>
        <w:lastRenderedPageBreak/>
        <w:drawing>
          <wp:inline distT="0" distB="0" distL="0" distR="0" wp14:anchorId="501E5F21" wp14:editId="367E66F4">
            <wp:extent cx="5274310" cy="4754245"/>
            <wp:effectExtent l="0" t="0" r="2540" b="8255"/>
            <wp:docPr id="2094504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044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8DA8" w14:textId="527723AB" w:rsidR="007B6B7F" w:rsidRDefault="007B6B7F" w:rsidP="007B6B7F">
      <w:pPr>
        <w:pStyle w:val="5"/>
        <w:ind w:left="720"/>
      </w:pPr>
      <w:r>
        <w:rPr>
          <w:rFonts w:hint="eastAsia"/>
        </w:rPr>
        <w:t>(4)配置路由器的路由ip</w:t>
      </w:r>
    </w:p>
    <w:p w14:paraId="636D25AB" w14:textId="08C480B5" w:rsidR="007B6B7F" w:rsidRPr="00C6408B" w:rsidRDefault="007B6B7F" w:rsidP="007B6B7F">
      <w:pPr>
        <w:ind w:left="240" w:firstLine="480"/>
      </w:pPr>
      <w:r>
        <w:rPr>
          <w:rFonts w:hint="eastAsia"/>
        </w:rPr>
        <w:t>路由器</w:t>
      </w:r>
      <w:r w:rsidRPr="00C6408B">
        <w:rPr>
          <w:rFonts w:hint="eastAsia"/>
        </w:rPr>
        <w:t>0:</w:t>
      </w:r>
    </w:p>
    <w:p w14:paraId="2962E723" w14:textId="77777777" w:rsidR="007B6B7F" w:rsidRPr="007B6B7F" w:rsidRDefault="007B6B7F" w:rsidP="007B6B7F">
      <w:pPr>
        <w:ind w:left="240" w:firstLine="480"/>
        <w:rPr>
          <w:lang w:val="pt-BR"/>
        </w:rPr>
      </w:pPr>
      <w:r w:rsidRPr="007B6B7F">
        <w:rPr>
          <w:lang w:val="pt-BR"/>
        </w:rPr>
        <w:t>R0&gt;en</w:t>
      </w:r>
    </w:p>
    <w:p w14:paraId="7C54B1CE" w14:textId="4E4F8A04" w:rsidR="007B6B7F" w:rsidRPr="007B6B7F" w:rsidRDefault="007B6B7F" w:rsidP="007B6B7F">
      <w:pPr>
        <w:ind w:left="240" w:firstLine="480"/>
        <w:rPr>
          <w:lang w:val="pt-BR"/>
        </w:rPr>
      </w:pPr>
      <w:r w:rsidRPr="007B6B7F">
        <w:rPr>
          <w:lang w:val="pt-BR"/>
        </w:rPr>
        <w:t>R0#conf t</w:t>
      </w:r>
      <w:r w:rsidRPr="007B6B7F">
        <w:rPr>
          <w:rFonts w:hint="eastAsia"/>
          <w:lang w:val="pt-BR"/>
        </w:rPr>
        <w:t xml:space="preserve"> </w:t>
      </w:r>
    </w:p>
    <w:p w14:paraId="583636AD" w14:textId="77777777" w:rsidR="007B6B7F" w:rsidRPr="00C6408B" w:rsidRDefault="007B6B7F" w:rsidP="007B6B7F">
      <w:pPr>
        <w:ind w:left="240" w:firstLine="480"/>
        <w:rPr>
          <w:lang w:val="pt-BR"/>
        </w:rPr>
      </w:pPr>
      <w:r w:rsidRPr="00C6408B">
        <w:rPr>
          <w:lang w:val="pt-BR"/>
        </w:rPr>
        <w:t>R0(config)#ip route 200.1.2.0 255.255.255.0 200.1.1.2</w:t>
      </w:r>
    </w:p>
    <w:p w14:paraId="687CCE7A" w14:textId="29D1778F" w:rsidR="007B6B7F" w:rsidRPr="00C6408B" w:rsidRDefault="007B6B7F" w:rsidP="007B6B7F">
      <w:pPr>
        <w:ind w:left="240" w:firstLine="480"/>
        <w:rPr>
          <w:lang w:val="pt-BR"/>
        </w:rPr>
      </w:pPr>
      <w:r w:rsidRPr="00C6408B">
        <w:rPr>
          <w:lang w:val="pt-BR"/>
        </w:rPr>
        <w:t>R0(config)#exit</w:t>
      </w:r>
      <w:r w:rsidRPr="00C6408B">
        <w:rPr>
          <w:rFonts w:hint="eastAsia"/>
          <w:lang w:val="pt-BR"/>
        </w:rPr>
        <w:t xml:space="preserve"> </w:t>
      </w:r>
    </w:p>
    <w:p w14:paraId="170A0F77" w14:textId="77B9503A" w:rsidR="007B6B7F" w:rsidRPr="00C6408B" w:rsidRDefault="007B6B7F" w:rsidP="007B6B7F">
      <w:pPr>
        <w:ind w:left="240" w:firstLine="480"/>
        <w:rPr>
          <w:lang w:val="pt-BR"/>
        </w:rPr>
      </w:pPr>
      <w:r w:rsidRPr="00C6408B">
        <w:rPr>
          <w:rFonts w:hint="eastAsia"/>
          <w:lang w:val="pt-BR"/>
        </w:rPr>
        <w:t xml:space="preserve">// </w:t>
      </w:r>
      <w:r>
        <w:rPr>
          <w:rFonts w:hint="eastAsia"/>
        </w:rPr>
        <w:t>查看路由信息</w:t>
      </w:r>
    </w:p>
    <w:p w14:paraId="78000658" w14:textId="77777777" w:rsidR="007B6B7F" w:rsidRPr="007B6B7F" w:rsidRDefault="007B6B7F" w:rsidP="007B6B7F">
      <w:pPr>
        <w:ind w:left="240" w:firstLine="480"/>
      </w:pPr>
      <w:r w:rsidRPr="007B6B7F">
        <w:t>R0#show ip route</w:t>
      </w:r>
    </w:p>
    <w:p w14:paraId="34004E10" w14:textId="77777777" w:rsidR="007B6B7F" w:rsidRPr="007B6B7F" w:rsidRDefault="007B6B7F" w:rsidP="007B6B7F">
      <w:pPr>
        <w:ind w:left="240" w:firstLine="480"/>
      </w:pPr>
      <w:r w:rsidRPr="007B6B7F">
        <w:t>Codes: C - connected, S - static, I - IGRP, R - RIP, M - mobile, B - BGP</w:t>
      </w:r>
    </w:p>
    <w:p w14:paraId="0ABF8B77" w14:textId="77777777" w:rsidR="007B6B7F" w:rsidRPr="007B6B7F" w:rsidRDefault="007B6B7F" w:rsidP="007B6B7F">
      <w:pPr>
        <w:ind w:left="240" w:firstLine="480"/>
        <w:rPr>
          <w:lang w:val="pt-BR"/>
        </w:rPr>
      </w:pPr>
      <w:r w:rsidRPr="007B6B7F">
        <w:rPr>
          <w:lang w:val="pt-BR"/>
        </w:rPr>
        <w:t>D - EIGRP, EX - EIGRP external, O - OSPF, IA - OSPF inter area</w:t>
      </w:r>
    </w:p>
    <w:p w14:paraId="71560AED" w14:textId="77777777" w:rsidR="007B6B7F" w:rsidRPr="007B6B7F" w:rsidRDefault="007B6B7F" w:rsidP="007B6B7F">
      <w:pPr>
        <w:ind w:left="240" w:firstLine="480"/>
        <w:rPr>
          <w:lang w:val="pt-BR"/>
        </w:rPr>
      </w:pPr>
      <w:r w:rsidRPr="007B6B7F">
        <w:rPr>
          <w:lang w:val="pt-BR"/>
        </w:rPr>
        <w:t>N1 - OSPF NSSA external type 1, N2 - OSPF NSSA external type 2</w:t>
      </w:r>
    </w:p>
    <w:p w14:paraId="0CEE16DE" w14:textId="77777777" w:rsidR="007B6B7F" w:rsidRPr="007B6B7F" w:rsidRDefault="007B6B7F" w:rsidP="007B6B7F">
      <w:pPr>
        <w:ind w:left="240" w:firstLine="480"/>
        <w:rPr>
          <w:lang w:val="pt-BR"/>
        </w:rPr>
      </w:pPr>
      <w:r w:rsidRPr="007B6B7F">
        <w:rPr>
          <w:lang w:val="pt-BR"/>
        </w:rPr>
        <w:t>E1 - OSPF external type 1, E2 - OSPF external type 2, E - EGP</w:t>
      </w:r>
    </w:p>
    <w:p w14:paraId="24F0045D" w14:textId="77777777" w:rsidR="007B6B7F" w:rsidRPr="007B6B7F" w:rsidRDefault="007B6B7F" w:rsidP="007B6B7F">
      <w:pPr>
        <w:ind w:left="240" w:firstLine="480"/>
      </w:pPr>
      <w:r w:rsidRPr="007B6B7F">
        <w:t>i - IS-IS, L1 - IS-IS level-1, L2 - IS-IS level-2, ia - IS-IS inter area</w:t>
      </w:r>
    </w:p>
    <w:p w14:paraId="26E422BA" w14:textId="77777777" w:rsidR="007B6B7F" w:rsidRPr="007B6B7F" w:rsidRDefault="007B6B7F" w:rsidP="007B6B7F">
      <w:pPr>
        <w:ind w:left="240" w:firstLine="480"/>
      </w:pPr>
      <w:r w:rsidRPr="007B6B7F">
        <w:t>* - candidate default, U - per-user static route, o - ODR</w:t>
      </w:r>
    </w:p>
    <w:p w14:paraId="1915033A" w14:textId="77777777" w:rsidR="007B6B7F" w:rsidRPr="007B6B7F" w:rsidRDefault="007B6B7F" w:rsidP="007B6B7F">
      <w:pPr>
        <w:ind w:left="240" w:firstLine="480"/>
      </w:pPr>
      <w:r w:rsidRPr="007B6B7F">
        <w:t>P - periodic downloaded static route</w:t>
      </w:r>
    </w:p>
    <w:p w14:paraId="562990C0" w14:textId="77777777" w:rsidR="007B6B7F" w:rsidRPr="007B6B7F" w:rsidRDefault="007B6B7F" w:rsidP="007B6B7F">
      <w:pPr>
        <w:ind w:left="240" w:firstLine="480"/>
      </w:pPr>
    </w:p>
    <w:p w14:paraId="13A2F6EF" w14:textId="77777777" w:rsidR="007B6B7F" w:rsidRPr="007B6B7F" w:rsidRDefault="007B6B7F" w:rsidP="007B6B7F">
      <w:pPr>
        <w:ind w:left="240" w:firstLine="480"/>
      </w:pPr>
      <w:r w:rsidRPr="007B6B7F">
        <w:lastRenderedPageBreak/>
        <w:t>Gateway of last resort is not set</w:t>
      </w:r>
    </w:p>
    <w:p w14:paraId="6DE7F8DA" w14:textId="77777777" w:rsidR="007B6B7F" w:rsidRPr="007B6B7F" w:rsidRDefault="007B6B7F" w:rsidP="007B6B7F">
      <w:pPr>
        <w:ind w:left="240" w:firstLine="480"/>
      </w:pPr>
    </w:p>
    <w:p w14:paraId="7742AEB7" w14:textId="77777777" w:rsidR="007B6B7F" w:rsidRPr="007B6B7F" w:rsidRDefault="007B6B7F" w:rsidP="007B6B7F">
      <w:pPr>
        <w:ind w:left="240" w:firstLine="480"/>
      </w:pPr>
      <w:r w:rsidRPr="007B6B7F">
        <w:t>C 192.168.1.0/24 is directly connected, FastEthernet0/0</w:t>
      </w:r>
    </w:p>
    <w:p w14:paraId="5435957F" w14:textId="77777777" w:rsidR="007B6B7F" w:rsidRPr="007B6B7F" w:rsidRDefault="007B6B7F" w:rsidP="007B6B7F">
      <w:pPr>
        <w:ind w:left="240" w:firstLine="480"/>
      </w:pPr>
      <w:r w:rsidRPr="007B6B7F">
        <w:t>C 200.1.1.0/24 is directly connected, Serial2/0</w:t>
      </w:r>
    </w:p>
    <w:p w14:paraId="00F02E9E" w14:textId="26B4FC16" w:rsidR="007B6B7F" w:rsidRDefault="007B6B7F" w:rsidP="007B6B7F">
      <w:pPr>
        <w:ind w:left="240" w:firstLine="480"/>
      </w:pPr>
      <w:r w:rsidRPr="007B6B7F">
        <w:t>S 200.1.2.0/24 [1/0] via 200.1.1.2</w:t>
      </w:r>
    </w:p>
    <w:p w14:paraId="17C7226A" w14:textId="198DFFB9" w:rsidR="007B6B7F" w:rsidRDefault="007B6B7F" w:rsidP="009751A9">
      <w:pPr>
        <w:pStyle w:val="af2"/>
      </w:pPr>
      <w:r w:rsidRPr="007B6B7F">
        <w:rPr>
          <w:noProof/>
        </w:rPr>
        <w:drawing>
          <wp:inline distT="0" distB="0" distL="0" distR="0" wp14:anchorId="77981BD1" wp14:editId="294F54DD">
            <wp:extent cx="5274310" cy="4754245"/>
            <wp:effectExtent l="0" t="0" r="2540" b="8255"/>
            <wp:docPr id="2008938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38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E54D" w14:textId="6362DC10" w:rsidR="007B6B7F" w:rsidRPr="00C6408B" w:rsidRDefault="007B6B7F" w:rsidP="007B6B7F">
      <w:pPr>
        <w:ind w:left="240" w:firstLine="480"/>
        <w:rPr>
          <w:lang w:val="pt-BR"/>
        </w:rPr>
      </w:pPr>
      <w:r>
        <w:rPr>
          <w:rFonts w:hint="eastAsia"/>
        </w:rPr>
        <w:t>路由器</w:t>
      </w:r>
      <w:r w:rsidRPr="00C6408B">
        <w:rPr>
          <w:rFonts w:hint="eastAsia"/>
          <w:lang w:val="pt-BR"/>
        </w:rPr>
        <w:t>1:</w:t>
      </w:r>
    </w:p>
    <w:p w14:paraId="0949A87B" w14:textId="77777777" w:rsidR="007B6B7F" w:rsidRPr="00C6408B" w:rsidRDefault="007B6B7F" w:rsidP="007B6B7F">
      <w:pPr>
        <w:ind w:left="240" w:firstLine="480"/>
        <w:rPr>
          <w:lang w:val="pt-BR"/>
        </w:rPr>
      </w:pPr>
      <w:r w:rsidRPr="00C6408B">
        <w:rPr>
          <w:lang w:val="pt-BR"/>
        </w:rPr>
        <w:t>R1&gt;en</w:t>
      </w:r>
    </w:p>
    <w:p w14:paraId="69D13133" w14:textId="77777777" w:rsidR="007B6B7F" w:rsidRPr="00C6408B" w:rsidRDefault="007B6B7F" w:rsidP="007B6B7F">
      <w:pPr>
        <w:ind w:left="240" w:firstLine="480"/>
        <w:rPr>
          <w:lang w:val="pt-BR"/>
        </w:rPr>
      </w:pPr>
      <w:r w:rsidRPr="00C6408B">
        <w:rPr>
          <w:lang w:val="pt-BR"/>
        </w:rPr>
        <w:t>R1#conf t</w:t>
      </w:r>
    </w:p>
    <w:p w14:paraId="19596C6A" w14:textId="77777777" w:rsidR="007B6B7F" w:rsidRPr="007B6B7F" w:rsidRDefault="007B6B7F" w:rsidP="007B6B7F">
      <w:pPr>
        <w:ind w:left="240" w:firstLine="480"/>
      </w:pPr>
      <w:r w:rsidRPr="007B6B7F">
        <w:t>Enter configuration commands, one per line. End with CNTL/Z.</w:t>
      </w:r>
    </w:p>
    <w:p w14:paraId="16A0CDCA" w14:textId="77777777" w:rsidR="007B6B7F" w:rsidRPr="007B6B7F" w:rsidRDefault="007B6B7F" w:rsidP="007B6B7F">
      <w:pPr>
        <w:ind w:left="240" w:firstLine="480"/>
      </w:pPr>
      <w:r w:rsidRPr="007B6B7F">
        <w:t>R1(config)#ip route 192.168.1.0 255.255.255.0 200.1.1.1</w:t>
      </w:r>
    </w:p>
    <w:p w14:paraId="32038976" w14:textId="77777777" w:rsidR="007B6B7F" w:rsidRPr="007B6B7F" w:rsidRDefault="007B6B7F" w:rsidP="007B6B7F">
      <w:pPr>
        <w:ind w:left="240" w:firstLine="480"/>
      </w:pPr>
      <w:r w:rsidRPr="007B6B7F">
        <w:t>R1(config)#exit</w:t>
      </w:r>
    </w:p>
    <w:p w14:paraId="4CBD4DDB" w14:textId="77777777" w:rsidR="007B6B7F" w:rsidRPr="007B6B7F" w:rsidRDefault="007B6B7F" w:rsidP="007B6B7F">
      <w:pPr>
        <w:ind w:left="240" w:firstLine="480"/>
      </w:pPr>
      <w:r w:rsidRPr="007B6B7F">
        <w:t>R1#</w:t>
      </w:r>
    </w:p>
    <w:p w14:paraId="1560AA2C" w14:textId="77777777" w:rsidR="007B6B7F" w:rsidRPr="007B6B7F" w:rsidRDefault="007B6B7F" w:rsidP="007B6B7F">
      <w:pPr>
        <w:ind w:left="240" w:firstLine="480"/>
      </w:pPr>
      <w:r w:rsidRPr="007B6B7F">
        <w:t>%SYS-5-CONFIG_I: Configured from console by console</w:t>
      </w:r>
    </w:p>
    <w:p w14:paraId="386D04C5" w14:textId="77777777" w:rsidR="007B6B7F" w:rsidRPr="007B6B7F" w:rsidRDefault="007B6B7F" w:rsidP="007B6B7F">
      <w:pPr>
        <w:ind w:left="240" w:firstLine="480"/>
      </w:pPr>
    </w:p>
    <w:p w14:paraId="495CC88A" w14:textId="77777777" w:rsidR="007B6B7F" w:rsidRPr="007B6B7F" w:rsidRDefault="007B6B7F" w:rsidP="007B6B7F">
      <w:pPr>
        <w:ind w:left="240" w:firstLine="480"/>
      </w:pPr>
      <w:r w:rsidRPr="007B6B7F">
        <w:t>R1#show ip route</w:t>
      </w:r>
    </w:p>
    <w:p w14:paraId="07864136" w14:textId="77777777" w:rsidR="007B6B7F" w:rsidRPr="007B6B7F" w:rsidRDefault="007B6B7F" w:rsidP="007B6B7F">
      <w:pPr>
        <w:ind w:left="240" w:firstLine="480"/>
      </w:pPr>
      <w:r w:rsidRPr="007B6B7F">
        <w:t>Codes: C - connected, S - static, I - IGRP, R - RIP, M - mobile, B - BGP</w:t>
      </w:r>
    </w:p>
    <w:p w14:paraId="44805762" w14:textId="77777777" w:rsidR="007B6B7F" w:rsidRPr="007B6B7F" w:rsidRDefault="007B6B7F" w:rsidP="007B6B7F">
      <w:pPr>
        <w:ind w:left="240" w:firstLine="480"/>
        <w:rPr>
          <w:lang w:val="pt-BR"/>
        </w:rPr>
      </w:pPr>
      <w:r w:rsidRPr="007B6B7F">
        <w:rPr>
          <w:lang w:val="pt-BR"/>
        </w:rPr>
        <w:t>D - EIGRP, EX - EIGRP external, O - OSPF, IA - OSPF inter area</w:t>
      </w:r>
    </w:p>
    <w:p w14:paraId="0AA52F3C" w14:textId="77777777" w:rsidR="007B6B7F" w:rsidRPr="007B6B7F" w:rsidRDefault="007B6B7F" w:rsidP="007B6B7F">
      <w:pPr>
        <w:ind w:left="240" w:firstLine="480"/>
        <w:rPr>
          <w:lang w:val="pt-BR"/>
        </w:rPr>
      </w:pPr>
      <w:r w:rsidRPr="007B6B7F">
        <w:rPr>
          <w:lang w:val="pt-BR"/>
        </w:rPr>
        <w:t>N1 - OSPF NSSA external type 1, N2 - OSPF NSSA external type 2</w:t>
      </w:r>
    </w:p>
    <w:p w14:paraId="7E11C219" w14:textId="77777777" w:rsidR="007B6B7F" w:rsidRPr="007B6B7F" w:rsidRDefault="007B6B7F" w:rsidP="007B6B7F">
      <w:pPr>
        <w:ind w:left="240" w:firstLine="480"/>
        <w:rPr>
          <w:lang w:val="pt-BR"/>
        </w:rPr>
      </w:pPr>
      <w:r w:rsidRPr="007B6B7F">
        <w:rPr>
          <w:lang w:val="pt-BR"/>
        </w:rPr>
        <w:lastRenderedPageBreak/>
        <w:t>E1 - OSPF external type 1, E2 - OSPF external type 2, E - EGP</w:t>
      </w:r>
    </w:p>
    <w:p w14:paraId="0A5026DB" w14:textId="77777777" w:rsidR="007B6B7F" w:rsidRPr="007B6B7F" w:rsidRDefault="007B6B7F" w:rsidP="007B6B7F">
      <w:pPr>
        <w:ind w:left="240" w:firstLine="480"/>
      </w:pPr>
      <w:r w:rsidRPr="007B6B7F">
        <w:t>i - IS-IS, L1 - IS-IS level-1, L2 - IS-IS level-2, ia - IS-IS inter area</w:t>
      </w:r>
    </w:p>
    <w:p w14:paraId="3FEF5715" w14:textId="77777777" w:rsidR="007B6B7F" w:rsidRPr="007B6B7F" w:rsidRDefault="007B6B7F" w:rsidP="007B6B7F">
      <w:pPr>
        <w:ind w:left="240" w:firstLine="480"/>
      </w:pPr>
      <w:r w:rsidRPr="007B6B7F">
        <w:t>* - candidate default, U - per-user static route, o - ODR</w:t>
      </w:r>
    </w:p>
    <w:p w14:paraId="5BEC8AF5" w14:textId="77777777" w:rsidR="007B6B7F" w:rsidRPr="007B6B7F" w:rsidRDefault="007B6B7F" w:rsidP="007B6B7F">
      <w:pPr>
        <w:ind w:left="240" w:firstLine="480"/>
      </w:pPr>
      <w:r w:rsidRPr="007B6B7F">
        <w:t>P - periodic downloaded static route</w:t>
      </w:r>
    </w:p>
    <w:p w14:paraId="1C9BBA0A" w14:textId="77777777" w:rsidR="007B6B7F" w:rsidRPr="007B6B7F" w:rsidRDefault="007B6B7F" w:rsidP="007B6B7F">
      <w:pPr>
        <w:ind w:left="240" w:firstLine="480"/>
      </w:pPr>
    </w:p>
    <w:p w14:paraId="1D3CCDBA" w14:textId="77777777" w:rsidR="007B6B7F" w:rsidRPr="007B6B7F" w:rsidRDefault="007B6B7F" w:rsidP="007B6B7F">
      <w:pPr>
        <w:ind w:left="240" w:firstLine="480"/>
      </w:pPr>
      <w:r w:rsidRPr="007B6B7F">
        <w:t>Gateway of last resort is not set</w:t>
      </w:r>
    </w:p>
    <w:p w14:paraId="40AD25F9" w14:textId="77777777" w:rsidR="007B6B7F" w:rsidRPr="007B6B7F" w:rsidRDefault="007B6B7F" w:rsidP="007B6B7F">
      <w:pPr>
        <w:ind w:left="240" w:firstLine="480"/>
      </w:pPr>
    </w:p>
    <w:p w14:paraId="4D968D49" w14:textId="77777777" w:rsidR="007B6B7F" w:rsidRPr="007B6B7F" w:rsidRDefault="007B6B7F" w:rsidP="007B6B7F">
      <w:pPr>
        <w:ind w:left="240" w:firstLine="480"/>
      </w:pPr>
      <w:r w:rsidRPr="007B6B7F">
        <w:t>S 192.168.1.0/24 [1/0] via 200.1.1.1</w:t>
      </w:r>
    </w:p>
    <w:p w14:paraId="23B6FC78" w14:textId="77777777" w:rsidR="007B6B7F" w:rsidRPr="007B6B7F" w:rsidRDefault="007B6B7F" w:rsidP="007B6B7F">
      <w:pPr>
        <w:ind w:left="240" w:firstLine="480"/>
      </w:pPr>
      <w:r w:rsidRPr="007B6B7F">
        <w:t>C 200.1.1.0/24 is directly connected, Serial2/0</w:t>
      </w:r>
    </w:p>
    <w:p w14:paraId="5E3F3E61" w14:textId="3E003DFE" w:rsidR="007B6B7F" w:rsidRDefault="007B6B7F" w:rsidP="007B6B7F">
      <w:pPr>
        <w:ind w:left="240" w:firstLine="480"/>
      </w:pPr>
      <w:r w:rsidRPr="007B6B7F">
        <w:t>C 200.1.2.0/24 is directly connected, FastEthernet0/0</w:t>
      </w:r>
    </w:p>
    <w:p w14:paraId="6CE7148F" w14:textId="364AA4A6" w:rsidR="007B6B7F" w:rsidRDefault="007B6B7F" w:rsidP="009751A9">
      <w:pPr>
        <w:pStyle w:val="af2"/>
      </w:pPr>
      <w:r w:rsidRPr="007B6B7F">
        <w:rPr>
          <w:noProof/>
        </w:rPr>
        <w:drawing>
          <wp:inline distT="0" distB="0" distL="0" distR="0" wp14:anchorId="689B54E3" wp14:editId="38A5BE95">
            <wp:extent cx="5274310" cy="4754245"/>
            <wp:effectExtent l="0" t="0" r="2540" b="8255"/>
            <wp:docPr id="1142013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13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6CED" w14:textId="3F95FE19" w:rsidR="007B6B7F" w:rsidRDefault="007B6B7F" w:rsidP="007B6B7F">
      <w:pPr>
        <w:pStyle w:val="5"/>
        <w:ind w:left="720"/>
      </w:pPr>
      <w:r>
        <w:rPr>
          <w:rFonts w:hint="eastAsia"/>
        </w:rPr>
        <w:lastRenderedPageBreak/>
        <w:t>(5)检查连通性</w:t>
      </w:r>
    </w:p>
    <w:p w14:paraId="52C272ED" w14:textId="2C53A28F" w:rsidR="007B6B7F" w:rsidRDefault="00047498" w:rsidP="009751A9">
      <w:pPr>
        <w:pStyle w:val="af2"/>
      </w:pPr>
      <w:r w:rsidRPr="00047498">
        <w:rPr>
          <w:noProof/>
        </w:rPr>
        <w:drawing>
          <wp:inline distT="0" distB="0" distL="0" distR="0" wp14:anchorId="1F901102" wp14:editId="44B373DC">
            <wp:extent cx="5274310" cy="4754245"/>
            <wp:effectExtent l="0" t="0" r="2540" b="8255"/>
            <wp:docPr id="1898094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94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D193" w14:textId="58B2F896" w:rsidR="00047498" w:rsidRDefault="00047498" w:rsidP="007B6B7F">
      <w:pPr>
        <w:ind w:left="240" w:firstLine="480"/>
      </w:pPr>
      <w:r>
        <w:rPr>
          <w:rFonts w:hint="eastAsia"/>
        </w:rPr>
        <w:t>PC1 ping Server reply</w:t>
      </w:r>
    </w:p>
    <w:p w14:paraId="075398E5" w14:textId="0470EB10" w:rsidR="00047498" w:rsidRDefault="00047498" w:rsidP="009751A9">
      <w:pPr>
        <w:pStyle w:val="af2"/>
      </w:pPr>
      <w:r w:rsidRPr="00047498">
        <w:rPr>
          <w:noProof/>
        </w:rPr>
        <w:lastRenderedPageBreak/>
        <w:drawing>
          <wp:inline distT="0" distB="0" distL="0" distR="0" wp14:anchorId="7AF67477" wp14:editId="2927943B">
            <wp:extent cx="5274310" cy="4754245"/>
            <wp:effectExtent l="0" t="0" r="2540" b="8255"/>
            <wp:docPr id="542746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46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91EA" w14:textId="0BF8B305" w:rsidR="00047498" w:rsidRDefault="00047498" w:rsidP="007B6B7F">
      <w:pPr>
        <w:ind w:left="240" w:firstLine="480"/>
      </w:pPr>
      <w:r>
        <w:rPr>
          <w:rFonts w:hint="eastAsia"/>
        </w:rPr>
        <w:t>浏览器访问success</w:t>
      </w:r>
    </w:p>
    <w:p w14:paraId="7E2D78C4" w14:textId="56B8F767" w:rsidR="00047498" w:rsidRDefault="00047498" w:rsidP="00047498">
      <w:pPr>
        <w:pStyle w:val="5"/>
        <w:ind w:left="720"/>
      </w:pPr>
      <w:r>
        <w:rPr>
          <w:rFonts w:hint="eastAsia"/>
        </w:rPr>
        <w:t>(6)配置NAT地址转换</w:t>
      </w:r>
    </w:p>
    <w:p w14:paraId="6835BE26" w14:textId="3A947168" w:rsidR="00047498" w:rsidRPr="00C6408B" w:rsidRDefault="00047498" w:rsidP="00047498">
      <w:pPr>
        <w:ind w:left="240" w:firstLine="480"/>
        <w:rPr>
          <w:lang w:val="pt-BR"/>
        </w:rPr>
      </w:pPr>
      <w:r>
        <w:rPr>
          <w:rFonts w:hint="eastAsia"/>
        </w:rPr>
        <w:t>路由器</w:t>
      </w:r>
      <w:r w:rsidRPr="00C6408B">
        <w:rPr>
          <w:rFonts w:hint="eastAsia"/>
          <w:lang w:val="pt-BR"/>
        </w:rPr>
        <w:t>0:</w:t>
      </w:r>
    </w:p>
    <w:p w14:paraId="1DEDCCEB" w14:textId="77777777" w:rsidR="00047498" w:rsidRPr="00C6408B" w:rsidRDefault="00047498" w:rsidP="00047498">
      <w:pPr>
        <w:ind w:left="240" w:firstLine="480"/>
        <w:rPr>
          <w:lang w:val="pt-BR"/>
        </w:rPr>
      </w:pPr>
      <w:r w:rsidRPr="00C6408B">
        <w:rPr>
          <w:lang w:val="pt-BR"/>
        </w:rPr>
        <w:t>R0&gt;en</w:t>
      </w:r>
    </w:p>
    <w:p w14:paraId="5DFE2958" w14:textId="13739FD9" w:rsidR="00047498" w:rsidRPr="00C6408B" w:rsidRDefault="00047498" w:rsidP="00047498">
      <w:pPr>
        <w:ind w:left="240" w:firstLine="480"/>
        <w:rPr>
          <w:lang w:val="pt-BR"/>
        </w:rPr>
      </w:pPr>
      <w:r w:rsidRPr="00C6408B">
        <w:rPr>
          <w:lang w:val="pt-BR"/>
        </w:rPr>
        <w:t>R0#conf t</w:t>
      </w:r>
      <w:r w:rsidRPr="00C6408B">
        <w:rPr>
          <w:rFonts w:hint="eastAsia"/>
          <w:lang w:val="pt-BR"/>
        </w:rPr>
        <w:t xml:space="preserve"> </w:t>
      </w:r>
    </w:p>
    <w:p w14:paraId="7A84FF4A" w14:textId="77777777" w:rsidR="00047498" w:rsidRPr="00C6408B" w:rsidRDefault="00047498" w:rsidP="00047498">
      <w:pPr>
        <w:ind w:left="240" w:firstLine="480"/>
        <w:rPr>
          <w:lang w:val="pt-BR"/>
        </w:rPr>
      </w:pPr>
      <w:r w:rsidRPr="00C6408B">
        <w:rPr>
          <w:lang w:val="pt-BR"/>
        </w:rPr>
        <w:t>R0(config)#int fa 0/0</w:t>
      </w:r>
    </w:p>
    <w:p w14:paraId="5B42B06B" w14:textId="4F2C302B" w:rsidR="00047498" w:rsidRPr="00C6408B" w:rsidRDefault="00047498" w:rsidP="00047498">
      <w:pPr>
        <w:ind w:left="240" w:firstLine="480"/>
        <w:rPr>
          <w:lang w:val="pt-BR"/>
        </w:rPr>
      </w:pPr>
      <w:r w:rsidRPr="00C6408B">
        <w:rPr>
          <w:lang w:val="pt-BR"/>
        </w:rPr>
        <w:t>R0(config-if)#ip nat inside</w:t>
      </w:r>
      <w:r w:rsidRPr="00C6408B">
        <w:rPr>
          <w:rFonts w:hint="eastAsia"/>
          <w:lang w:val="pt-BR"/>
        </w:rPr>
        <w:t xml:space="preserve"> //</w:t>
      </w:r>
      <w:r w:rsidRPr="00047498">
        <w:t>对内的端口</w:t>
      </w:r>
    </w:p>
    <w:p w14:paraId="2876E080" w14:textId="77777777" w:rsidR="00047498" w:rsidRPr="00C6408B" w:rsidRDefault="00047498" w:rsidP="00047498">
      <w:pPr>
        <w:ind w:left="240" w:firstLine="480"/>
        <w:rPr>
          <w:lang w:val="pt-BR"/>
        </w:rPr>
      </w:pPr>
      <w:r w:rsidRPr="00C6408B">
        <w:rPr>
          <w:lang w:val="pt-BR"/>
        </w:rPr>
        <w:t>R0(config-if)#int s 2/0</w:t>
      </w:r>
    </w:p>
    <w:p w14:paraId="738F49FE" w14:textId="06CDC879" w:rsidR="00047498" w:rsidRPr="00C6408B" w:rsidRDefault="00047498" w:rsidP="00047498">
      <w:pPr>
        <w:ind w:left="240" w:firstLine="480"/>
        <w:rPr>
          <w:lang w:val="pt-BR"/>
        </w:rPr>
      </w:pPr>
      <w:r w:rsidRPr="00C6408B">
        <w:rPr>
          <w:lang w:val="pt-BR"/>
        </w:rPr>
        <w:t>R0(config-if)#ip nat outside</w:t>
      </w:r>
      <w:r w:rsidRPr="00C6408B">
        <w:rPr>
          <w:rFonts w:hint="eastAsia"/>
          <w:lang w:val="pt-BR"/>
        </w:rPr>
        <w:t xml:space="preserve"> // </w:t>
      </w:r>
      <w:r w:rsidRPr="00047498">
        <w:rPr>
          <w:rFonts w:hint="eastAsia"/>
        </w:rPr>
        <w:t>对外的端口</w:t>
      </w:r>
    </w:p>
    <w:p w14:paraId="5B1677A7" w14:textId="77777777" w:rsidR="00047498" w:rsidRPr="00C6408B" w:rsidRDefault="00047498" w:rsidP="00047498">
      <w:pPr>
        <w:ind w:left="240" w:firstLine="480"/>
        <w:rPr>
          <w:lang w:val="pt-BR"/>
        </w:rPr>
      </w:pPr>
      <w:r w:rsidRPr="00C6408B">
        <w:rPr>
          <w:lang w:val="pt-BR"/>
        </w:rPr>
        <w:t>R0(config-if)#exit</w:t>
      </w:r>
    </w:p>
    <w:p w14:paraId="09B5395B" w14:textId="1B0A2868" w:rsidR="00047498" w:rsidRPr="00C6408B" w:rsidRDefault="00047498" w:rsidP="00047498">
      <w:pPr>
        <w:ind w:left="240" w:firstLine="480"/>
        <w:rPr>
          <w:lang w:val="pt-BR"/>
        </w:rPr>
      </w:pPr>
      <w:r w:rsidRPr="00C6408B">
        <w:rPr>
          <w:lang w:val="pt-BR"/>
        </w:rPr>
        <w:t>//</w:t>
      </w:r>
      <w:r w:rsidRPr="00C6408B">
        <w:rPr>
          <w:rFonts w:hint="eastAsia"/>
          <w:lang w:val="pt-BR"/>
        </w:rPr>
        <w:t xml:space="preserve"> </w:t>
      </w:r>
      <w:r w:rsidRPr="00047498">
        <w:t>配置允许被</w:t>
      </w:r>
      <w:r w:rsidRPr="00C6408B">
        <w:rPr>
          <w:lang w:val="pt-BR"/>
        </w:rPr>
        <w:t xml:space="preserve"> NAT </w:t>
      </w:r>
      <w:r w:rsidRPr="00047498">
        <w:t>的条件</w:t>
      </w:r>
      <w:r w:rsidRPr="00C6408B">
        <w:rPr>
          <w:lang w:val="pt-BR"/>
        </w:rPr>
        <w:t>，</w:t>
      </w:r>
      <w:r w:rsidRPr="00047498">
        <w:t>这里只允许一部分</w:t>
      </w:r>
      <w:r w:rsidRPr="00C6408B">
        <w:rPr>
          <w:lang w:val="pt-BR"/>
        </w:rPr>
        <w:t xml:space="preserve"> IP </w:t>
      </w:r>
      <w:r w:rsidRPr="00047498">
        <w:t>地址被</w:t>
      </w:r>
      <w:r w:rsidRPr="00C6408B">
        <w:rPr>
          <w:lang w:val="pt-BR"/>
        </w:rPr>
        <w:t>NAT</w:t>
      </w:r>
    </w:p>
    <w:p w14:paraId="19F2C513" w14:textId="77777777" w:rsidR="00047498" w:rsidRPr="00C6408B" w:rsidRDefault="00047498" w:rsidP="00047498">
      <w:pPr>
        <w:ind w:left="240" w:firstLine="480"/>
        <w:rPr>
          <w:lang w:val="pt-BR"/>
        </w:rPr>
      </w:pPr>
      <w:r w:rsidRPr="00C6408B">
        <w:rPr>
          <w:lang w:val="pt-BR"/>
        </w:rPr>
        <w:t>R0(config)#access-list 1 permit 192.168.1.0 0.0.0.255</w:t>
      </w:r>
      <w:r w:rsidRPr="00C6408B">
        <w:rPr>
          <w:rFonts w:hint="eastAsia"/>
          <w:lang w:val="pt-BR"/>
        </w:rPr>
        <w:t xml:space="preserve"> </w:t>
      </w:r>
    </w:p>
    <w:p w14:paraId="0E2E4451" w14:textId="525BA59F" w:rsidR="00047498" w:rsidRPr="00047498" w:rsidRDefault="00047498" w:rsidP="00047498">
      <w:pPr>
        <w:ind w:left="240" w:firstLine="480"/>
      </w:pPr>
      <w:r w:rsidRPr="00047498">
        <w:t>//创建地址池out-pool</w:t>
      </w:r>
    </w:p>
    <w:p w14:paraId="1FB54BD2" w14:textId="0CFC9E90" w:rsidR="00047498" w:rsidRDefault="00047498" w:rsidP="00047498">
      <w:pPr>
        <w:ind w:left="240" w:firstLine="480"/>
      </w:pPr>
      <w:r>
        <w:rPr>
          <w:rFonts w:hint="eastAsia"/>
        </w:rPr>
        <w:t>//</w:t>
      </w:r>
      <w:r w:rsidRPr="00047498">
        <w:t>地址池起始地址为200.1.1.3，结束地址为200.1.1.3，子网掩码为 255.255.255.0</w:t>
      </w:r>
    </w:p>
    <w:p w14:paraId="23713D31" w14:textId="20ED9E27" w:rsidR="00047498" w:rsidRPr="00047498" w:rsidRDefault="00047498" w:rsidP="00047498">
      <w:pPr>
        <w:ind w:left="240" w:firstLine="480"/>
      </w:pPr>
      <w:r>
        <w:rPr>
          <w:rFonts w:hint="eastAsia"/>
        </w:rPr>
        <w:t>//</w:t>
      </w:r>
      <w:r w:rsidRPr="00047498">
        <w:t>这个地址池中只有一个地址，在实际工程中如果申请到多个公网IP地址， 可以配置成一个范围</w:t>
      </w:r>
    </w:p>
    <w:p w14:paraId="7D7B3B0C" w14:textId="77777777" w:rsidR="00047498" w:rsidRDefault="00047498" w:rsidP="00047498">
      <w:pPr>
        <w:ind w:left="240" w:firstLine="480"/>
      </w:pPr>
      <w:r w:rsidRPr="00047498">
        <w:t xml:space="preserve">R0(config)#ip nat pool out-pool 200.1.1.3 200.1.1.3 netmask </w:t>
      </w:r>
      <w:r w:rsidRPr="00047498">
        <w:lastRenderedPageBreak/>
        <w:t>255.255.255.0</w:t>
      </w:r>
    </w:p>
    <w:p w14:paraId="03FE24FE" w14:textId="3B3C89B9" w:rsidR="00047498" w:rsidRDefault="00047498" w:rsidP="00047498">
      <w:pPr>
        <w:ind w:left="240" w:firstLine="480"/>
      </w:pPr>
      <w:r>
        <w:rPr>
          <w:rFonts w:hint="eastAsia"/>
        </w:rPr>
        <w:t>//</w:t>
      </w:r>
      <w:r w:rsidRPr="00047498">
        <w:t>把允许被NAT的ACL1和地址池out-pool关联起来</w:t>
      </w:r>
    </w:p>
    <w:p w14:paraId="55E98604" w14:textId="5218DE54" w:rsidR="00047498" w:rsidRPr="00047498" w:rsidRDefault="00047498" w:rsidP="00047498">
      <w:pPr>
        <w:ind w:left="240" w:firstLine="480"/>
      </w:pPr>
      <w:r>
        <w:rPr>
          <w:rFonts w:hint="eastAsia"/>
        </w:rPr>
        <w:t>//</w:t>
      </w:r>
      <w:r w:rsidRPr="00047498">
        <w:t>overload</w:t>
      </w:r>
      <w:r>
        <w:rPr>
          <w:rFonts w:hint="eastAsia"/>
        </w:rPr>
        <w:t>表示</w:t>
      </w:r>
      <w:r w:rsidRPr="00047498">
        <w:t>超载，尤其在内网上网主机多于地址池中合法IP地址的时候（多对一）。</w:t>
      </w:r>
    </w:p>
    <w:p w14:paraId="7B95302B" w14:textId="77777777" w:rsidR="00047498" w:rsidRPr="00047498" w:rsidRDefault="00047498" w:rsidP="00047498">
      <w:pPr>
        <w:ind w:left="240" w:firstLine="480"/>
      </w:pPr>
      <w:r w:rsidRPr="00047498">
        <w:t>R0(config)#ip nat inside source list 1 pool out-pool overload</w:t>
      </w:r>
    </w:p>
    <w:p w14:paraId="2565E8B8" w14:textId="77777777" w:rsidR="00047498" w:rsidRPr="00047498" w:rsidRDefault="00047498" w:rsidP="00047498">
      <w:pPr>
        <w:ind w:left="240" w:firstLine="480"/>
      </w:pPr>
      <w:r w:rsidRPr="00047498">
        <w:t>R0(config)#end</w:t>
      </w:r>
    </w:p>
    <w:p w14:paraId="519DA180" w14:textId="77777777" w:rsidR="00047498" w:rsidRPr="00047498" w:rsidRDefault="00047498" w:rsidP="00047498">
      <w:pPr>
        <w:ind w:left="240" w:firstLine="480"/>
      </w:pPr>
      <w:r w:rsidRPr="00047498">
        <w:t>R0#</w:t>
      </w:r>
    </w:p>
    <w:p w14:paraId="2749905B" w14:textId="77777777" w:rsidR="00047498" w:rsidRPr="00047498" w:rsidRDefault="00047498" w:rsidP="00047498">
      <w:pPr>
        <w:ind w:left="240" w:firstLine="480"/>
      </w:pPr>
      <w:r w:rsidRPr="00047498">
        <w:t>%SYS-5-CONFIG_I: Configured from console by console</w:t>
      </w:r>
    </w:p>
    <w:p w14:paraId="4C33B944" w14:textId="77777777" w:rsidR="00047498" w:rsidRPr="00047498" w:rsidRDefault="00047498" w:rsidP="00047498">
      <w:pPr>
        <w:ind w:left="240" w:firstLine="480"/>
      </w:pPr>
    </w:p>
    <w:p w14:paraId="7757471B" w14:textId="61113BAE" w:rsidR="00047498" w:rsidRPr="00047498" w:rsidRDefault="00047498" w:rsidP="00047498">
      <w:pPr>
        <w:ind w:left="240" w:firstLine="480"/>
      </w:pPr>
      <w:r w:rsidRPr="00047498">
        <w:t>R0# show ip nat translations</w:t>
      </w:r>
      <w:r>
        <w:rPr>
          <w:rFonts w:hint="eastAsia"/>
        </w:rPr>
        <w:t xml:space="preserve"> // </w:t>
      </w:r>
      <w:r w:rsidRPr="00047498">
        <w:t>无结果，没有任何显示</w:t>
      </w:r>
    </w:p>
    <w:p w14:paraId="3439901E" w14:textId="6A4FDC1B" w:rsidR="00047498" w:rsidRPr="00047498" w:rsidRDefault="00047498" w:rsidP="00047498">
      <w:pPr>
        <w:ind w:left="240" w:firstLine="480"/>
      </w:pPr>
      <w:r w:rsidRPr="00047498">
        <w:t>R0#</w:t>
      </w:r>
    </w:p>
    <w:p w14:paraId="15410FBB" w14:textId="72EBC591" w:rsidR="00047498" w:rsidRDefault="00047498" w:rsidP="009751A9">
      <w:pPr>
        <w:pStyle w:val="af2"/>
      </w:pPr>
      <w:r w:rsidRPr="00047498">
        <w:rPr>
          <w:noProof/>
        </w:rPr>
        <w:drawing>
          <wp:inline distT="0" distB="0" distL="0" distR="0" wp14:anchorId="5A074642" wp14:editId="0FCED653">
            <wp:extent cx="5274310" cy="4145915"/>
            <wp:effectExtent l="0" t="0" r="2540" b="6985"/>
            <wp:docPr id="1122387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87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02D1" w14:textId="592D7A6B" w:rsidR="00047498" w:rsidRDefault="00047498" w:rsidP="00047498">
      <w:pPr>
        <w:pStyle w:val="5"/>
        <w:ind w:left="720"/>
      </w:pPr>
      <w:r>
        <w:rPr>
          <w:rFonts w:hint="eastAsia"/>
        </w:rPr>
        <w:t>(7)验证结果</w:t>
      </w:r>
    </w:p>
    <w:p w14:paraId="12859F8C" w14:textId="2A3E4339" w:rsidR="00047498" w:rsidRPr="00047498" w:rsidRDefault="00047498" w:rsidP="00047498">
      <w:pPr>
        <w:ind w:left="240" w:firstLine="480"/>
      </w:pPr>
      <w:r>
        <w:rPr>
          <w:rFonts w:hint="eastAsia"/>
        </w:rPr>
        <w:t>①PC1访问200.1.2.2</w:t>
      </w:r>
    </w:p>
    <w:p w14:paraId="069FC979" w14:textId="516D6D07" w:rsidR="00047498" w:rsidRDefault="00047498" w:rsidP="009751A9">
      <w:pPr>
        <w:pStyle w:val="af2"/>
      </w:pPr>
      <w:r w:rsidRPr="00047498">
        <w:rPr>
          <w:noProof/>
        </w:rPr>
        <w:lastRenderedPageBreak/>
        <w:drawing>
          <wp:inline distT="0" distB="0" distL="0" distR="0" wp14:anchorId="6DFC8659" wp14:editId="64B8793B">
            <wp:extent cx="5274310" cy="4754245"/>
            <wp:effectExtent l="0" t="0" r="2540" b="8255"/>
            <wp:docPr id="1301159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59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5E31" w14:textId="64284F19" w:rsidR="00047498" w:rsidRDefault="00047498" w:rsidP="00047498">
      <w:pPr>
        <w:ind w:left="240" w:firstLine="480"/>
      </w:pPr>
      <w:r>
        <w:rPr>
          <w:rFonts w:hint="eastAsia"/>
        </w:rPr>
        <w:t>success</w:t>
      </w:r>
    </w:p>
    <w:p w14:paraId="0003A220" w14:textId="77777777" w:rsidR="00047498" w:rsidRDefault="00047498" w:rsidP="00047498">
      <w:pPr>
        <w:ind w:left="240" w:firstLine="480"/>
      </w:pPr>
    </w:p>
    <w:p w14:paraId="16728660" w14:textId="0B042DE1" w:rsidR="00047498" w:rsidRDefault="00047498" w:rsidP="00047498">
      <w:pPr>
        <w:ind w:left="240" w:firstLine="480"/>
      </w:pPr>
      <w:r>
        <w:rPr>
          <w:rFonts w:hint="eastAsia"/>
        </w:rPr>
        <w:t>再次查看路由器0的地址转换信息:</w:t>
      </w:r>
    </w:p>
    <w:p w14:paraId="6BEA5B73" w14:textId="19F349ED" w:rsidR="00047498" w:rsidRDefault="00047498" w:rsidP="009751A9">
      <w:pPr>
        <w:pStyle w:val="af2"/>
      </w:pPr>
      <w:r w:rsidRPr="00047498">
        <w:rPr>
          <w:noProof/>
        </w:rPr>
        <w:lastRenderedPageBreak/>
        <w:drawing>
          <wp:inline distT="0" distB="0" distL="0" distR="0" wp14:anchorId="2567CDA9" wp14:editId="26DF13C4">
            <wp:extent cx="5274310" cy="4145915"/>
            <wp:effectExtent l="0" t="0" r="2540" b="6985"/>
            <wp:docPr id="692867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677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AD60" w14:textId="77777777" w:rsidR="00047498" w:rsidRPr="00047498" w:rsidRDefault="00047498" w:rsidP="00047498">
      <w:pPr>
        <w:ind w:left="240" w:firstLine="480"/>
      </w:pPr>
      <w:r w:rsidRPr="00047498">
        <w:t>R0#show ip nat translations</w:t>
      </w:r>
    </w:p>
    <w:p w14:paraId="3BB2ED8E" w14:textId="77777777" w:rsidR="00047498" w:rsidRPr="00047498" w:rsidRDefault="00047498" w:rsidP="00047498">
      <w:pPr>
        <w:ind w:left="240" w:firstLine="480"/>
      </w:pPr>
      <w:r w:rsidRPr="00047498">
        <w:t>Pro Inside global Inside local Outside local Outside global</w:t>
      </w:r>
    </w:p>
    <w:p w14:paraId="5A502479" w14:textId="77777777" w:rsidR="00047498" w:rsidRDefault="00047498" w:rsidP="00047498">
      <w:pPr>
        <w:ind w:left="240" w:firstLine="480"/>
      </w:pPr>
      <w:r w:rsidRPr="00047498">
        <w:t>tcp 200.1.1.3:1026 192.168.1.2:1026 200.1.2.2:80 200.1.2.2:80</w:t>
      </w:r>
    </w:p>
    <w:p w14:paraId="2EC9F2D7" w14:textId="6053FE91" w:rsidR="00047498" w:rsidRDefault="00047498" w:rsidP="00047498">
      <w:pPr>
        <w:ind w:left="240" w:firstLine="480"/>
      </w:pPr>
      <w:r>
        <w:rPr>
          <w:rFonts w:hint="eastAsia"/>
        </w:rPr>
        <w:t>有一个结果</w:t>
      </w:r>
    </w:p>
    <w:p w14:paraId="43CF75B2" w14:textId="77777777" w:rsidR="00047498" w:rsidRDefault="00047498" w:rsidP="00047498">
      <w:pPr>
        <w:ind w:left="240" w:firstLine="480"/>
      </w:pPr>
    </w:p>
    <w:p w14:paraId="09C044BC" w14:textId="57F1F353" w:rsidR="00047498" w:rsidRDefault="00047498" w:rsidP="00047498">
      <w:pPr>
        <w:ind w:left="240" w:firstLine="480"/>
      </w:pPr>
      <w:r>
        <w:rPr>
          <w:rFonts w:hint="eastAsia"/>
        </w:rPr>
        <w:t>②PC2访问200.1.2.2</w:t>
      </w:r>
    </w:p>
    <w:p w14:paraId="229D93C3" w14:textId="4539AA3C" w:rsidR="00047498" w:rsidRDefault="00047498" w:rsidP="009751A9">
      <w:pPr>
        <w:pStyle w:val="af2"/>
      </w:pPr>
      <w:r w:rsidRPr="00047498">
        <w:rPr>
          <w:noProof/>
        </w:rPr>
        <w:lastRenderedPageBreak/>
        <w:drawing>
          <wp:inline distT="0" distB="0" distL="0" distR="0" wp14:anchorId="5044912B" wp14:editId="68585C7A">
            <wp:extent cx="5274310" cy="4754245"/>
            <wp:effectExtent l="0" t="0" r="2540" b="8255"/>
            <wp:docPr id="562919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197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C077" w14:textId="307A7CC8" w:rsidR="00047498" w:rsidRDefault="00047498" w:rsidP="00047498">
      <w:pPr>
        <w:ind w:left="240" w:firstLine="480"/>
      </w:pPr>
      <w:r>
        <w:rPr>
          <w:rFonts w:hint="eastAsia"/>
        </w:rPr>
        <w:t>success</w:t>
      </w:r>
    </w:p>
    <w:p w14:paraId="56B9BDFF" w14:textId="77777777" w:rsidR="00047498" w:rsidRDefault="00047498" w:rsidP="00047498">
      <w:pPr>
        <w:ind w:left="240" w:firstLine="480"/>
      </w:pPr>
    </w:p>
    <w:p w14:paraId="7B040AC8" w14:textId="77777777" w:rsidR="00047498" w:rsidRDefault="00047498" w:rsidP="00047498">
      <w:pPr>
        <w:ind w:left="240" w:firstLine="480"/>
      </w:pPr>
      <w:r>
        <w:rPr>
          <w:rFonts w:hint="eastAsia"/>
        </w:rPr>
        <w:t>再次查看路由器0的地址转换信息:</w:t>
      </w:r>
    </w:p>
    <w:p w14:paraId="1D1FC4AD" w14:textId="5066FE66" w:rsidR="00047498" w:rsidRDefault="00047498" w:rsidP="009751A9">
      <w:pPr>
        <w:pStyle w:val="af2"/>
      </w:pPr>
      <w:r w:rsidRPr="00047498">
        <w:rPr>
          <w:noProof/>
        </w:rPr>
        <w:lastRenderedPageBreak/>
        <w:drawing>
          <wp:inline distT="0" distB="0" distL="0" distR="0" wp14:anchorId="1A3A8046" wp14:editId="37BEC7D2">
            <wp:extent cx="5274310" cy="4145915"/>
            <wp:effectExtent l="0" t="0" r="2540" b="6985"/>
            <wp:docPr id="2138794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941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0B72" w14:textId="77777777" w:rsidR="00047498" w:rsidRPr="00047498" w:rsidRDefault="00047498" w:rsidP="00047498">
      <w:pPr>
        <w:ind w:left="240" w:firstLine="480"/>
      </w:pPr>
      <w:r w:rsidRPr="00047498">
        <w:t>R0#show ip nat translations</w:t>
      </w:r>
    </w:p>
    <w:p w14:paraId="24A4E749" w14:textId="77777777" w:rsidR="00047498" w:rsidRPr="00047498" w:rsidRDefault="00047498" w:rsidP="00047498">
      <w:pPr>
        <w:ind w:left="240" w:firstLine="480"/>
      </w:pPr>
      <w:r w:rsidRPr="00047498">
        <w:t>Pro Inside global Inside local Outside local Outside global</w:t>
      </w:r>
    </w:p>
    <w:p w14:paraId="6549B14F" w14:textId="77777777" w:rsidR="00047498" w:rsidRPr="00047498" w:rsidRDefault="00047498" w:rsidP="00047498">
      <w:pPr>
        <w:ind w:left="240" w:firstLine="480"/>
      </w:pPr>
      <w:r w:rsidRPr="00047498">
        <w:t>tcp 200.1.1.3:1025 192.168.1.3:1025 200.1.2.2:80 200.1.2.2:80</w:t>
      </w:r>
    </w:p>
    <w:p w14:paraId="57242314" w14:textId="77777777" w:rsidR="00047498" w:rsidRPr="00047498" w:rsidRDefault="00047498" w:rsidP="00047498">
      <w:pPr>
        <w:ind w:left="240" w:firstLine="480"/>
      </w:pPr>
      <w:r w:rsidRPr="00047498">
        <w:t>tcp 200.1.1.3:1026 192.168.1.2:1026 200.1.2.2:80 200.1.2.2:80</w:t>
      </w:r>
    </w:p>
    <w:p w14:paraId="794BE59E" w14:textId="650B915F" w:rsidR="00047498" w:rsidRDefault="00047498" w:rsidP="00047498">
      <w:pPr>
        <w:ind w:left="240" w:firstLine="480"/>
      </w:pPr>
      <w:r>
        <w:rPr>
          <w:rFonts w:hint="eastAsia"/>
        </w:rPr>
        <w:t>有两个结果</w:t>
      </w:r>
    </w:p>
    <w:p w14:paraId="2A64E4AD" w14:textId="660EB34A" w:rsidR="00B15D47" w:rsidRPr="00B15D47" w:rsidRDefault="00EF5A38" w:rsidP="00B15D47">
      <w:pPr>
        <w:pStyle w:val="2"/>
        <w:ind w:left="240"/>
      </w:pPr>
      <w:r>
        <w:rPr>
          <w:rFonts w:hint="eastAsia"/>
        </w:rPr>
        <w:t>四</w:t>
      </w:r>
      <w:r w:rsidR="00B15D47" w:rsidRPr="00AD41C6">
        <w:rPr>
          <w:rFonts w:hint="eastAsia"/>
        </w:rPr>
        <w:t>、实验结果</w:t>
      </w:r>
    </w:p>
    <w:p w14:paraId="14503365" w14:textId="6B54C4C9" w:rsidR="00C6408B" w:rsidRPr="00C6408B" w:rsidRDefault="00C6408B" w:rsidP="00C6408B">
      <w:pPr>
        <w:pStyle w:val="3"/>
      </w:pPr>
      <w:r>
        <w:rPr>
          <w:rFonts w:hint="eastAsia"/>
        </w:rPr>
        <w:t>1、</w:t>
      </w:r>
      <w:r w:rsidRPr="00C6408B">
        <w:t>静态NAT配置实验</w:t>
      </w:r>
    </w:p>
    <w:p w14:paraId="63D05526" w14:textId="77777777" w:rsidR="00C6408B" w:rsidRPr="00C6408B" w:rsidRDefault="00C6408B" w:rsidP="00C6408B">
      <w:pPr>
        <w:ind w:left="240" w:firstLine="480"/>
      </w:pPr>
      <w:r w:rsidRPr="00C6408B">
        <w:t>成功将内网Web服务器IP地址（192.168.1.2）映射为全局IP地址（222.0.1.3）。</w:t>
      </w:r>
    </w:p>
    <w:p w14:paraId="4A5F7A21" w14:textId="77777777" w:rsidR="00C6408B" w:rsidRPr="00C6408B" w:rsidRDefault="00C6408B" w:rsidP="00C6408B">
      <w:pPr>
        <w:ind w:left="240" w:firstLine="480"/>
      </w:pPr>
      <w:r w:rsidRPr="00C6408B">
        <w:t>外部网络通过访问222.0.1.3能够成功访问内网Web服务器，验证了静态NAT的功能。</w:t>
      </w:r>
    </w:p>
    <w:p w14:paraId="4BDD3056" w14:textId="77777777" w:rsidR="00C6408B" w:rsidRPr="00C6408B" w:rsidRDefault="00C6408B" w:rsidP="00C6408B">
      <w:pPr>
        <w:ind w:left="240" w:firstLine="480"/>
      </w:pPr>
      <w:r w:rsidRPr="00C6408B">
        <w:t>使用show ip nat translations命令查看到NAT转换表，确认了内网地址与外网地址的一对一映射关系。</w:t>
      </w:r>
    </w:p>
    <w:p w14:paraId="7F941FBE" w14:textId="353D87E9" w:rsidR="00C6408B" w:rsidRPr="00C6408B" w:rsidRDefault="00C6408B" w:rsidP="00C6408B">
      <w:pPr>
        <w:pStyle w:val="3"/>
      </w:pPr>
      <w:r>
        <w:rPr>
          <w:rFonts w:hint="eastAsia"/>
        </w:rPr>
        <w:t>2、</w:t>
      </w:r>
      <w:r w:rsidRPr="00C6408B">
        <w:t>NAPT配置实验</w:t>
      </w:r>
    </w:p>
    <w:p w14:paraId="7092A751" w14:textId="77777777" w:rsidR="00C6408B" w:rsidRPr="00C6408B" w:rsidRDefault="00C6408B" w:rsidP="00C6408B">
      <w:pPr>
        <w:ind w:left="240" w:firstLine="480"/>
      </w:pPr>
      <w:r w:rsidRPr="00C6408B">
        <w:t>成功配置NAPT，使内网多台主机（192.168.1.2和192.168.1.3）共享一个全局IP地址（200.1.1.3）访问外网服务器（200.1.2.2）。</w:t>
      </w:r>
    </w:p>
    <w:p w14:paraId="4529D2D3" w14:textId="77777777" w:rsidR="00C6408B" w:rsidRPr="00C6408B" w:rsidRDefault="00C6408B" w:rsidP="00C6408B">
      <w:pPr>
        <w:ind w:left="240" w:firstLine="480"/>
      </w:pPr>
      <w:r w:rsidRPr="00C6408B">
        <w:t>通过show ip nat translations命令观察到不同内网主机的端口映射记录，验证了NAPT的多对一转换功能。</w:t>
      </w:r>
    </w:p>
    <w:p w14:paraId="7089C0FD" w14:textId="77777777" w:rsidR="00C6408B" w:rsidRPr="00C6408B" w:rsidRDefault="00C6408B" w:rsidP="00C6408B">
      <w:pPr>
        <w:ind w:left="240" w:firstLine="480"/>
      </w:pPr>
      <w:r w:rsidRPr="00C6408B">
        <w:t>内网主机通过浏览器访问外网服务器成功，进一步证明了NAPT配置的有</w:t>
      </w:r>
      <w:r w:rsidRPr="00C6408B">
        <w:lastRenderedPageBreak/>
        <w:t>效性。</w:t>
      </w:r>
    </w:p>
    <w:p w14:paraId="7BA57BD0" w14:textId="77777777" w:rsidR="00B15D47" w:rsidRPr="00C6408B" w:rsidRDefault="00B15D47" w:rsidP="00B15D47">
      <w:pPr>
        <w:ind w:left="240" w:firstLine="480"/>
      </w:pPr>
    </w:p>
    <w:p w14:paraId="168BD8E5" w14:textId="0A6597C9" w:rsidR="00B15D47" w:rsidRDefault="00EF5A38" w:rsidP="00B15D47">
      <w:pPr>
        <w:pStyle w:val="2"/>
        <w:ind w:left="240"/>
      </w:pPr>
      <w:r>
        <w:rPr>
          <w:rFonts w:hint="eastAsia"/>
        </w:rPr>
        <w:t>五</w:t>
      </w:r>
      <w:r w:rsidR="00B15D47" w:rsidRPr="00AD41C6">
        <w:rPr>
          <w:rFonts w:hint="eastAsia"/>
        </w:rPr>
        <w:t>、实验总结</w:t>
      </w:r>
    </w:p>
    <w:p w14:paraId="20786D6D" w14:textId="17C0482A" w:rsidR="00C6408B" w:rsidRPr="00C6408B" w:rsidRDefault="00C6408B" w:rsidP="00C6408B">
      <w:pPr>
        <w:pStyle w:val="3"/>
      </w:pPr>
      <w:r>
        <w:rPr>
          <w:rFonts w:hint="eastAsia"/>
        </w:rPr>
        <w:t>1、</w:t>
      </w:r>
      <w:r w:rsidRPr="00C6408B">
        <w:t>实验收获</w:t>
      </w:r>
    </w:p>
    <w:p w14:paraId="470ABA80" w14:textId="77777777" w:rsidR="00C6408B" w:rsidRPr="00C6408B" w:rsidRDefault="00C6408B" w:rsidP="00C6408B">
      <w:pPr>
        <w:ind w:left="240" w:firstLine="480"/>
      </w:pPr>
      <w:r w:rsidRPr="00C6408B">
        <w:t>深入理解了NAT（网络地址转换）和NAPT（网络端口地址转换）的工作原理及其在实际网络中的应用场景。</w:t>
      </w:r>
    </w:p>
    <w:p w14:paraId="01A19A6B" w14:textId="77777777" w:rsidR="00C6408B" w:rsidRPr="00C6408B" w:rsidRDefault="00C6408B" w:rsidP="00C6408B">
      <w:pPr>
        <w:ind w:left="240" w:firstLine="480"/>
      </w:pPr>
      <w:r w:rsidRPr="00C6408B">
        <w:t>掌握了静态NAT和NAPT的配置方法，包括路由器端口的NAT标记、地址池的创建以及ACL规则的配置。</w:t>
      </w:r>
    </w:p>
    <w:p w14:paraId="2FADAD26" w14:textId="77777777" w:rsidR="00C6408B" w:rsidRPr="00C6408B" w:rsidRDefault="00C6408B" w:rsidP="00C6408B">
      <w:pPr>
        <w:ind w:left="240" w:firstLine="480"/>
      </w:pPr>
      <w:r w:rsidRPr="00C6408B">
        <w:t>学会了通过show ip nat translations命令查看NAT转换表，验证配置的正确性。</w:t>
      </w:r>
    </w:p>
    <w:p w14:paraId="34D86013" w14:textId="1A30BA71" w:rsidR="00C6408B" w:rsidRPr="00C6408B" w:rsidRDefault="00C6408B" w:rsidP="00C6408B">
      <w:pPr>
        <w:pStyle w:val="3"/>
      </w:pPr>
      <w:r>
        <w:rPr>
          <w:rFonts w:hint="eastAsia"/>
        </w:rPr>
        <w:t>2、</w:t>
      </w:r>
      <w:r w:rsidRPr="00C6408B">
        <w:t>遇到的问题与解决方法</w:t>
      </w:r>
    </w:p>
    <w:p w14:paraId="6BEA9300" w14:textId="77777777" w:rsidR="00C6408B" w:rsidRPr="00C6408B" w:rsidRDefault="00C6408B" w:rsidP="00C6408B">
      <w:pPr>
        <w:ind w:left="240" w:firstLine="480"/>
      </w:pPr>
      <w:r w:rsidRPr="00C6408B">
        <w:t>在NAPT配置中，初始阶段未添加overload参数，导致多台内网主机无法同时访问外网。通过查阅资料，发现需要启用端口复用功能，添加overload后问题解决。</w:t>
      </w:r>
    </w:p>
    <w:p w14:paraId="2116643F" w14:textId="77777777" w:rsidR="00C6408B" w:rsidRPr="00C6408B" w:rsidRDefault="00C6408B" w:rsidP="00C6408B">
      <w:pPr>
        <w:ind w:left="240" w:firstLine="480"/>
      </w:pPr>
      <w:r w:rsidRPr="00C6408B">
        <w:t>在验证连通性时，发现部分主机无法访问外网，检查后发现是ACL规则未正确配置。修正ACL规则后，问题得以解决。</w:t>
      </w:r>
    </w:p>
    <w:p w14:paraId="73107CB5" w14:textId="18B55D39" w:rsidR="00C6408B" w:rsidRPr="00C6408B" w:rsidRDefault="00C6408B" w:rsidP="00C6408B">
      <w:pPr>
        <w:pStyle w:val="3"/>
      </w:pPr>
      <w:r>
        <w:rPr>
          <w:rFonts w:hint="eastAsia"/>
        </w:rPr>
        <w:t>3、</w:t>
      </w:r>
      <w:r w:rsidRPr="00C6408B">
        <w:t>改进与优化</w:t>
      </w:r>
    </w:p>
    <w:p w14:paraId="5A8D11F4" w14:textId="77777777" w:rsidR="00C6408B" w:rsidRPr="00C6408B" w:rsidRDefault="00C6408B" w:rsidP="00C6408B">
      <w:pPr>
        <w:ind w:left="240" w:firstLine="480"/>
      </w:pPr>
      <w:r w:rsidRPr="00C6408B">
        <w:t>可以尝试动态NAT配置，进一步扩展实验内容。</w:t>
      </w:r>
    </w:p>
    <w:p w14:paraId="70F6B48D" w14:textId="77777777" w:rsidR="00C6408B" w:rsidRPr="00C6408B" w:rsidRDefault="00C6408B" w:rsidP="00C6408B">
      <w:pPr>
        <w:ind w:left="240" w:firstLine="480"/>
      </w:pPr>
      <w:r w:rsidRPr="00C6408B">
        <w:t>在实际应用中，可以结合防火墙规则，增强NAT的安全性。</w:t>
      </w:r>
    </w:p>
    <w:p w14:paraId="0E0C8643" w14:textId="77777777" w:rsidR="00B15D47" w:rsidRPr="00C6408B" w:rsidRDefault="00B15D47" w:rsidP="00B15D47">
      <w:pPr>
        <w:ind w:left="240" w:firstLine="480"/>
      </w:pPr>
    </w:p>
    <w:p w14:paraId="11876D3E" w14:textId="29B3C051" w:rsidR="00B15D47" w:rsidRPr="00AD41C6" w:rsidRDefault="00EF5A38" w:rsidP="00B15D47">
      <w:pPr>
        <w:pStyle w:val="2"/>
        <w:ind w:left="240"/>
      </w:pPr>
      <w:r>
        <w:rPr>
          <w:rFonts w:hint="eastAsia"/>
        </w:rPr>
        <w:t>六</w:t>
      </w:r>
      <w:r w:rsidR="00B15D47" w:rsidRPr="00AD41C6">
        <w:rPr>
          <w:rFonts w:hint="eastAsia"/>
        </w:rPr>
        <w:t>、参考资料</w:t>
      </w:r>
    </w:p>
    <w:p w14:paraId="14190B27" w14:textId="3108B8C6" w:rsidR="00C6408B" w:rsidRDefault="00C6408B" w:rsidP="00C6408B">
      <w:pPr>
        <w:ind w:left="240" w:firstLine="480"/>
      </w:pPr>
      <w:r>
        <w:rPr>
          <w:rFonts w:hint="eastAsia"/>
        </w:rPr>
        <w:t>1、</w:t>
      </w:r>
      <w:r>
        <w:rPr>
          <w:rFonts w:hint="eastAsia"/>
        </w:rPr>
        <w:t>计算机网络实验指导书</w:t>
      </w:r>
    </w:p>
    <w:p w14:paraId="1FCD8C72" w14:textId="77777777" w:rsidR="00C6408B" w:rsidRDefault="00C6408B" w:rsidP="00C6408B">
      <w:pPr>
        <w:ind w:left="240" w:firstLine="480"/>
      </w:pPr>
      <w:r>
        <w:rPr>
          <w:rFonts w:hint="eastAsia"/>
        </w:rPr>
        <w:t>2、计算机网络教程</w:t>
      </w:r>
    </w:p>
    <w:p w14:paraId="081F1344" w14:textId="33EB5536" w:rsidR="00C6408B" w:rsidRDefault="00C6408B" w:rsidP="00C6408B">
      <w:pPr>
        <w:ind w:left="240" w:firstLine="480"/>
        <w:rPr>
          <w:rFonts w:hint="eastAsia"/>
        </w:rPr>
      </w:pPr>
      <w:r>
        <w:rPr>
          <w:rFonts w:hint="eastAsia"/>
        </w:rPr>
        <w:t>3、</w:t>
      </w:r>
      <w:r w:rsidRPr="00F64DF1">
        <w:t>Cisco官方文档</w:t>
      </w:r>
      <w:r>
        <w:rPr>
          <w:rFonts w:hint="eastAsia"/>
        </w:rPr>
        <w:t xml:space="preserve"> </w:t>
      </w:r>
    </w:p>
    <w:p w14:paraId="5536A611" w14:textId="58CD08CD" w:rsidR="00C6408B" w:rsidRDefault="00C6408B" w:rsidP="00C6408B">
      <w:pPr>
        <w:numPr>
          <w:ilvl w:val="0"/>
          <w:numId w:val="4"/>
        </w:numPr>
        <w:ind w:left="240" w:firstLine="480"/>
      </w:pPr>
      <w:hyperlink r:id="rId27" w:tgtFrame="_blank" w:history="1">
        <w:r>
          <w:rPr>
            <w:rStyle w:val="af5"/>
          </w:rPr>
          <w:t>Configuring NAT on Cisco Routers</w:t>
        </w:r>
      </w:hyperlink>
    </w:p>
    <w:p w14:paraId="18E7B2FC" w14:textId="3945EB93" w:rsidR="00C6408B" w:rsidRPr="00C6408B" w:rsidRDefault="00C6408B" w:rsidP="00C6408B">
      <w:pPr>
        <w:ind w:left="240" w:firstLine="480"/>
        <w:rPr>
          <w:rFonts w:hint="eastAsia"/>
        </w:rPr>
      </w:pPr>
      <w:r w:rsidRPr="00C6408B">
        <w:t>https://www.cisco.com/c/en/us/td/docs/ios-xml/ios/ipaddr_nat/configuration/xe-16/nat-xe-16-book.html</w:t>
      </w:r>
    </w:p>
    <w:p w14:paraId="2498C4F0" w14:textId="47B3D44D" w:rsidR="00C6408B" w:rsidRDefault="00C6408B" w:rsidP="00C6408B">
      <w:pPr>
        <w:numPr>
          <w:ilvl w:val="0"/>
          <w:numId w:val="4"/>
        </w:numPr>
        <w:ind w:left="240" w:firstLine="480"/>
      </w:pPr>
      <w:hyperlink r:id="rId28" w:tgtFrame="_blank" w:history="1">
        <w:r>
          <w:rPr>
            <w:rStyle w:val="af5"/>
          </w:rPr>
          <w:t>How NAT Works</w:t>
        </w:r>
      </w:hyperlink>
    </w:p>
    <w:p w14:paraId="2E27D19C" w14:textId="685C9E98" w:rsidR="00C6408B" w:rsidRPr="00C6408B" w:rsidRDefault="00C6408B" w:rsidP="00C6408B">
      <w:pPr>
        <w:ind w:left="240" w:firstLine="480"/>
        <w:rPr>
          <w:rFonts w:hint="eastAsia"/>
        </w:rPr>
      </w:pPr>
      <w:r w:rsidRPr="00C6408B">
        <w:t>https://www.cisco.com/c/en/us/support/docs/ip/network-address-translation-nat/26704-nat-faq-00.html</w:t>
      </w:r>
    </w:p>
    <w:p w14:paraId="525CB957" w14:textId="6A3484BA" w:rsidR="00C6408B" w:rsidRDefault="00C6408B" w:rsidP="00C6408B">
      <w:pPr>
        <w:numPr>
          <w:ilvl w:val="0"/>
          <w:numId w:val="4"/>
        </w:numPr>
        <w:ind w:left="240" w:firstLine="480"/>
      </w:pPr>
      <w:hyperlink r:id="rId29" w:tgtFrame="_blank" w:history="1">
        <w:r>
          <w:rPr>
            <w:rStyle w:val="af5"/>
          </w:rPr>
          <w:t>NAT Configuration in Packet Tracer</w:t>
        </w:r>
      </w:hyperlink>
    </w:p>
    <w:p w14:paraId="5A4F6BD0" w14:textId="2A5DB7B0" w:rsidR="00C6408B" w:rsidRPr="00B15D47" w:rsidRDefault="00C6408B" w:rsidP="00C6408B">
      <w:pPr>
        <w:ind w:left="240" w:firstLine="480"/>
      </w:pPr>
      <w:r w:rsidRPr="00C6408B">
        <w:t>https://learningnetwork.cisco.com/s/article/nat-configuration-in-packet-tracer</w:t>
      </w:r>
    </w:p>
    <w:p w14:paraId="1376A025" w14:textId="33E7E71A" w:rsidR="00B15D47" w:rsidRPr="00C6408B" w:rsidRDefault="00B15D47" w:rsidP="00B15D47">
      <w:pPr>
        <w:ind w:left="240" w:firstLine="480"/>
      </w:pPr>
    </w:p>
    <w:p w14:paraId="48EA5CE5" w14:textId="77777777" w:rsidR="007F26B6" w:rsidRPr="00B15D47" w:rsidRDefault="007F26B6" w:rsidP="008B7A8A">
      <w:pPr>
        <w:ind w:left="240" w:firstLine="480"/>
      </w:pPr>
    </w:p>
    <w:sectPr w:rsidR="007F26B6" w:rsidRPr="00B15D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D51CC"/>
    <w:multiLevelType w:val="multilevel"/>
    <w:tmpl w:val="74AC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2242F"/>
    <w:multiLevelType w:val="multilevel"/>
    <w:tmpl w:val="B7A8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B96673"/>
    <w:multiLevelType w:val="multilevel"/>
    <w:tmpl w:val="359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7628C"/>
    <w:multiLevelType w:val="multilevel"/>
    <w:tmpl w:val="C454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18407">
    <w:abstractNumId w:val="3"/>
  </w:num>
  <w:num w:numId="2" w16cid:durableId="1342466111">
    <w:abstractNumId w:val="1"/>
  </w:num>
  <w:num w:numId="3" w16cid:durableId="2139643809">
    <w:abstractNumId w:val="0"/>
  </w:num>
  <w:num w:numId="4" w16cid:durableId="296766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ttachedTemplate r:id="rId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91"/>
    <w:rsid w:val="0001413A"/>
    <w:rsid w:val="00023E02"/>
    <w:rsid w:val="00025B0B"/>
    <w:rsid w:val="00047498"/>
    <w:rsid w:val="00054F36"/>
    <w:rsid w:val="00073B1E"/>
    <w:rsid w:val="001A2D34"/>
    <w:rsid w:val="001E4FA3"/>
    <w:rsid w:val="002162D6"/>
    <w:rsid w:val="0034224C"/>
    <w:rsid w:val="003D2255"/>
    <w:rsid w:val="00451143"/>
    <w:rsid w:val="00486091"/>
    <w:rsid w:val="004E6EF2"/>
    <w:rsid w:val="005602D8"/>
    <w:rsid w:val="00585FBC"/>
    <w:rsid w:val="00614A83"/>
    <w:rsid w:val="006748DB"/>
    <w:rsid w:val="006C752A"/>
    <w:rsid w:val="00701DFB"/>
    <w:rsid w:val="007B6B7F"/>
    <w:rsid w:val="007F26B6"/>
    <w:rsid w:val="0083016F"/>
    <w:rsid w:val="00835B52"/>
    <w:rsid w:val="008B7A8A"/>
    <w:rsid w:val="008D32D7"/>
    <w:rsid w:val="00932084"/>
    <w:rsid w:val="009644CC"/>
    <w:rsid w:val="009751A9"/>
    <w:rsid w:val="009B2D7A"/>
    <w:rsid w:val="00A77E29"/>
    <w:rsid w:val="00A92EB7"/>
    <w:rsid w:val="00AD41C6"/>
    <w:rsid w:val="00B15D47"/>
    <w:rsid w:val="00C15BCE"/>
    <w:rsid w:val="00C6408B"/>
    <w:rsid w:val="00C82ED5"/>
    <w:rsid w:val="00D22AF3"/>
    <w:rsid w:val="00D55FC0"/>
    <w:rsid w:val="00DE4BC4"/>
    <w:rsid w:val="00E132AC"/>
    <w:rsid w:val="00E26BF4"/>
    <w:rsid w:val="00E9056E"/>
    <w:rsid w:val="00EA4ABE"/>
    <w:rsid w:val="00EF4286"/>
    <w:rsid w:val="00EF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D38B7"/>
  <w15:chartTrackingRefBased/>
  <w15:docId w15:val="{6F629432-38DE-43B3-9E7C-953CF26C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缩进1首行2"/>
    <w:qFormat/>
    <w:rsid w:val="00047498"/>
    <w:pPr>
      <w:widowControl w:val="0"/>
      <w:ind w:leftChars="100" w:left="100" w:firstLineChars="200" w:firstLine="200"/>
      <w:jc w:val="both"/>
    </w:pPr>
    <w:rPr>
      <w:rFonts w:ascii="宋体"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22AF3"/>
    <w:pPr>
      <w:keepNext/>
      <w:keepLines/>
      <w:spacing w:before="160" w:after="160"/>
      <w:ind w:firstLineChars="0" w:firstLine="0"/>
      <w:outlineLvl w:val="0"/>
    </w:pPr>
    <w:rPr>
      <w:rFonts w:hAnsiTheme="majorHAnsi" w:cstheme="majorBidi"/>
      <w:b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2AF3"/>
    <w:pPr>
      <w:keepNext/>
      <w:keepLines/>
      <w:spacing w:before="80" w:after="80"/>
      <w:ind w:firstLineChars="0" w:firstLine="0"/>
      <w:outlineLvl w:val="1"/>
    </w:pPr>
    <w:rPr>
      <w:rFonts w:asciiTheme="majorHAnsi" w:hAnsiTheme="majorHAnsi" w:cstheme="majorBidi"/>
      <w:b/>
      <w:sz w:val="36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2AF3"/>
    <w:pPr>
      <w:keepNext/>
      <w:keepLines/>
      <w:spacing w:before="80" w:after="80"/>
      <w:ind w:leftChars="200" w:left="480" w:firstLineChars="0" w:firstLine="0"/>
      <w:outlineLvl w:val="2"/>
    </w:pPr>
    <w:rPr>
      <w:rFonts w:hAnsiTheme="majorHAnsi" w:cstheme="majorBidi"/>
      <w:b/>
      <w:color w:val="262626" w:themeColor="text1" w:themeTint="D9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14A83"/>
    <w:pPr>
      <w:keepNext/>
      <w:keepLines/>
      <w:spacing w:before="40" w:after="40"/>
      <w:ind w:leftChars="300" w:left="720" w:firstLineChars="0" w:firstLine="0"/>
      <w:outlineLvl w:val="3"/>
    </w:pPr>
    <w:rPr>
      <w:rFonts w:cstheme="majorBidi"/>
      <w:b/>
      <w:color w:val="0D0D0D" w:themeColor="text1" w:themeTint="F2"/>
      <w:sz w:val="30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22AF3"/>
    <w:pPr>
      <w:keepNext/>
      <w:keepLines/>
      <w:ind w:leftChars="300" w:left="300" w:firstLineChars="0" w:firstLine="0"/>
      <w:outlineLvl w:val="4"/>
    </w:pPr>
    <w:rPr>
      <w:rFonts w:cstheme="majorBidi"/>
      <w:b/>
      <w:sz w:val="28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1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1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1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1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2AF3"/>
    <w:rPr>
      <w:rFonts w:ascii="宋体" w:eastAsia="宋体" w:hAnsiTheme="majorHAnsi" w:cstheme="majorBidi"/>
      <w:b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D22AF3"/>
    <w:rPr>
      <w:rFonts w:asciiTheme="majorHAnsi" w:eastAsia="宋体" w:hAnsiTheme="majorHAnsi" w:cstheme="majorBidi"/>
      <w:b/>
      <w:sz w:val="36"/>
      <w:szCs w:val="40"/>
    </w:rPr>
  </w:style>
  <w:style w:type="character" w:customStyle="1" w:styleId="30">
    <w:name w:val="标题 3 字符"/>
    <w:basedOn w:val="a0"/>
    <w:link w:val="3"/>
    <w:uiPriority w:val="9"/>
    <w:rsid w:val="00D22AF3"/>
    <w:rPr>
      <w:rFonts w:ascii="宋体" w:eastAsia="宋体" w:hAnsiTheme="majorHAnsi" w:cstheme="majorBidi"/>
      <w:b/>
      <w:color w:val="262626" w:themeColor="text1" w:themeTint="D9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14A83"/>
    <w:rPr>
      <w:rFonts w:ascii="宋体" w:eastAsia="宋体" w:cstheme="majorBidi"/>
      <w:b/>
      <w:color w:val="0D0D0D" w:themeColor="text1" w:themeTint="F2"/>
      <w:sz w:val="30"/>
      <w:szCs w:val="28"/>
    </w:rPr>
  </w:style>
  <w:style w:type="character" w:customStyle="1" w:styleId="50">
    <w:name w:val="标题 5 字符"/>
    <w:basedOn w:val="a0"/>
    <w:link w:val="5"/>
    <w:uiPriority w:val="9"/>
    <w:rsid w:val="00D22AF3"/>
    <w:rPr>
      <w:rFonts w:ascii="宋体" w:eastAsia="宋体" w:cstheme="majorBidi"/>
      <w:b/>
      <w:sz w:val="28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41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41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41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41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41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1C6"/>
    <w:pPr>
      <w:numPr>
        <w:ilvl w:val="1"/>
      </w:numPr>
      <w:spacing w:after="160"/>
      <w:ind w:leftChars="100" w:left="100"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41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41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41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41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41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41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41C6"/>
    <w:rPr>
      <w:b/>
      <w:bCs/>
      <w:smallCaps/>
      <w:color w:val="0F4761" w:themeColor="accent1" w:themeShade="BF"/>
      <w:spacing w:val="5"/>
    </w:rPr>
  </w:style>
  <w:style w:type="paragraph" w:customStyle="1" w:styleId="11">
    <w:name w:val="标题1"/>
    <w:basedOn w:val="a"/>
    <w:link w:val="title"/>
    <w:qFormat/>
    <w:rsid w:val="00B15D47"/>
    <w:pPr>
      <w:keepNext/>
      <w:keepLines/>
      <w:ind w:left="240" w:firstLine="643"/>
      <w:jc w:val="center"/>
      <w:outlineLvl w:val="0"/>
    </w:pPr>
    <w:rPr>
      <w:rFonts w:ascii="Times New Roman" w:hAnsi="Times New Roman" w:cs="Times New Roman"/>
      <w:b/>
      <w:bCs/>
      <w:kern w:val="44"/>
      <w:sz w:val="32"/>
      <w:szCs w:val="44"/>
      <w14:ligatures w14:val="none"/>
    </w:rPr>
  </w:style>
  <w:style w:type="character" w:customStyle="1" w:styleId="title">
    <w:name w:val="title 字符"/>
    <w:basedOn w:val="a0"/>
    <w:link w:val="11"/>
    <w:rsid w:val="00B15D47"/>
    <w:rPr>
      <w:rFonts w:ascii="Times New Roman" w:eastAsia="宋体" w:hAnsi="Times New Roman" w:cs="Times New Roman"/>
      <w:b/>
      <w:bCs/>
      <w:kern w:val="44"/>
      <w:sz w:val="32"/>
      <w:szCs w:val="44"/>
      <w14:ligatures w14:val="none"/>
    </w:rPr>
  </w:style>
  <w:style w:type="paragraph" w:customStyle="1" w:styleId="ae">
    <w:name w:val="实验报告"/>
    <w:basedOn w:val="a"/>
    <w:link w:val="af"/>
    <w:qFormat/>
    <w:rsid w:val="00D22AF3"/>
    <w:pPr>
      <w:adjustRightInd w:val="0"/>
      <w:snapToGrid w:val="0"/>
      <w:ind w:firstLineChars="0" w:firstLine="0"/>
      <w:jc w:val="center"/>
    </w:pPr>
    <w:rPr>
      <w:rFonts w:ascii="华文新魏" w:eastAsia="华文新魏" w:hAnsi="Times New Roman" w:cs="Times New Roman"/>
      <w:b/>
      <w:spacing w:val="20"/>
      <w:sz w:val="52"/>
      <w:szCs w:val="52"/>
      <w14:ligatures w14:val="none"/>
    </w:rPr>
  </w:style>
  <w:style w:type="character" w:customStyle="1" w:styleId="af">
    <w:name w:val="实验报告 字符"/>
    <w:basedOn w:val="a0"/>
    <w:link w:val="ae"/>
    <w:rsid w:val="00D22AF3"/>
    <w:rPr>
      <w:rFonts w:ascii="华文新魏" w:eastAsia="华文新魏" w:hAnsi="Times New Roman" w:cs="Times New Roman"/>
      <w:b/>
      <w:spacing w:val="20"/>
      <w:sz w:val="52"/>
      <w:szCs w:val="52"/>
      <w14:ligatures w14:val="none"/>
    </w:rPr>
  </w:style>
  <w:style w:type="paragraph" w:customStyle="1" w:styleId="af0">
    <w:name w:val="不缩进正文"/>
    <w:basedOn w:val="a"/>
    <w:link w:val="af1"/>
    <w:qFormat/>
    <w:rsid w:val="00D22AF3"/>
    <w:pPr>
      <w:adjustRightInd w:val="0"/>
      <w:snapToGrid w:val="0"/>
      <w:spacing w:line="288" w:lineRule="auto"/>
      <w:ind w:left="240" w:firstLineChars="0" w:firstLine="0"/>
    </w:pPr>
    <w:rPr>
      <w:rFonts w:ascii="Times New Roman" w:hAnsi="Times New Roman" w:cs="Times New Roman"/>
      <w:szCs w:val="24"/>
      <w14:ligatures w14:val="none"/>
    </w:rPr>
  </w:style>
  <w:style w:type="character" w:customStyle="1" w:styleId="af1">
    <w:name w:val="不缩进正文 字符"/>
    <w:basedOn w:val="a0"/>
    <w:link w:val="af0"/>
    <w:rsid w:val="00D22AF3"/>
    <w:rPr>
      <w:rFonts w:ascii="Times New Roman" w:eastAsia="宋体" w:hAnsi="Times New Roman" w:cs="Times New Roman"/>
      <w:sz w:val="24"/>
      <w:szCs w:val="24"/>
      <w14:ligatures w14:val="none"/>
    </w:rPr>
  </w:style>
  <w:style w:type="paragraph" w:customStyle="1" w:styleId="12">
    <w:name w:val="缩进1正文"/>
    <w:basedOn w:val="a"/>
    <w:link w:val="13"/>
    <w:qFormat/>
    <w:rsid w:val="00D22AF3"/>
    <w:pPr>
      <w:ind w:firstLineChars="0" w:firstLine="0"/>
    </w:pPr>
  </w:style>
  <w:style w:type="character" w:customStyle="1" w:styleId="13">
    <w:name w:val="缩进1正文 字符"/>
    <w:basedOn w:val="a0"/>
    <w:link w:val="12"/>
    <w:rsid w:val="00D22AF3"/>
    <w:rPr>
      <w:rFonts w:ascii="宋体" w:eastAsia="宋体"/>
      <w:sz w:val="24"/>
    </w:rPr>
  </w:style>
  <w:style w:type="paragraph" w:customStyle="1" w:styleId="21">
    <w:name w:val="缩进2正文"/>
    <w:basedOn w:val="12"/>
    <w:link w:val="22"/>
    <w:qFormat/>
    <w:rsid w:val="00D22AF3"/>
    <w:pPr>
      <w:ind w:leftChars="200" w:left="200"/>
    </w:pPr>
  </w:style>
  <w:style w:type="character" w:customStyle="1" w:styleId="22">
    <w:name w:val="缩进2正文 字符"/>
    <w:basedOn w:val="13"/>
    <w:link w:val="21"/>
    <w:rsid w:val="00D22AF3"/>
    <w:rPr>
      <w:rFonts w:ascii="宋体" w:eastAsia="宋体"/>
      <w:sz w:val="24"/>
    </w:rPr>
  </w:style>
  <w:style w:type="paragraph" w:customStyle="1" w:styleId="31">
    <w:name w:val="缩进3正文"/>
    <w:basedOn w:val="21"/>
    <w:link w:val="32"/>
    <w:qFormat/>
    <w:rsid w:val="00D22AF3"/>
    <w:pPr>
      <w:ind w:leftChars="300" w:left="300"/>
    </w:pPr>
  </w:style>
  <w:style w:type="character" w:customStyle="1" w:styleId="32">
    <w:name w:val="缩进3正文 字符"/>
    <w:basedOn w:val="22"/>
    <w:link w:val="31"/>
    <w:rsid w:val="00D22AF3"/>
    <w:rPr>
      <w:rFonts w:ascii="宋体" w:eastAsia="宋体"/>
      <w:sz w:val="24"/>
    </w:rPr>
  </w:style>
  <w:style w:type="paragraph" w:customStyle="1" w:styleId="af2">
    <w:name w:val="图片"/>
    <w:next w:val="21"/>
    <w:link w:val="af3"/>
    <w:qFormat/>
    <w:rsid w:val="00D22AF3"/>
    <w:pPr>
      <w:jc w:val="center"/>
    </w:pPr>
    <w:rPr>
      <w:rFonts w:ascii="宋体" w:eastAsia="宋体"/>
      <w:sz w:val="24"/>
    </w:rPr>
  </w:style>
  <w:style w:type="character" w:customStyle="1" w:styleId="af3">
    <w:name w:val="图片 字符"/>
    <w:basedOn w:val="32"/>
    <w:link w:val="af2"/>
    <w:rsid w:val="00D22AF3"/>
    <w:rPr>
      <w:rFonts w:ascii="宋体" w:eastAsia="宋体"/>
      <w:sz w:val="24"/>
    </w:rPr>
  </w:style>
  <w:style w:type="table" w:styleId="af4">
    <w:name w:val="Table Grid"/>
    <w:basedOn w:val="a1"/>
    <w:uiPriority w:val="39"/>
    <w:rsid w:val="00054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C6408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learningnetwork.cisco.com/s/article/nat-configuration-in-packet-trac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cisco.com/c/en/us/support/docs/ip/network-address-translation-nat/26704-nat-faq-00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cisco.com/c/en/us/td/docs/ios-xml/ios/ipaddr_nat/configuration/xe-16/nat-xe-16-book.html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4084\Documents\&#33258;&#23450;&#20041;%20Office%20&#27169;&#26495;\&#35745;&#32593;&#23454;&#39564;&#25253;&#21578;&#26679;&#24335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计网实验报告样式板.dotx</Template>
  <TotalTime>112</TotalTime>
  <Pages>25</Pages>
  <Words>3537</Words>
  <Characters>8894</Characters>
  <Application>Microsoft Office Word</Application>
  <DocSecurity>0</DocSecurity>
  <Lines>425</Lines>
  <Paragraphs>312</Paragraphs>
  <ScaleCrop>false</ScaleCrop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绝迹的星</dc:creator>
  <cp:keywords/>
  <dc:description/>
  <cp:lastModifiedBy>星 绝迹的</cp:lastModifiedBy>
  <cp:revision>11</cp:revision>
  <cp:lastPrinted>2025-05-20T08:56:00Z</cp:lastPrinted>
  <dcterms:created xsi:type="dcterms:W3CDTF">2025-05-20T03:29:00Z</dcterms:created>
  <dcterms:modified xsi:type="dcterms:W3CDTF">2025-05-20T08:58:00Z</dcterms:modified>
</cp:coreProperties>
</file>