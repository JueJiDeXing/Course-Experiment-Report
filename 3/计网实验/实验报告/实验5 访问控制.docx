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D1A1" w14:textId="02F400A9" w:rsidR="00B15D47" w:rsidRDefault="00B15D47" w:rsidP="00B15D47">
      <w:pPr>
        <w:pStyle w:val="ae"/>
        <w:ind w:left="240"/>
      </w:pPr>
      <w:r w:rsidRPr="00AD41C6">
        <w:rPr>
          <w:rFonts w:hint="eastAsia"/>
        </w:rPr>
        <w:t>《计算机网络》实验报告</w:t>
      </w:r>
    </w:p>
    <w:p w14:paraId="7FBDD6C4" w14:textId="431CAE03" w:rsidR="00B15D47" w:rsidRPr="00B15D47" w:rsidRDefault="00B15D47" w:rsidP="00B15D47">
      <w:pPr>
        <w:pStyle w:val="11"/>
      </w:pPr>
      <w:r w:rsidRPr="00B15D47">
        <w:rPr>
          <w:rFonts w:hint="eastAsia"/>
        </w:rPr>
        <w:t>实验（</w:t>
      </w:r>
      <w:r w:rsidR="00A911F1">
        <w:rPr>
          <w:rFonts w:hint="eastAsia"/>
        </w:rPr>
        <w:t>5</w:t>
      </w:r>
      <w:r w:rsidRPr="00B15D47">
        <w:t>）</w:t>
      </w:r>
      <w:r w:rsidR="00A911F1" w:rsidRPr="00A911F1">
        <w:t>访问控制列表</w:t>
      </w:r>
      <w:r w:rsidR="00A911F1" w:rsidRPr="00A911F1">
        <w:t>ACL</w:t>
      </w:r>
      <w:r w:rsidR="00A911F1" w:rsidRPr="00A911F1">
        <w:t>配置</w:t>
      </w:r>
      <w:r w:rsidRPr="00B15D47">
        <w:t>实验</w:t>
      </w:r>
    </w:p>
    <w:p w14:paraId="30E50FC5" w14:textId="77777777" w:rsidR="00B15D47" w:rsidRPr="006C752A" w:rsidRDefault="00B15D47" w:rsidP="00B15D47">
      <w:pPr>
        <w:pStyle w:val="af0"/>
      </w:pPr>
      <w:r w:rsidRPr="006C752A">
        <w:rPr>
          <w:rFonts w:hint="eastAsia"/>
        </w:rPr>
        <w:t>学生姓名：</w:t>
      </w:r>
      <w:r w:rsidRPr="00B15D47">
        <w:rPr>
          <w:rFonts w:hint="eastAsia"/>
          <w:u w:val="single"/>
        </w:rPr>
        <w:t xml:space="preserve">  </w:t>
      </w:r>
      <w:r w:rsidRPr="00B15D47">
        <w:rPr>
          <w:rFonts w:hint="eastAsia"/>
          <w:u w:val="single"/>
        </w:rPr>
        <w:t>马星</w:t>
      </w:r>
      <w:r w:rsidRPr="00B15D47"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 </w:t>
      </w:r>
      <w:r w:rsidRPr="006C752A">
        <w:rPr>
          <w:rFonts w:hint="eastAsia"/>
        </w:rPr>
        <w:t>学</w:t>
      </w:r>
      <w:r w:rsidRPr="006C752A">
        <w:rPr>
          <w:rFonts w:hint="eastAsia"/>
        </w:rPr>
        <w:t xml:space="preserve"> </w:t>
      </w:r>
      <w:r w:rsidRPr="006C752A">
        <w:rPr>
          <w:rFonts w:hint="eastAsia"/>
        </w:rPr>
        <w:t>号：</w:t>
      </w:r>
      <w:r w:rsidRPr="006C752A">
        <w:rPr>
          <w:rFonts w:hint="eastAsia"/>
        </w:rPr>
        <w:t xml:space="preserve"> </w:t>
      </w:r>
      <w:r w:rsidRPr="00B15D47">
        <w:rPr>
          <w:rFonts w:hint="eastAsia"/>
          <w:u w:val="single"/>
        </w:rPr>
        <w:t xml:space="preserve">  5418122020 </w:t>
      </w:r>
      <w:r>
        <w:rPr>
          <w:rFonts w:hint="eastAsia"/>
        </w:rPr>
        <w:t xml:space="preserve"> </w:t>
      </w:r>
      <w:r w:rsidRPr="006C752A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6C752A">
        <w:rPr>
          <w:rFonts w:hint="eastAsia"/>
        </w:rPr>
        <w:t>专业班级：</w:t>
      </w:r>
      <w:r w:rsidRPr="006C752A">
        <w:rPr>
          <w:rFonts w:hint="eastAsia"/>
        </w:rPr>
        <w:t xml:space="preserve"> </w:t>
      </w:r>
      <w:r w:rsidRPr="00B15D47">
        <w:rPr>
          <w:rFonts w:hint="eastAsia"/>
          <w:u w:val="single"/>
        </w:rPr>
        <w:t xml:space="preserve"> </w:t>
      </w:r>
      <w:r w:rsidRPr="00B15D47">
        <w:rPr>
          <w:rFonts w:hint="eastAsia"/>
          <w:u w:val="single"/>
        </w:rPr>
        <w:t>计科</w:t>
      </w:r>
      <w:r w:rsidRPr="00B15D47">
        <w:rPr>
          <w:rFonts w:hint="eastAsia"/>
          <w:u w:val="single"/>
        </w:rPr>
        <w:t>(</w:t>
      </w:r>
      <w:r w:rsidRPr="00B15D47">
        <w:rPr>
          <w:rFonts w:hint="eastAsia"/>
          <w:u w:val="single"/>
        </w:rPr>
        <w:t>卓越</w:t>
      </w:r>
      <w:r w:rsidRPr="00B15D47">
        <w:rPr>
          <w:rFonts w:hint="eastAsia"/>
          <w:u w:val="single"/>
        </w:rPr>
        <w:t>)221</w:t>
      </w:r>
      <w:r w:rsidRPr="00B15D47">
        <w:rPr>
          <w:rFonts w:hint="eastAsia"/>
          <w:u w:val="single"/>
        </w:rPr>
        <w:t>班</w:t>
      </w:r>
      <w:r w:rsidRPr="00B15D47">
        <w:rPr>
          <w:rFonts w:hint="eastAsia"/>
          <w:u w:val="single"/>
        </w:rPr>
        <w:t xml:space="preserve">  </w:t>
      </w:r>
      <w:r w:rsidRPr="006C752A">
        <w:rPr>
          <w:rFonts w:hint="eastAsia"/>
        </w:rPr>
        <w:t xml:space="preserve">     </w:t>
      </w:r>
    </w:p>
    <w:p w14:paraId="5E9AC810" w14:textId="4A162A15" w:rsidR="00B15D47" w:rsidRPr="00B15D47" w:rsidRDefault="00B15D47" w:rsidP="00B15D47">
      <w:pPr>
        <w:pStyle w:val="af0"/>
      </w:pPr>
      <w:r w:rsidRPr="006C752A">
        <w:rPr>
          <w:rFonts w:hAnsi="宋体" w:hint="eastAsia"/>
        </w:rPr>
        <w:t>实验类型：</w:t>
      </w:r>
      <w:r w:rsidR="00A911F1" w:rsidRPr="006C752A">
        <w:rPr>
          <w:rFonts w:hAnsi="宋体" w:hint="eastAsia"/>
        </w:rPr>
        <w:t>■</w:t>
      </w:r>
      <w:r w:rsidRPr="006C752A">
        <w:rPr>
          <w:rFonts w:hAnsi="宋体" w:hint="eastAsia"/>
        </w:rPr>
        <w:t>验证</w:t>
      </w:r>
      <w:r w:rsidRPr="006C752A">
        <w:rPr>
          <w:rFonts w:hAnsi="宋体" w:hint="eastAsia"/>
        </w:rPr>
        <w:t xml:space="preserve"> </w:t>
      </w:r>
      <w:r w:rsidR="00A911F1">
        <w:rPr>
          <w:rFonts w:hAnsi="宋体" w:hint="eastAsia"/>
        </w:rPr>
        <w:t xml:space="preserve"> </w:t>
      </w:r>
      <w:r w:rsidRPr="006C752A">
        <w:rPr>
          <w:rFonts w:hAnsi="宋体"/>
        </w:rPr>
        <w:t>□</w:t>
      </w:r>
      <w:r w:rsidRPr="006C752A">
        <w:rPr>
          <w:rFonts w:hAnsi="宋体" w:hint="eastAsia"/>
        </w:rPr>
        <w:t>综合</w:t>
      </w:r>
      <w:r w:rsidR="00A911F1">
        <w:rPr>
          <w:rFonts w:hAnsi="宋体" w:hint="eastAsia"/>
        </w:rPr>
        <w:t xml:space="preserve"> </w:t>
      </w:r>
      <w:r w:rsidRPr="006C752A">
        <w:rPr>
          <w:rFonts w:hAnsi="宋体" w:hint="eastAsia"/>
        </w:rPr>
        <w:t xml:space="preserve"> </w:t>
      </w:r>
      <w:r w:rsidR="00A911F1" w:rsidRPr="006C752A">
        <w:rPr>
          <w:rFonts w:hAnsi="宋体"/>
        </w:rPr>
        <w:t>□</w:t>
      </w:r>
      <w:r w:rsidRPr="006C752A">
        <w:rPr>
          <w:rFonts w:hAnsi="宋体" w:hint="eastAsia"/>
        </w:rPr>
        <w:t>设计</w:t>
      </w:r>
      <w:r w:rsidR="00A911F1">
        <w:rPr>
          <w:rFonts w:hAnsi="宋体" w:hint="eastAsia"/>
        </w:rPr>
        <w:t xml:space="preserve"> </w:t>
      </w:r>
      <w:r w:rsidRPr="006C752A">
        <w:rPr>
          <w:rFonts w:hAnsi="宋体" w:hint="eastAsia"/>
        </w:rPr>
        <w:t xml:space="preserve"> </w:t>
      </w:r>
      <w:r w:rsidRPr="006C752A">
        <w:rPr>
          <w:rFonts w:hint="eastAsia"/>
        </w:rPr>
        <w:t>实验日期：</w:t>
      </w:r>
      <w:r>
        <w:rPr>
          <w:rFonts w:hint="eastAsia"/>
          <w:u w:val="single"/>
        </w:rPr>
        <w:t xml:space="preserve">  2</w:t>
      </w:r>
      <w:r w:rsidRPr="006C752A">
        <w:rPr>
          <w:rFonts w:hint="eastAsia"/>
          <w:u w:val="single"/>
        </w:rPr>
        <w:t>025/</w:t>
      </w:r>
      <w:r w:rsidR="00451143">
        <w:rPr>
          <w:rFonts w:hint="eastAsia"/>
          <w:u w:val="single"/>
        </w:rPr>
        <w:t>5</w:t>
      </w:r>
      <w:r w:rsidRPr="006C752A">
        <w:rPr>
          <w:rFonts w:hint="eastAsia"/>
          <w:u w:val="single"/>
        </w:rPr>
        <w:t>/</w:t>
      </w:r>
      <w:r w:rsidR="00451143">
        <w:rPr>
          <w:rFonts w:hint="eastAsia"/>
          <w:u w:val="single"/>
        </w:rPr>
        <w:t>2</w:t>
      </w:r>
      <w:r w:rsidR="00A911F1">
        <w:rPr>
          <w:rFonts w:hint="eastAsia"/>
          <w:u w:val="single"/>
        </w:rPr>
        <w:t>7</w:t>
      </w:r>
      <w:r>
        <w:rPr>
          <w:rFonts w:hint="eastAsia"/>
          <w:u w:val="single"/>
        </w:rPr>
        <w:t xml:space="preserve"> </w:t>
      </w:r>
      <w:r w:rsidRPr="006C752A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 w:rsidRPr="006C752A">
        <w:rPr>
          <w:rFonts w:hint="eastAsia"/>
        </w:rPr>
        <w:t>实验成绩：</w:t>
      </w:r>
      <w:r w:rsidRPr="006C752A">
        <w:rPr>
          <w:rFonts w:hint="eastAsia"/>
          <w:u w:val="single"/>
        </w:rPr>
        <w:t xml:space="preserve">    </w:t>
      </w:r>
      <w:r w:rsidRPr="00B15D47">
        <w:rPr>
          <w:u w:val="single"/>
        </w:rPr>
        <w:t xml:space="preserve">   </w:t>
      </w:r>
    </w:p>
    <w:p w14:paraId="72FA034C" w14:textId="77777777" w:rsidR="00B15D47" w:rsidRDefault="00B15D47" w:rsidP="00B15D47">
      <w:pPr>
        <w:pStyle w:val="2"/>
        <w:ind w:left="240"/>
      </w:pPr>
      <w:r w:rsidRPr="00AD41C6">
        <w:rPr>
          <w:rFonts w:hint="eastAsia"/>
        </w:rPr>
        <w:t>一、实验目的</w:t>
      </w:r>
    </w:p>
    <w:p w14:paraId="0CDBDFF2" w14:textId="77777777" w:rsidR="00A911F1" w:rsidRDefault="00A911F1" w:rsidP="00A911F1">
      <w:pPr>
        <w:ind w:left="240" w:firstLine="480"/>
        <w:rPr>
          <w:rFonts w:hAnsi="宋体"/>
        </w:rPr>
      </w:pPr>
      <w:r>
        <w:rPr>
          <w:rFonts w:hAnsi="宋体" w:hint="eastAsia"/>
        </w:rPr>
        <w:t>综合应用所学计算机网络知识，完成一个较复杂广域网路由协议的基本配置，并通过访问控制表的构建实现和体会访问控制机制的工作原理。</w:t>
      </w:r>
    </w:p>
    <w:p w14:paraId="770E57F5" w14:textId="443D59A0" w:rsidR="00B15D47" w:rsidRDefault="00B15D47" w:rsidP="00B15D47">
      <w:pPr>
        <w:pStyle w:val="2"/>
        <w:ind w:left="240"/>
      </w:pPr>
      <w:r w:rsidRPr="00AD41C6">
        <w:rPr>
          <w:rFonts w:hint="eastAsia"/>
        </w:rPr>
        <w:t>二、实验</w:t>
      </w:r>
      <w:r w:rsidR="00EF5A38">
        <w:rPr>
          <w:rFonts w:hint="eastAsia"/>
        </w:rPr>
        <w:t>内容</w:t>
      </w:r>
    </w:p>
    <w:p w14:paraId="2F53DE6C" w14:textId="77777777" w:rsidR="00A911F1" w:rsidRDefault="00A911F1" w:rsidP="00A911F1">
      <w:pPr>
        <w:ind w:left="240" w:firstLine="480"/>
        <w:rPr>
          <w:b/>
        </w:rPr>
      </w:pPr>
      <w:r>
        <w:rPr>
          <w:rFonts w:hAnsi="宋体" w:hint="eastAsia"/>
        </w:rPr>
        <w:t>（1）了解</w:t>
      </w:r>
      <w:r>
        <w:rPr>
          <w:rFonts w:hint="eastAsia"/>
        </w:rPr>
        <w:t>ACL</w:t>
      </w:r>
      <w:r>
        <w:rPr>
          <w:rFonts w:hAnsi="宋体" w:hint="eastAsia"/>
        </w:rPr>
        <w:t>的工作原理</w:t>
      </w:r>
      <w:r>
        <w:rPr>
          <w:rFonts w:hint="eastAsia"/>
        </w:rPr>
        <w:t>。</w:t>
      </w:r>
    </w:p>
    <w:p w14:paraId="3F88A9AE" w14:textId="77777777" w:rsidR="00A911F1" w:rsidRPr="003067F9" w:rsidRDefault="00A911F1" w:rsidP="00A911F1">
      <w:pPr>
        <w:ind w:left="240" w:firstLine="480"/>
        <w:rPr>
          <w:b/>
        </w:rPr>
      </w:pPr>
      <w:r>
        <w:rPr>
          <w:rFonts w:hAnsi="宋体" w:hint="eastAsia"/>
        </w:rPr>
        <w:t>（2）路由器IP地址的配置和路由协议的启用和配置</w:t>
      </w:r>
      <w:r w:rsidRPr="005D6390">
        <w:rPr>
          <w:rFonts w:cs="宋体" w:hint="eastAsia"/>
          <w:kern w:val="0"/>
          <w:szCs w:val="21"/>
        </w:rPr>
        <w:t>。</w:t>
      </w:r>
    </w:p>
    <w:p w14:paraId="78E246E2" w14:textId="77777777" w:rsidR="00A911F1" w:rsidRDefault="00A911F1" w:rsidP="00A911F1">
      <w:pPr>
        <w:tabs>
          <w:tab w:val="num" w:pos="936"/>
        </w:tabs>
        <w:ind w:left="240" w:firstLine="480"/>
        <w:rPr>
          <w:rFonts w:hAnsi="宋体"/>
        </w:rPr>
      </w:pPr>
      <w:r>
        <w:rPr>
          <w:rFonts w:hAnsi="宋体" w:hint="eastAsia"/>
        </w:rPr>
        <w:t>（3）掌握有关</w:t>
      </w:r>
      <w:r>
        <w:rPr>
          <w:rFonts w:hint="eastAsia"/>
        </w:rPr>
        <w:t>ACL</w:t>
      </w:r>
      <w:r>
        <w:rPr>
          <w:rFonts w:hAnsi="宋体" w:hint="eastAsia"/>
        </w:rPr>
        <w:t>的工作原理及配置</w:t>
      </w:r>
      <w:r>
        <w:rPr>
          <w:rFonts w:hint="eastAsia"/>
        </w:rPr>
        <w:t>ACL</w:t>
      </w:r>
      <w:r>
        <w:rPr>
          <w:rFonts w:hAnsi="宋体" w:hint="eastAsia"/>
        </w:rPr>
        <w:t>的相关命令。</w:t>
      </w:r>
    </w:p>
    <w:p w14:paraId="1BC641AB" w14:textId="77777777" w:rsidR="00A911F1" w:rsidRDefault="00A911F1" w:rsidP="00A911F1">
      <w:pPr>
        <w:tabs>
          <w:tab w:val="num" w:pos="936"/>
        </w:tabs>
        <w:ind w:left="240" w:firstLine="480"/>
        <w:rPr>
          <w:rFonts w:hAnsi="宋体"/>
        </w:rPr>
      </w:pPr>
      <w:r>
        <w:rPr>
          <w:rFonts w:hAnsi="宋体" w:hint="eastAsia"/>
        </w:rPr>
        <w:t>（4）组建一个简单的广域网，并对各路由器进行动态路由协议的配置后再构建</w:t>
      </w:r>
      <w:r>
        <w:rPr>
          <w:rFonts w:hint="eastAsia"/>
        </w:rPr>
        <w:t>ACL</w:t>
      </w:r>
      <w:r>
        <w:rPr>
          <w:rFonts w:hAnsi="宋体" w:hint="eastAsia"/>
        </w:rPr>
        <w:t>并测试其有效性。</w:t>
      </w:r>
    </w:p>
    <w:p w14:paraId="530B7832" w14:textId="3642C335" w:rsidR="00B15D47" w:rsidRDefault="00EF5A38" w:rsidP="00B15D47">
      <w:pPr>
        <w:pStyle w:val="2"/>
        <w:ind w:left="240"/>
      </w:pPr>
      <w:r>
        <w:rPr>
          <w:rFonts w:hint="eastAsia"/>
        </w:rPr>
        <w:t>三</w:t>
      </w:r>
      <w:r w:rsidR="00B15D47" w:rsidRPr="00AD41C6">
        <w:rPr>
          <w:rFonts w:hint="eastAsia"/>
        </w:rPr>
        <w:t>、实验步骤</w:t>
      </w:r>
    </w:p>
    <w:p w14:paraId="085F6512" w14:textId="7B17C4B8" w:rsidR="00614A83" w:rsidRDefault="00614A83" w:rsidP="00614A83">
      <w:pPr>
        <w:pStyle w:val="3"/>
      </w:pPr>
      <w:r w:rsidRPr="00614A83">
        <w:t>A、</w:t>
      </w:r>
      <w:r w:rsidR="009D79B1" w:rsidRPr="009D79B1">
        <w:t>标准IP访问控制列表配置</w:t>
      </w:r>
    </w:p>
    <w:p w14:paraId="4860A7B3" w14:textId="5E744D6B" w:rsidR="00614A83" w:rsidRDefault="00614A83" w:rsidP="00614A83">
      <w:pPr>
        <w:pStyle w:val="4"/>
      </w:pPr>
      <w:r>
        <w:rPr>
          <w:rFonts w:hint="eastAsia"/>
        </w:rPr>
        <w:t>1、</w:t>
      </w:r>
      <w:r w:rsidRPr="00614A83">
        <w:t>实验目标</w:t>
      </w:r>
    </w:p>
    <w:p w14:paraId="567931E4" w14:textId="77777777" w:rsidR="00A911F1" w:rsidRDefault="00A911F1" w:rsidP="00B15D47">
      <w:pPr>
        <w:ind w:left="240" w:firstLine="480"/>
      </w:pPr>
      <w:r w:rsidRPr="00A911F1">
        <w:t xml:space="preserve">理解标准IP访问控制列表的原理及功能； </w:t>
      </w:r>
    </w:p>
    <w:p w14:paraId="65A555C0" w14:textId="5F0B7AF7" w:rsidR="00A911F1" w:rsidRDefault="00A911F1" w:rsidP="00B15D47">
      <w:pPr>
        <w:ind w:left="240" w:firstLine="480"/>
      </w:pPr>
      <w:r w:rsidRPr="00A911F1">
        <w:t>掌握编号的标准IP访问控制列表的配置方法；</w:t>
      </w:r>
    </w:p>
    <w:p w14:paraId="27B669D1" w14:textId="6DDC29AC" w:rsidR="00614A83" w:rsidRDefault="00614A83" w:rsidP="00614A83">
      <w:pPr>
        <w:pStyle w:val="4"/>
      </w:pPr>
      <w:r>
        <w:rPr>
          <w:rFonts w:hint="eastAsia"/>
        </w:rPr>
        <w:t>2、</w:t>
      </w:r>
      <w:r w:rsidRPr="00614A83">
        <w:t>实验背景</w:t>
      </w:r>
    </w:p>
    <w:p w14:paraId="4DA73E7E" w14:textId="77777777" w:rsidR="00A911F1" w:rsidRDefault="00A911F1" w:rsidP="00B15D47">
      <w:pPr>
        <w:ind w:left="240" w:firstLine="480"/>
      </w:pPr>
      <w:r w:rsidRPr="00A911F1">
        <w:t>你是公司的网络管理员，公司的经理部、财务部们和销售部门分属于不同的3个网段，三部门之间用路由器进行信息传递，为了安全起见，公司领导要求销售部门不能对财务部进行访问，但经理部可以对财务部进行访问。</w:t>
      </w:r>
    </w:p>
    <w:p w14:paraId="7DE6868D" w14:textId="77777777" w:rsidR="003F4BD1" w:rsidRDefault="003F4BD1" w:rsidP="00B15D47">
      <w:pPr>
        <w:ind w:left="240" w:firstLine="480"/>
        <w:rPr>
          <w:rFonts w:hint="eastAsia"/>
        </w:rPr>
      </w:pPr>
    </w:p>
    <w:p w14:paraId="2E48F943" w14:textId="2415535F" w:rsidR="00A911F1" w:rsidRDefault="00A911F1" w:rsidP="00B15D47">
      <w:pPr>
        <w:ind w:left="240" w:firstLine="480"/>
      </w:pPr>
      <w:r w:rsidRPr="00A911F1">
        <w:t xml:space="preserve"> PC1代表经理部的主机、PC2代表销售部的主机、PC3代表财务部的主机。</w:t>
      </w:r>
    </w:p>
    <w:p w14:paraId="27A0D453" w14:textId="77777777" w:rsidR="003F4BD1" w:rsidRDefault="003F4BD1" w:rsidP="00B15D47">
      <w:pPr>
        <w:ind w:left="240" w:firstLine="480"/>
        <w:rPr>
          <w:rFonts w:hint="eastAsia"/>
        </w:rPr>
      </w:pPr>
    </w:p>
    <w:p w14:paraId="48F2F0A0" w14:textId="21880442" w:rsidR="00614A83" w:rsidRDefault="00614A83" w:rsidP="00614A83">
      <w:pPr>
        <w:pStyle w:val="4"/>
      </w:pPr>
      <w:r>
        <w:rPr>
          <w:rFonts w:hint="eastAsia"/>
        </w:rPr>
        <w:t>3、</w:t>
      </w:r>
      <w:r w:rsidRPr="00614A83">
        <w:t>技术原理</w:t>
      </w:r>
    </w:p>
    <w:p w14:paraId="5B7FBEAE" w14:textId="695C8C7A" w:rsidR="00A911F1" w:rsidRDefault="00A911F1" w:rsidP="00B15D47">
      <w:pPr>
        <w:ind w:left="240" w:firstLine="480"/>
      </w:pPr>
      <w:r w:rsidRPr="00A911F1">
        <w:t>ACLs的全称为接入控制列表（Access Control Lists），也称访问控制列表（Access Lists），俗称防火墙，在有的文档中还称包过滤。ACLs通过定义一些规则对网络设备接口上的数据包文进行控制；允许通过或丢弃，从而提高网络可管理型和安全性；</w:t>
      </w:r>
    </w:p>
    <w:p w14:paraId="09E0D698" w14:textId="77777777" w:rsidR="003F4BD1" w:rsidRDefault="003F4BD1" w:rsidP="00B15D47">
      <w:pPr>
        <w:ind w:left="240" w:firstLine="480"/>
        <w:rPr>
          <w:rFonts w:hint="eastAsia"/>
        </w:rPr>
      </w:pPr>
    </w:p>
    <w:p w14:paraId="19B5AB8E" w14:textId="77777777" w:rsidR="00A911F1" w:rsidRDefault="00A911F1" w:rsidP="00B15D47">
      <w:pPr>
        <w:ind w:left="240" w:firstLine="480"/>
      </w:pPr>
      <w:r w:rsidRPr="00A911F1">
        <w:lastRenderedPageBreak/>
        <w:t xml:space="preserve"> IP</w:t>
      </w:r>
      <w:r>
        <w:rPr>
          <w:rFonts w:hint="eastAsia"/>
        </w:rPr>
        <w:t xml:space="preserve"> </w:t>
      </w:r>
      <w:r w:rsidRPr="00A911F1">
        <w:t xml:space="preserve">ACL分为两种：标准IP访问列表和扩展IP访问列表，编号范围为1～99、1300～1999、 100～199、2000～2699； </w:t>
      </w:r>
    </w:p>
    <w:p w14:paraId="387ECC68" w14:textId="77777777" w:rsidR="003F4BD1" w:rsidRDefault="003F4BD1" w:rsidP="00B15D47">
      <w:pPr>
        <w:ind w:left="240" w:firstLine="480"/>
      </w:pPr>
    </w:p>
    <w:p w14:paraId="6720F73F" w14:textId="77777777" w:rsidR="00A911F1" w:rsidRDefault="00A911F1" w:rsidP="00B15D47">
      <w:pPr>
        <w:ind w:left="240" w:firstLine="480"/>
      </w:pPr>
      <w:r w:rsidRPr="00A911F1">
        <w:t xml:space="preserve">标准IP访问控制列表可以根据数据包的源IP地址定义规则，进行数据包的过滤； </w:t>
      </w:r>
    </w:p>
    <w:p w14:paraId="562EE630" w14:textId="77777777" w:rsidR="003F4BD1" w:rsidRDefault="003F4BD1" w:rsidP="00B15D47">
      <w:pPr>
        <w:ind w:left="240" w:firstLine="480"/>
      </w:pPr>
    </w:p>
    <w:p w14:paraId="746FA4DC" w14:textId="77777777" w:rsidR="00A911F1" w:rsidRDefault="00A911F1" w:rsidP="00B15D47">
      <w:pPr>
        <w:ind w:left="240" w:firstLine="480"/>
      </w:pPr>
      <w:r w:rsidRPr="00A911F1">
        <w:t xml:space="preserve">扩展IP访问列表可以根据数据包的原IP、目的IP、源端口、目的端口、协议来定义规则，进行数据包的过滤； </w:t>
      </w:r>
    </w:p>
    <w:p w14:paraId="4FCA48A7" w14:textId="77777777" w:rsidR="003F4BD1" w:rsidRDefault="003F4BD1" w:rsidP="00B15D47">
      <w:pPr>
        <w:ind w:left="240" w:firstLine="480"/>
      </w:pPr>
    </w:p>
    <w:p w14:paraId="7A0EF1F3" w14:textId="7A148F7E" w:rsidR="00B15D47" w:rsidRDefault="00A911F1" w:rsidP="00B15D47">
      <w:pPr>
        <w:ind w:left="240" w:firstLine="480"/>
      </w:pPr>
      <w:r w:rsidRPr="00A911F1">
        <w:t>IP ACL基于接口进行规则的应用，分为：入栈应用和出栈应用；</w:t>
      </w:r>
    </w:p>
    <w:p w14:paraId="5D9DD00C" w14:textId="77777777" w:rsidR="00A911F1" w:rsidRDefault="00A911F1" w:rsidP="00B15D47">
      <w:pPr>
        <w:ind w:left="240" w:firstLine="480"/>
      </w:pPr>
    </w:p>
    <w:p w14:paraId="224E6037" w14:textId="7DD47A0A" w:rsidR="00A911F1" w:rsidRPr="00A911F1" w:rsidRDefault="00A911F1" w:rsidP="00B15D47">
      <w:pPr>
        <w:ind w:left="240" w:firstLine="482"/>
        <w:rPr>
          <w:b/>
          <w:bCs/>
        </w:rPr>
      </w:pPr>
      <w:r w:rsidRPr="00A911F1">
        <w:rPr>
          <w:b/>
          <w:bCs/>
        </w:rPr>
        <w:t xml:space="preserve">什么是ACL </w:t>
      </w:r>
    </w:p>
    <w:p w14:paraId="2B91552F" w14:textId="1362832A" w:rsidR="00A911F1" w:rsidRDefault="00A911F1" w:rsidP="00A911F1">
      <w:pPr>
        <w:ind w:leftChars="500" w:left="1200" w:firstLineChars="0" w:firstLine="0"/>
      </w:pPr>
      <w:r w:rsidRPr="00A911F1">
        <w:t xml:space="preserve">ACL就是访问控制列表，是应用于IP地址的允许或禁止规则的集合，对于 每一个数据包，路由器顺序执行某个访问控制列表中的语句，如果没有找到 与该数据包匹配的语句，则丢弃该数据包。 </w:t>
      </w:r>
    </w:p>
    <w:p w14:paraId="2EED9971" w14:textId="77777777" w:rsidR="00A911F1" w:rsidRDefault="00A911F1" w:rsidP="00A911F1">
      <w:pPr>
        <w:ind w:leftChars="500" w:left="1200" w:firstLineChars="0" w:firstLine="0"/>
      </w:pPr>
    </w:p>
    <w:p w14:paraId="7D2BC647" w14:textId="454E8EFD" w:rsidR="00A911F1" w:rsidRDefault="00A911F1" w:rsidP="00A911F1">
      <w:pPr>
        <w:ind w:leftChars="500" w:left="1200" w:firstLineChars="0" w:firstLine="0"/>
      </w:pPr>
      <w:r w:rsidRPr="00A911F1">
        <w:t xml:space="preserve">访问控制列表用号码来表示 </w:t>
      </w:r>
    </w:p>
    <w:p w14:paraId="477B24CC" w14:textId="77777777" w:rsidR="00A911F1" w:rsidRDefault="00A911F1" w:rsidP="00A911F1">
      <w:pPr>
        <w:ind w:leftChars="500" w:left="1200" w:firstLineChars="0" w:firstLine="0"/>
      </w:pPr>
    </w:p>
    <w:p w14:paraId="56401A8A" w14:textId="0CFCB992" w:rsidR="00A911F1" w:rsidRDefault="00A911F1" w:rsidP="00B15D47">
      <w:pPr>
        <w:ind w:left="240" w:firstLine="482"/>
      </w:pPr>
      <w:r w:rsidRPr="00A911F1">
        <w:rPr>
          <w:b/>
          <w:bCs/>
        </w:rPr>
        <w:t>ACL的作用</w:t>
      </w:r>
      <w:r w:rsidRPr="00A911F1">
        <w:t xml:space="preserve">：拒绝、允许特定的数据流通过网络设备，可以防止攻击，实现访问控制，节省带宽。 </w:t>
      </w:r>
    </w:p>
    <w:p w14:paraId="7B50ED2A" w14:textId="77777777" w:rsidR="00D71343" w:rsidRDefault="00D71343" w:rsidP="00B15D47">
      <w:pPr>
        <w:ind w:left="240" w:firstLine="480"/>
      </w:pPr>
    </w:p>
    <w:p w14:paraId="4EE614D3" w14:textId="77777777" w:rsidR="003F4BD1" w:rsidRDefault="003F4BD1" w:rsidP="00B15D47">
      <w:pPr>
        <w:ind w:left="240" w:firstLine="480"/>
        <w:rPr>
          <w:rFonts w:hint="eastAsia"/>
        </w:rPr>
      </w:pPr>
    </w:p>
    <w:p w14:paraId="5180A86D" w14:textId="77777777" w:rsidR="003F4BD1" w:rsidRDefault="00A911F1" w:rsidP="00B15D47">
      <w:pPr>
        <w:ind w:left="240" w:firstLine="480"/>
      </w:pPr>
      <w:r w:rsidRPr="00A911F1">
        <w:t xml:space="preserve"> 通配符掩码与源或目标地址一起来分辨匹配的地址范围，告知路由器为了判断是否匹配，需要检查IP地址中的多少位。</w:t>
      </w:r>
    </w:p>
    <w:p w14:paraId="7313C5CA" w14:textId="6BB9C9D4" w:rsidR="00A911F1" w:rsidRDefault="00A911F1" w:rsidP="00B15D47">
      <w:pPr>
        <w:ind w:left="240" w:firstLine="480"/>
      </w:pPr>
      <w:r w:rsidRPr="00A911F1">
        <w:t xml:space="preserve"> </w:t>
      </w:r>
    </w:p>
    <w:p w14:paraId="6CD525CF" w14:textId="77777777" w:rsidR="00A911F1" w:rsidRDefault="00A911F1" w:rsidP="00B15D47">
      <w:pPr>
        <w:ind w:left="240" w:firstLine="480"/>
      </w:pPr>
      <w:r w:rsidRPr="00A911F1">
        <w:t xml:space="preserve"> 通配符掩码位设成0则表示IP地址中相对应的位必须精确匹配，通配符掩码中1表 示忽略位，相对应的位既可以是1也可以是0。 </w:t>
      </w:r>
    </w:p>
    <w:p w14:paraId="1AFA1E28" w14:textId="77777777" w:rsidR="003F4BD1" w:rsidRDefault="003F4BD1" w:rsidP="00B15D47">
      <w:pPr>
        <w:ind w:left="240" w:firstLine="480"/>
      </w:pPr>
    </w:p>
    <w:p w14:paraId="338AEEB3" w14:textId="77777777" w:rsidR="00A911F1" w:rsidRDefault="00A911F1" w:rsidP="00B15D47">
      <w:pPr>
        <w:ind w:left="240" w:firstLine="480"/>
      </w:pPr>
      <w:r w:rsidRPr="00A911F1">
        <w:t xml:space="preserve"> 192.168.1.0 0.0.0.255，实现的就是匹配从 192.168.1.0-192.168.1.255 的所有 IP 地址。 </w:t>
      </w:r>
    </w:p>
    <w:p w14:paraId="717A82FF" w14:textId="77777777" w:rsidR="003F4BD1" w:rsidRDefault="003F4BD1" w:rsidP="00B15D47">
      <w:pPr>
        <w:ind w:left="240" w:firstLine="480"/>
      </w:pPr>
    </w:p>
    <w:p w14:paraId="66C5CEC0" w14:textId="77777777" w:rsidR="00A911F1" w:rsidRDefault="00A911F1" w:rsidP="00B15D47">
      <w:pPr>
        <w:ind w:left="240" w:firstLine="480"/>
      </w:pPr>
      <w:r w:rsidRPr="00A911F1">
        <w:t xml:space="preserve"> Any匹配任何的IP地址 </w:t>
      </w:r>
    </w:p>
    <w:p w14:paraId="1F3DC222" w14:textId="77777777" w:rsidR="003F4BD1" w:rsidRDefault="003F4BD1" w:rsidP="00B15D47">
      <w:pPr>
        <w:ind w:left="240" w:firstLine="480"/>
      </w:pPr>
    </w:p>
    <w:p w14:paraId="6451A123" w14:textId="77777777" w:rsidR="00A911F1" w:rsidRDefault="00A911F1" w:rsidP="00B15D47">
      <w:pPr>
        <w:ind w:left="240" w:firstLine="480"/>
      </w:pPr>
      <w:r w:rsidRPr="00A911F1">
        <w:t xml:space="preserve"> 用访问控制列表中的通配符掩码和地址执行逻辑或，得出操作结果 </w:t>
      </w:r>
    </w:p>
    <w:p w14:paraId="72BEC4B6" w14:textId="77777777" w:rsidR="003F4BD1" w:rsidRDefault="003F4BD1" w:rsidP="00B15D47">
      <w:pPr>
        <w:ind w:left="240" w:firstLine="480"/>
      </w:pPr>
    </w:p>
    <w:p w14:paraId="28310B64" w14:textId="77777777" w:rsidR="00A911F1" w:rsidRDefault="00A911F1" w:rsidP="00B15D47">
      <w:pPr>
        <w:ind w:left="240" w:firstLine="480"/>
      </w:pPr>
      <w:r w:rsidRPr="00A911F1">
        <w:t xml:space="preserve"> 用访问控制列表中的通配符掩码和数据包中的IP地址执行逻辑或，得出结果 </w:t>
      </w:r>
    </w:p>
    <w:p w14:paraId="62754D1E" w14:textId="77777777" w:rsidR="003F4BD1" w:rsidRDefault="003F4BD1" w:rsidP="00B15D47">
      <w:pPr>
        <w:ind w:left="240" w:firstLine="480"/>
      </w:pPr>
    </w:p>
    <w:p w14:paraId="1AD46D68" w14:textId="491C5D80" w:rsidR="003F4BD1" w:rsidRDefault="00A911F1" w:rsidP="00B15D47">
      <w:pPr>
        <w:ind w:left="240" w:firstLine="480"/>
        <w:rPr>
          <w:rFonts w:hint="eastAsia"/>
        </w:rPr>
      </w:pPr>
      <w:r w:rsidRPr="00A911F1">
        <w:t xml:space="preserve"> 将两个结果相减，如果相减的结果为0，则匹配，否则不匹配。</w:t>
      </w:r>
    </w:p>
    <w:p w14:paraId="650131C3" w14:textId="77777777" w:rsidR="00D71343" w:rsidRDefault="00D71343" w:rsidP="00B15D47">
      <w:pPr>
        <w:ind w:left="240" w:firstLine="480"/>
      </w:pPr>
    </w:p>
    <w:p w14:paraId="16FB0DF7" w14:textId="77777777" w:rsidR="00A911F1" w:rsidRPr="00D71343" w:rsidRDefault="00A911F1" w:rsidP="00B15D47">
      <w:pPr>
        <w:ind w:left="240" w:firstLine="482"/>
        <w:rPr>
          <w:b/>
          <w:bCs/>
        </w:rPr>
      </w:pPr>
      <w:r w:rsidRPr="00D71343">
        <w:rPr>
          <w:b/>
          <w:bCs/>
        </w:rPr>
        <w:t xml:space="preserve">ACL的工作机制 </w:t>
      </w:r>
    </w:p>
    <w:p w14:paraId="3C6F1F29" w14:textId="6A753FD9" w:rsidR="00A911F1" w:rsidRDefault="00A911F1" w:rsidP="00B15D47">
      <w:pPr>
        <w:ind w:left="240" w:firstLine="480"/>
      </w:pPr>
      <w:r w:rsidRPr="00A911F1">
        <w:t xml:space="preserve">由一组访问控制规则组成（ACL规则） </w:t>
      </w:r>
    </w:p>
    <w:p w14:paraId="6B54FA87" w14:textId="24AF0C3D" w:rsidR="00D71343" w:rsidRDefault="00A911F1" w:rsidP="00B15D47">
      <w:pPr>
        <w:ind w:left="240" w:firstLine="480"/>
      </w:pPr>
      <w:r w:rsidRPr="00A911F1">
        <w:t xml:space="preserve">网络设备根据ACL规则检查收到或发送的报文，并采取相应操作 </w:t>
      </w:r>
    </w:p>
    <w:p w14:paraId="739B341A" w14:textId="77777777" w:rsidR="003F4BD1" w:rsidRDefault="003F4BD1" w:rsidP="00B15D47">
      <w:pPr>
        <w:ind w:left="240" w:firstLine="480"/>
      </w:pPr>
    </w:p>
    <w:p w14:paraId="69AACF27" w14:textId="24106994" w:rsidR="00A911F1" w:rsidRDefault="00A911F1" w:rsidP="00B15D47">
      <w:pPr>
        <w:ind w:left="240" w:firstLine="482"/>
      </w:pPr>
      <w:r w:rsidRPr="003F4BD1">
        <w:rPr>
          <w:b/>
          <w:bCs/>
        </w:rPr>
        <w:lastRenderedPageBreak/>
        <w:t>ACL规则匹配顺序</w:t>
      </w:r>
      <w:r w:rsidRPr="00A911F1">
        <w:t>：从上至下，当报文匹配某条规则后，将执行操作，跳 出匹配过程</w:t>
      </w:r>
    </w:p>
    <w:p w14:paraId="141A2A02" w14:textId="77777777" w:rsidR="003F4BD1" w:rsidRDefault="003F4BD1" w:rsidP="00B15D47">
      <w:pPr>
        <w:ind w:left="240" w:firstLine="480"/>
        <w:rPr>
          <w:rFonts w:hint="eastAsia"/>
        </w:rPr>
      </w:pPr>
    </w:p>
    <w:p w14:paraId="2E6AE5C3" w14:textId="5F6BDB08" w:rsidR="00D71343" w:rsidRDefault="00D71343" w:rsidP="00B15D47">
      <w:pPr>
        <w:ind w:left="240" w:firstLine="480"/>
      </w:pPr>
      <w:r w:rsidRPr="00D71343">
        <w:t>任何ACL的默认操作是</w:t>
      </w:r>
      <w:r w:rsidRPr="00D71343">
        <w:t>“</w:t>
      </w:r>
      <w:r w:rsidRPr="00D71343">
        <w:t>拒绝所有</w:t>
      </w:r>
      <w:r w:rsidRPr="00D71343">
        <w:t>”</w:t>
      </w:r>
      <w:r w:rsidRPr="00D71343">
        <w:t xml:space="preserve"> 标准访问控制列表 </w:t>
      </w:r>
    </w:p>
    <w:p w14:paraId="4F31D5D8" w14:textId="77777777" w:rsidR="003F4BD1" w:rsidRDefault="003F4BD1" w:rsidP="00B15D47">
      <w:pPr>
        <w:ind w:left="240" w:firstLine="480"/>
      </w:pPr>
    </w:p>
    <w:p w14:paraId="2FF95CE1" w14:textId="77777777" w:rsidR="00D71343" w:rsidRDefault="00D71343" w:rsidP="00B15D47">
      <w:pPr>
        <w:ind w:left="240" w:firstLine="482"/>
      </w:pPr>
      <w:r w:rsidRPr="00D71343">
        <w:rPr>
          <w:b/>
          <w:bCs/>
        </w:rPr>
        <w:t>编号规则</w:t>
      </w:r>
      <w:r w:rsidRPr="00D71343">
        <w:t xml:space="preserve"> </w:t>
      </w:r>
    </w:p>
    <w:p w14:paraId="676980DF" w14:textId="77777777" w:rsidR="00D71343" w:rsidRDefault="00D71343" w:rsidP="00B15D47">
      <w:pPr>
        <w:ind w:left="240" w:firstLine="480"/>
      </w:pPr>
      <w:r w:rsidRPr="00D71343">
        <w:t xml:space="preserve">1~99和1300~1399 </w:t>
      </w:r>
    </w:p>
    <w:p w14:paraId="1F7BA854" w14:textId="77777777" w:rsidR="00D71343" w:rsidRDefault="00D71343" w:rsidP="00B15D47">
      <w:pPr>
        <w:ind w:left="240" w:firstLine="480"/>
      </w:pPr>
    </w:p>
    <w:p w14:paraId="7DCD0860" w14:textId="77777777" w:rsidR="00D71343" w:rsidRPr="00D71343" w:rsidRDefault="00D71343" w:rsidP="00B15D47">
      <w:pPr>
        <w:ind w:left="240" w:firstLine="482"/>
        <w:rPr>
          <w:b/>
          <w:bCs/>
        </w:rPr>
      </w:pPr>
      <w:r w:rsidRPr="00D71343">
        <w:rPr>
          <w:b/>
          <w:bCs/>
        </w:rPr>
        <w:t>过滤元素</w:t>
      </w:r>
    </w:p>
    <w:p w14:paraId="3407C621" w14:textId="35725253" w:rsidR="00D71343" w:rsidRDefault="00D71343" w:rsidP="00B15D47">
      <w:pPr>
        <w:ind w:left="240" w:firstLine="480"/>
      </w:pPr>
      <w:r w:rsidRPr="00D71343">
        <w:t>仅源IP地址信息</w:t>
      </w:r>
    </w:p>
    <w:p w14:paraId="1170D6C4" w14:textId="77777777" w:rsidR="00D71343" w:rsidRDefault="00D71343" w:rsidP="00B15D47">
      <w:pPr>
        <w:ind w:left="240" w:firstLine="480"/>
      </w:pPr>
    </w:p>
    <w:p w14:paraId="4E6E55E8" w14:textId="77777777" w:rsidR="00D71343" w:rsidRDefault="00D71343" w:rsidP="00B15D47">
      <w:pPr>
        <w:ind w:left="240" w:firstLine="480"/>
      </w:pPr>
      <w:r w:rsidRPr="00D71343">
        <w:t>用于简单的访问控制、路由过滤等</w:t>
      </w:r>
    </w:p>
    <w:p w14:paraId="01AC5482" w14:textId="77777777" w:rsidR="00D71343" w:rsidRDefault="00D71343" w:rsidP="00B15D47">
      <w:pPr>
        <w:ind w:left="240" w:firstLine="480"/>
      </w:pPr>
    </w:p>
    <w:p w14:paraId="6FFC17B9" w14:textId="77777777" w:rsidR="00D71343" w:rsidRDefault="00D71343" w:rsidP="00B15D47">
      <w:pPr>
        <w:ind w:left="240" w:firstLine="482"/>
      </w:pPr>
      <w:r w:rsidRPr="00D71343">
        <w:rPr>
          <w:b/>
          <w:bCs/>
        </w:rPr>
        <w:t>创建标准访问控制列表</w:t>
      </w:r>
      <w:r w:rsidRPr="00D71343">
        <w:t xml:space="preserve">： </w:t>
      </w:r>
    </w:p>
    <w:p w14:paraId="33B1DB13" w14:textId="77777777" w:rsidR="00D71343" w:rsidRDefault="00D71343" w:rsidP="00B15D47">
      <w:pPr>
        <w:ind w:left="240" w:firstLine="480"/>
      </w:pPr>
      <w:r w:rsidRPr="00D71343">
        <w:t xml:space="preserve">access-list access-list-number { permit | deny } { any | source source-wildcard } [ time-range time-range-name ] </w:t>
      </w:r>
    </w:p>
    <w:p w14:paraId="15A5D8B7" w14:textId="77777777" w:rsidR="00D71343" w:rsidRDefault="00D71343" w:rsidP="00B15D47">
      <w:pPr>
        <w:ind w:left="240" w:firstLine="480"/>
      </w:pPr>
      <w:r w:rsidRPr="00D71343">
        <w:t xml:space="preserve">把访问控制列表应用于路由器的某个接口入站方向或者出站方向 ip access-group access-list-number { in | out } </w:t>
      </w:r>
    </w:p>
    <w:p w14:paraId="4895D8F4" w14:textId="77777777" w:rsidR="00D71343" w:rsidRDefault="00D71343" w:rsidP="00B15D47">
      <w:pPr>
        <w:ind w:left="240" w:firstLine="480"/>
      </w:pPr>
      <w:r w:rsidRPr="00D71343">
        <w:t xml:space="preserve">in表示应用到接口的入方向（从端口到路由器），对收到的报文进行检查 </w:t>
      </w:r>
    </w:p>
    <w:p w14:paraId="4C68246D" w14:textId="1182D8F5" w:rsidR="00D71343" w:rsidRDefault="00D71343" w:rsidP="00B15D47">
      <w:pPr>
        <w:ind w:left="240" w:firstLine="480"/>
      </w:pPr>
      <w:r w:rsidRPr="00D71343">
        <w:t xml:space="preserve">out表示应用到接口的外出方向（从路由器由端口流出），对发送的报文进行检查配置标准访问控制列表注意事项 </w:t>
      </w:r>
    </w:p>
    <w:p w14:paraId="132069EB" w14:textId="77777777" w:rsidR="003F4BD1" w:rsidRDefault="003F4BD1" w:rsidP="00B15D47">
      <w:pPr>
        <w:ind w:left="240" w:firstLine="480"/>
      </w:pPr>
    </w:p>
    <w:p w14:paraId="45BFAEE3" w14:textId="77777777" w:rsidR="00D71343" w:rsidRDefault="00D71343" w:rsidP="00B15D47">
      <w:pPr>
        <w:ind w:left="240" w:firstLine="480"/>
      </w:pPr>
      <w:r w:rsidRPr="00D71343">
        <w:t xml:space="preserve">标准访问控制列表要应用在靠近目标端 </w:t>
      </w:r>
    </w:p>
    <w:p w14:paraId="1EFE0141" w14:textId="0F5B89BC" w:rsidR="00D71343" w:rsidRDefault="00D71343" w:rsidP="00B15D47">
      <w:pPr>
        <w:ind w:left="240" w:firstLine="480"/>
      </w:pPr>
      <w:r w:rsidRPr="00D71343">
        <w:t xml:space="preserve">扩展访问控制列表要应用在靠近源端 </w:t>
      </w:r>
    </w:p>
    <w:p w14:paraId="2DEBA774" w14:textId="77777777" w:rsidR="00D71343" w:rsidRDefault="00D71343" w:rsidP="00B15D47">
      <w:pPr>
        <w:ind w:left="240" w:firstLine="480"/>
      </w:pPr>
      <w:r w:rsidRPr="00D71343">
        <w:t xml:space="preserve">访问控制列表只对穿越流量起作用 </w:t>
      </w:r>
    </w:p>
    <w:p w14:paraId="2E750D68" w14:textId="77777777" w:rsidR="00D71343" w:rsidRDefault="00D71343" w:rsidP="00B15D47">
      <w:pPr>
        <w:ind w:left="240" w:firstLine="480"/>
      </w:pPr>
      <w:r w:rsidRPr="00D71343">
        <w:t xml:space="preserve">放置的顺序 </w:t>
      </w:r>
    </w:p>
    <w:p w14:paraId="7C3A546E" w14:textId="1A6BA3BB" w:rsidR="00D71343" w:rsidRDefault="00D71343" w:rsidP="00B15D47">
      <w:pPr>
        <w:ind w:left="240" w:firstLine="480"/>
      </w:pPr>
      <w:r w:rsidRPr="00D71343">
        <w:t xml:space="preserve">隐含的拒绝所有 </w:t>
      </w:r>
    </w:p>
    <w:p w14:paraId="40166ED7" w14:textId="1F4A30AE" w:rsidR="00D71343" w:rsidRDefault="00D71343" w:rsidP="00B15D47">
      <w:pPr>
        <w:ind w:left="240" w:firstLine="480"/>
      </w:pPr>
      <w:r w:rsidRPr="00D71343">
        <w:t xml:space="preserve">列表的编辑 </w:t>
      </w:r>
    </w:p>
    <w:p w14:paraId="611EDB7A" w14:textId="0ACEF194" w:rsidR="00D71343" w:rsidRPr="00A911F1" w:rsidRDefault="00D71343" w:rsidP="00B15D47">
      <w:pPr>
        <w:ind w:left="240" w:firstLine="480"/>
      </w:pPr>
      <w:r w:rsidRPr="00D71343">
        <w:t>列表的调用</w:t>
      </w:r>
    </w:p>
    <w:p w14:paraId="54E204B3" w14:textId="78C2E2F6" w:rsidR="00614A83" w:rsidRDefault="00614A83" w:rsidP="00614A83">
      <w:pPr>
        <w:pStyle w:val="4"/>
      </w:pPr>
      <w:r>
        <w:rPr>
          <w:rFonts w:hint="eastAsia"/>
        </w:rPr>
        <w:t>4、</w:t>
      </w:r>
      <w:r w:rsidRPr="00614A83">
        <w:t>实验设备</w:t>
      </w:r>
    </w:p>
    <w:p w14:paraId="043E2783" w14:textId="77777777" w:rsidR="00D71343" w:rsidRDefault="00D71343" w:rsidP="00B15D47">
      <w:pPr>
        <w:ind w:left="240" w:firstLine="480"/>
      </w:pPr>
      <w:r w:rsidRPr="00D71343">
        <w:t>PC 3台；</w:t>
      </w:r>
    </w:p>
    <w:p w14:paraId="646D7C00" w14:textId="6EB343AA" w:rsidR="00D71343" w:rsidRDefault="00D71343" w:rsidP="00D71343">
      <w:pPr>
        <w:ind w:left="240" w:firstLine="480"/>
      </w:pPr>
      <w:r w:rsidRPr="00D71343">
        <w:t>Router-PT 2 台；</w:t>
      </w:r>
      <w:r>
        <w:rPr>
          <w:rFonts w:hint="eastAsia"/>
        </w:rPr>
        <w:t xml:space="preserve"> </w:t>
      </w:r>
    </w:p>
    <w:p w14:paraId="5D9E4328" w14:textId="77777777" w:rsidR="00D71343" w:rsidRDefault="00D71343" w:rsidP="00B15D47">
      <w:pPr>
        <w:ind w:left="240" w:firstLine="480"/>
      </w:pPr>
      <w:r w:rsidRPr="00D71343">
        <w:t>交叉线；</w:t>
      </w:r>
    </w:p>
    <w:p w14:paraId="159D0014" w14:textId="77777777" w:rsidR="00D71343" w:rsidRDefault="00D71343" w:rsidP="00B15D47">
      <w:pPr>
        <w:ind w:left="240" w:firstLine="480"/>
      </w:pPr>
      <w:r w:rsidRPr="00D71343">
        <w:t>DCE串口线；</w:t>
      </w:r>
    </w:p>
    <w:p w14:paraId="1942067B" w14:textId="43DFCC72" w:rsidR="00614A83" w:rsidRPr="00614A83" w:rsidRDefault="00614A83" w:rsidP="00614A83">
      <w:pPr>
        <w:pStyle w:val="4"/>
      </w:pPr>
      <w:r>
        <w:rPr>
          <w:rFonts w:hint="eastAsia"/>
        </w:rPr>
        <w:t>5、</w:t>
      </w:r>
      <w:r w:rsidRPr="00614A83">
        <w:t>实验步骤</w:t>
      </w:r>
    </w:p>
    <w:p w14:paraId="23F582AC" w14:textId="3AD63D5F" w:rsidR="00614A83" w:rsidRDefault="00614A83" w:rsidP="00614A83">
      <w:pPr>
        <w:pStyle w:val="5"/>
        <w:ind w:left="720"/>
      </w:pPr>
      <w:r>
        <w:rPr>
          <w:rFonts w:hint="eastAsia"/>
        </w:rPr>
        <w:t>(1)</w:t>
      </w:r>
      <w:r w:rsidRPr="00614A83">
        <w:t>建</w:t>
      </w:r>
      <w:r>
        <w:rPr>
          <w:rFonts w:hint="eastAsia"/>
        </w:rPr>
        <w:t>立</w:t>
      </w:r>
      <w:r w:rsidRPr="00614A83">
        <w:t>Packet Tracer 拓扑图</w:t>
      </w:r>
    </w:p>
    <w:p w14:paraId="4A409E27" w14:textId="6E37BC0D" w:rsidR="00054F36" w:rsidRDefault="00054F36" w:rsidP="00EF4286">
      <w:pPr>
        <w:pStyle w:val="af2"/>
      </w:pPr>
    </w:p>
    <w:p w14:paraId="79719512" w14:textId="61854B2B" w:rsidR="00054F36" w:rsidRDefault="00D71343" w:rsidP="003F4BD1">
      <w:pPr>
        <w:pStyle w:val="af2"/>
      </w:pPr>
      <w:r w:rsidRPr="00D71343">
        <w:rPr>
          <w:noProof/>
        </w:rPr>
        <w:lastRenderedPageBreak/>
        <w:drawing>
          <wp:inline distT="0" distB="0" distL="0" distR="0" wp14:anchorId="51A18DFB" wp14:editId="3DD0BC76">
            <wp:extent cx="4867954" cy="2695951"/>
            <wp:effectExtent l="0" t="0" r="8890" b="9525"/>
            <wp:docPr id="484111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11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62C5" w14:textId="77777777" w:rsidR="00054F36" w:rsidRDefault="00054F36" w:rsidP="00054F36">
      <w:pPr>
        <w:ind w:left="240" w:firstLine="480"/>
      </w:pPr>
    </w:p>
    <w:p w14:paraId="12148EEA" w14:textId="2A1B49E5" w:rsidR="00054F36" w:rsidRDefault="00054F36" w:rsidP="00054F36">
      <w:pPr>
        <w:pStyle w:val="5"/>
        <w:ind w:left="720"/>
      </w:pPr>
      <w:r>
        <w:rPr>
          <w:rFonts w:hint="eastAsia"/>
        </w:rPr>
        <w:t>(2)配置PC机ip</w:t>
      </w:r>
    </w:p>
    <w:tbl>
      <w:tblPr>
        <w:tblStyle w:val="af4"/>
        <w:tblW w:w="0" w:type="auto"/>
        <w:tblInd w:w="846" w:type="dxa"/>
        <w:tblLook w:val="04A0" w:firstRow="1" w:lastRow="0" w:firstColumn="1" w:lastColumn="0" w:noHBand="0" w:noVBand="1"/>
      </w:tblPr>
      <w:tblGrid>
        <w:gridCol w:w="1176"/>
        <w:gridCol w:w="1776"/>
        <w:gridCol w:w="1776"/>
        <w:gridCol w:w="1776"/>
      </w:tblGrid>
      <w:tr w:rsidR="00D71343" w14:paraId="09B983A9" w14:textId="77777777" w:rsidTr="00D71343">
        <w:tc>
          <w:tcPr>
            <w:tcW w:w="0" w:type="auto"/>
          </w:tcPr>
          <w:p w14:paraId="5B7C9674" w14:textId="77777777" w:rsidR="00D71343" w:rsidRDefault="00D71343" w:rsidP="00054F36">
            <w:pPr>
              <w:ind w:leftChars="0" w:left="0" w:firstLineChars="0" w:firstLine="0"/>
            </w:pPr>
          </w:p>
        </w:tc>
        <w:tc>
          <w:tcPr>
            <w:tcW w:w="0" w:type="auto"/>
          </w:tcPr>
          <w:p w14:paraId="55A4C525" w14:textId="2E503D78" w:rsidR="00D71343" w:rsidRDefault="00D71343" w:rsidP="00054F36">
            <w:pPr>
              <w:ind w:leftChars="0" w:left="0" w:firstLineChars="0" w:firstLine="0"/>
            </w:pPr>
            <w:r w:rsidRPr="00D71343">
              <w:t>PC0</w:t>
            </w:r>
          </w:p>
        </w:tc>
        <w:tc>
          <w:tcPr>
            <w:tcW w:w="0" w:type="auto"/>
          </w:tcPr>
          <w:p w14:paraId="200CAE36" w14:textId="5768D258" w:rsidR="00D71343" w:rsidRPr="00054F36" w:rsidRDefault="00D71343" w:rsidP="00054F36">
            <w:pPr>
              <w:ind w:leftChars="0" w:left="0" w:firstLineChars="0" w:firstLine="0"/>
            </w:pPr>
            <w:r>
              <w:rPr>
                <w:rFonts w:hint="eastAsia"/>
              </w:rPr>
              <w:t>PC1</w:t>
            </w:r>
          </w:p>
        </w:tc>
        <w:tc>
          <w:tcPr>
            <w:tcW w:w="0" w:type="auto"/>
          </w:tcPr>
          <w:p w14:paraId="2D2BF096" w14:textId="06CED586" w:rsidR="00D71343" w:rsidRDefault="00D71343" w:rsidP="00054F36">
            <w:pPr>
              <w:ind w:leftChars="0" w:left="0" w:firstLineChars="0" w:firstLine="0"/>
            </w:pPr>
            <w:r w:rsidRPr="00054F36">
              <w:t>PC</w:t>
            </w:r>
            <w:r>
              <w:rPr>
                <w:rFonts w:hint="eastAsia"/>
              </w:rPr>
              <w:t>2</w:t>
            </w:r>
          </w:p>
        </w:tc>
      </w:tr>
      <w:tr w:rsidR="00D71343" w14:paraId="267FF8D9" w14:textId="77777777" w:rsidTr="00D71343">
        <w:tc>
          <w:tcPr>
            <w:tcW w:w="0" w:type="auto"/>
          </w:tcPr>
          <w:p w14:paraId="2CFCA3B7" w14:textId="59B184D7" w:rsidR="00D71343" w:rsidRDefault="00D71343" w:rsidP="00054F36">
            <w:pPr>
              <w:ind w:leftChars="0" w:left="0" w:firstLineChars="0" w:firstLine="0"/>
            </w:pPr>
            <w:r>
              <w:rPr>
                <w:rFonts w:hint="eastAsia"/>
              </w:rPr>
              <w:t>ip</w:t>
            </w:r>
          </w:p>
        </w:tc>
        <w:tc>
          <w:tcPr>
            <w:tcW w:w="0" w:type="auto"/>
          </w:tcPr>
          <w:p w14:paraId="73217B98" w14:textId="1A0FB04F" w:rsidR="00D71343" w:rsidRDefault="00D71343" w:rsidP="00054F36">
            <w:pPr>
              <w:ind w:leftChars="0" w:left="0" w:firstLineChars="0" w:firstLine="0"/>
            </w:pPr>
            <w:r w:rsidRPr="00D71343">
              <w:t>172.16.1.2</w:t>
            </w:r>
          </w:p>
        </w:tc>
        <w:tc>
          <w:tcPr>
            <w:tcW w:w="0" w:type="auto"/>
          </w:tcPr>
          <w:p w14:paraId="606164EF" w14:textId="567299B7" w:rsidR="00D71343" w:rsidRPr="00054F36" w:rsidRDefault="00D71343" w:rsidP="00054F36">
            <w:pPr>
              <w:ind w:leftChars="0" w:left="0" w:firstLineChars="0" w:firstLine="0"/>
            </w:pPr>
            <w:r w:rsidRPr="00D71343">
              <w:t>172.16.</w:t>
            </w:r>
            <w:r>
              <w:rPr>
                <w:rFonts w:hint="eastAsia"/>
              </w:rPr>
              <w:t>2</w:t>
            </w:r>
            <w:r w:rsidRPr="00D71343">
              <w:t>.2</w:t>
            </w:r>
          </w:p>
        </w:tc>
        <w:tc>
          <w:tcPr>
            <w:tcW w:w="0" w:type="auto"/>
          </w:tcPr>
          <w:p w14:paraId="668F676F" w14:textId="23EDC0A3" w:rsidR="00D71343" w:rsidRDefault="00D71343" w:rsidP="00054F36">
            <w:pPr>
              <w:ind w:leftChars="0" w:left="0" w:firstLineChars="0" w:firstLine="0"/>
            </w:pPr>
            <w:r w:rsidRPr="00D71343">
              <w:t>172.16.</w:t>
            </w:r>
            <w:r>
              <w:rPr>
                <w:rFonts w:hint="eastAsia"/>
              </w:rPr>
              <w:t>4</w:t>
            </w:r>
            <w:r w:rsidRPr="00D71343">
              <w:t>.2</w:t>
            </w:r>
          </w:p>
        </w:tc>
      </w:tr>
      <w:tr w:rsidR="00D71343" w14:paraId="0B487913" w14:textId="77777777" w:rsidTr="00D71343">
        <w:tc>
          <w:tcPr>
            <w:tcW w:w="0" w:type="auto"/>
          </w:tcPr>
          <w:p w14:paraId="167A6969" w14:textId="3B6CD884" w:rsidR="00D71343" w:rsidRDefault="00D71343" w:rsidP="00D71343">
            <w:pPr>
              <w:ind w:leftChars="0" w:left="0" w:firstLineChars="0" w:firstLine="0"/>
            </w:pPr>
            <w:r>
              <w:rPr>
                <w:rFonts w:hint="eastAsia"/>
              </w:rPr>
              <w:t>子网掩码</w:t>
            </w:r>
          </w:p>
        </w:tc>
        <w:tc>
          <w:tcPr>
            <w:tcW w:w="0" w:type="auto"/>
          </w:tcPr>
          <w:p w14:paraId="712AAD0B" w14:textId="59BB185E" w:rsidR="00D71343" w:rsidRDefault="00D71343" w:rsidP="00D71343">
            <w:pPr>
              <w:ind w:leftChars="0" w:left="0" w:firstLineChars="0" w:firstLine="0"/>
            </w:pPr>
            <w:r w:rsidRPr="00054F36">
              <w:t>255.255.255.0</w:t>
            </w:r>
          </w:p>
        </w:tc>
        <w:tc>
          <w:tcPr>
            <w:tcW w:w="0" w:type="auto"/>
          </w:tcPr>
          <w:p w14:paraId="640DF4EB" w14:textId="492A2EB9" w:rsidR="00D71343" w:rsidRPr="00054F36" w:rsidRDefault="00D71343" w:rsidP="00D71343">
            <w:pPr>
              <w:ind w:leftChars="0" w:left="0" w:firstLineChars="0" w:firstLine="0"/>
            </w:pPr>
            <w:r w:rsidRPr="00054F36">
              <w:t>255.255.255.0</w:t>
            </w:r>
          </w:p>
        </w:tc>
        <w:tc>
          <w:tcPr>
            <w:tcW w:w="0" w:type="auto"/>
          </w:tcPr>
          <w:p w14:paraId="0D3D7F47" w14:textId="1369FCA5" w:rsidR="00D71343" w:rsidRDefault="00D71343" w:rsidP="00D71343">
            <w:pPr>
              <w:ind w:leftChars="0" w:left="0" w:firstLineChars="0" w:firstLine="0"/>
            </w:pPr>
            <w:r w:rsidRPr="00054F36">
              <w:t>255.255.255.0</w:t>
            </w:r>
          </w:p>
        </w:tc>
      </w:tr>
      <w:tr w:rsidR="00D71343" w14:paraId="78C74DFE" w14:textId="77777777" w:rsidTr="00D71343">
        <w:tc>
          <w:tcPr>
            <w:tcW w:w="0" w:type="auto"/>
          </w:tcPr>
          <w:p w14:paraId="76597CCE" w14:textId="7201D056" w:rsidR="00D71343" w:rsidRDefault="00D71343" w:rsidP="00D71343">
            <w:pPr>
              <w:ind w:leftChars="0" w:left="0" w:firstLineChars="0" w:firstLine="0"/>
            </w:pPr>
            <w:r>
              <w:rPr>
                <w:rFonts w:hint="eastAsia"/>
              </w:rPr>
              <w:t>网关</w:t>
            </w:r>
          </w:p>
        </w:tc>
        <w:tc>
          <w:tcPr>
            <w:tcW w:w="0" w:type="auto"/>
          </w:tcPr>
          <w:p w14:paraId="6215DFCC" w14:textId="74173FDF" w:rsidR="00D71343" w:rsidRDefault="00D71343" w:rsidP="00D71343">
            <w:pPr>
              <w:ind w:leftChars="0" w:left="0" w:firstLineChars="0" w:firstLine="0"/>
            </w:pPr>
            <w:r w:rsidRPr="00D71343">
              <w:t>172.16.1.1</w:t>
            </w:r>
          </w:p>
        </w:tc>
        <w:tc>
          <w:tcPr>
            <w:tcW w:w="0" w:type="auto"/>
          </w:tcPr>
          <w:p w14:paraId="0B458F73" w14:textId="4D0F15A6" w:rsidR="00D71343" w:rsidRPr="00054F36" w:rsidRDefault="00D71343" w:rsidP="00D71343">
            <w:pPr>
              <w:ind w:leftChars="0" w:left="0" w:firstLineChars="0" w:firstLine="0"/>
            </w:pPr>
            <w:r w:rsidRPr="00D71343">
              <w:t>172.16.</w:t>
            </w:r>
            <w:r>
              <w:rPr>
                <w:rFonts w:hint="eastAsia"/>
              </w:rPr>
              <w:t>2</w:t>
            </w:r>
            <w:r w:rsidRPr="00D71343">
              <w:t>.1</w:t>
            </w:r>
          </w:p>
        </w:tc>
        <w:tc>
          <w:tcPr>
            <w:tcW w:w="0" w:type="auto"/>
          </w:tcPr>
          <w:p w14:paraId="7C3783C6" w14:textId="5E73BADB" w:rsidR="00D71343" w:rsidRDefault="00D71343" w:rsidP="00D71343">
            <w:pPr>
              <w:ind w:leftChars="0" w:left="0" w:firstLineChars="0" w:firstLine="0"/>
            </w:pPr>
            <w:r w:rsidRPr="00D71343">
              <w:t>172.16.</w:t>
            </w:r>
            <w:r>
              <w:rPr>
                <w:rFonts w:hint="eastAsia"/>
              </w:rPr>
              <w:t>4</w:t>
            </w:r>
            <w:r w:rsidRPr="00D71343">
              <w:t>.1</w:t>
            </w:r>
          </w:p>
        </w:tc>
      </w:tr>
    </w:tbl>
    <w:p w14:paraId="58CA98FF" w14:textId="77777777" w:rsidR="00054F36" w:rsidRPr="00054F36" w:rsidRDefault="00054F36" w:rsidP="00054F36">
      <w:pPr>
        <w:ind w:left="240" w:firstLine="480"/>
      </w:pPr>
    </w:p>
    <w:p w14:paraId="218E9203" w14:textId="5FBCA51D" w:rsidR="00054F36" w:rsidRDefault="00054F36" w:rsidP="008D32D7">
      <w:pPr>
        <w:pStyle w:val="5"/>
        <w:ind w:left="720"/>
      </w:pPr>
      <w:r>
        <w:rPr>
          <w:rFonts w:hint="eastAsia"/>
        </w:rPr>
        <w:t>(3)</w:t>
      </w:r>
      <w:r w:rsidR="008D32D7">
        <w:rPr>
          <w:rFonts w:hint="eastAsia"/>
        </w:rPr>
        <w:t>配置路由器端口地址</w:t>
      </w:r>
    </w:p>
    <w:p w14:paraId="7E515D98" w14:textId="3DED4571" w:rsidR="008D32D7" w:rsidRPr="00C61563" w:rsidRDefault="008D32D7" w:rsidP="008D32D7">
      <w:pPr>
        <w:ind w:left="240" w:firstLine="482"/>
        <w:rPr>
          <w:b/>
          <w:bCs/>
        </w:rPr>
      </w:pPr>
      <w:r w:rsidRPr="00C61563">
        <w:rPr>
          <w:rFonts w:hint="eastAsia"/>
          <w:b/>
          <w:bCs/>
        </w:rPr>
        <w:t>路由器0:</w:t>
      </w:r>
    </w:p>
    <w:p w14:paraId="73D0C272" w14:textId="77777777" w:rsidR="009D79B1" w:rsidRDefault="009D79B1" w:rsidP="009D79B1">
      <w:pPr>
        <w:ind w:left="240" w:firstLine="480"/>
      </w:pPr>
      <w:r>
        <w:t>Router&gt;en</w:t>
      </w:r>
    </w:p>
    <w:p w14:paraId="3552F49A" w14:textId="33074A74" w:rsidR="009D79B1" w:rsidRDefault="009D79B1" w:rsidP="009D79B1">
      <w:pPr>
        <w:ind w:left="240" w:firstLine="480"/>
      </w:pPr>
      <w:r>
        <w:t>Router#conf t</w:t>
      </w:r>
    </w:p>
    <w:p w14:paraId="4A7E851F" w14:textId="46FB8CC8" w:rsidR="009D79B1" w:rsidRDefault="009D79B1" w:rsidP="009D79B1">
      <w:pPr>
        <w:ind w:left="240" w:firstLine="480"/>
      </w:pPr>
      <w:r>
        <w:t>Router(config)#host R0</w:t>
      </w:r>
      <w:r>
        <w:rPr>
          <w:rFonts w:hint="eastAsia"/>
        </w:rPr>
        <w:t xml:space="preserve"> // 命名设备</w:t>
      </w:r>
    </w:p>
    <w:p w14:paraId="3E538BB0" w14:textId="04EBD2DE" w:rsidR="009D79B1" w:rsidRDefault="009D79B1" w:rsidP="009D79B1">
      <w:pPr>
        <w:ind w:left="240" w:firstLine="480"/>
      </w:pPr>
      <w:r>
        <w:rPr>
          <w:rFonts w:hint="eastAsia"/>
        </w:rPr>
        <w:t>// 配置接口ip地址</w:t>
      </w:r>
    </w:p>
    <w:p w14:paraId="72C5D38B" w14:textId="77777777" w:rsidR="009D79B1" w:rsidRDefault="009D79B1" w:rsidP="009D79B1">
      <w:pPr>
        <w:ind w:left="240" w:firstLine="480"/>
      </w:pPr>
      <w:r>
        <w:t>R0(config)#int fa 0/0</w:t>
      </w:r>
    </w:p>
    <w:p w14:paraId="2A51812B" w14:textId="77777777" w:rsidR="009D79B1" w:rsidRDefault="009D79B1" w:rsidP="009D79B1">
      <w:pPr>
        <w:ind w:left="240" w:firstLine="480"/>
      </w:pPr>
      <w:r>
        <w:t>R0(config-if)#ip address 172.16.1.1 255.255.255.0</w:t>
      </w:r>
    </w:p>
    <w:p w14:paraId="13D52A43" w14:textId="77777777" w:rsidR="009D79B1" w:rsidRDefault="009D79B1" w:rsidP="009D79B1">
      <w:pPr>
        <w:ind w:left="240" w:firstLine="480"/>
      </w:pPr>
      <w:r>
        <w:t>R0(config-if)#no shutdown</w:t>
      </w:r>
    </w:p>
    <w:p w14:paraId="73C3056F" w14:textId="77777777" w:rsidR="009D79B1" w:rsidRDefault="009D79B1" w:rsidP="009D79B1">
      <w:pPr>
        <w:ind w:left="240" w:firstLine="480"/>
      </w:pPr>
      <w:r>
        <w:t>R0(config-if)#int fa 1/0</w:t>
      </w:r>
    </w:p>
    <w:p w14:paraId="1BB45CE7" w14:textId="77777777" w:rsidR="009D79B1" w:rsidRDefault="009D79B1" w:rsidP="009D79B1">
      <w:pPr>
        <w:ind w:left="240" w:firstLine="480"/>
      </w:pPr>
      <w:r>
        <w:t>R0(config-if)#ip address 172.16.2.1 255.255.255.0</w:t>
      </w:r>
    </w:p>
    <w:p w14:paraId="715CBAD8" w14:textId="77777777" w:rsidR="009D79B1" w:rsidRDefault="009D79B1" w:rsidP="009D79B1">
      <w:pPr>
        <w:ind w:left="240" w:firstLine="480"/>
      </w:pPr>
      <w:r>
        <w:t>R0(config-if)#no shutdown</w:t>
      </w:r>
    </w:p>
    <w:p w14:paraId="0D78E1C4" w14:textId="77777777" w:rsidR="009D79B1" w:rsidRDefault="009D79B1" w:rsidP="009D79B1">
      <w:pPr>
        <w:ind w:left="240" w:firstLine="480"/>
      </w:pPr>
      <w:r>
        <w:t>R0(config-if)#int s 2/0</w:t>
      </w:r>
    </w:p>
    <w:p w14:paraId="7179C1E4" w14:textId="77777777" w:rsidR="009D79B1" w:rsidRDefault="009D79B1" w:rsidP="009D79B1">
      <w:pPr>
        <w:ind w:left="240" w:firstLine="480"/>
      </w:pPr>
      <w:r>
        <w:t>R0(config-if)#ip address 172.16.3.1 255.255.255.0</w:t>
      </w:r>
    </w:p>
    <w:p w14:paraId="67102FAD" w14:textId="7BF5A84A" w:rsidR="009D79B1" w:rsidRDefault="009D79B1" w:rsidP="009D79B1">
      <w:pPr>
        <w:ind w:left="240" w:firstLine="480"/>
      </w:pPr>
      <w:r>
        <w:t>R0(config-if)#clock rate 64000</w:t>
      </w:r>
      <w:r>
        <w:rPr>
          <w:rFonts w:hint="eastAsia"/>
        </w:rPr>
        <w:t xml:space="preserve"> // 设置时钟</w:t>
      </w:r>
    </w:p>
    <w:p w14:paraId="7301F6C2" w14:textId="77777777" w:rsidR="009D79B1" w:rsidRDefault="009D79B1" w:rsidP="009D79B1">
      <w:pPr>
        <w:ind w:left="240" w:firstLine="480"/>
      </w:pPr>
      <w:r>
        <w:t>R0(config-if)#no shutdown</w:t>
      </w:r>
    </w:p>
    <w:p w14:paraId="75FCB773" w14:textId="1B8D4E87" w:rsidR="008D32D7" w:rsidRDefault="009D79B1" w:rsidP="003F4BD1">
      <w:pPr>
        <w:pStyle w:val="af2"/>
      </w:pPr>
      <w:r w:rsidRPr="003F4BD1">
        <w:lastRenderedPageBreak/>
        <w:drawing>
          <wp:inline distT="0" distB="0" distL="0" distR="0" wp14:anchorId="170A456C" wp14:editId="1109C8A7">
            <wp:extent cx="4436534" cy="3999076"/>
            <wp:effectExtent l="0" t="0" r="2540" b="1905"/>
            <wp:docPr id="855475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75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1585" cy="401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8E79" w14:textId="77777777" w:rsidR="003F4BD1" w:rsidRDefault="003F4BD1" w:rsidP="003F4BD1">
      <w:pPr>
        <w:pStyle w:val="21"/>
        <w:ind w:left="480"/>
      </w:pPr>
    </w:p>
    <w:p w14:paraId="03738D38" w14:textId="77777777" w:rsidR="003F4BD1" w:rsidRPr="003F4BD1" w:rsidRDefault="003F4BD1" w:rsidP="003F4BD1">
      <w:pPr>
        <w:pStyle w:val="21"/>
        <w:ind w:left="480"/>
        <w:rPr>
          <w:rFonts w:hint="eastAsia"/>
        </w:rPr>
      </w:pPr>
    </w:p>
    <w:p w14:paraId="1CC707AE" w14:textId="2B4D8FAC" w:rsidR="00EF4286" w:rsidRPr="00C61563" w:rsidRDefault="00EF4286" w:rsidP="008D32D7">
      <w:pPr>
        <w:ind w:left="240" w:firstLine="482"/>
        <w:rPr>
          <w:b/>
          <w:bCs/>
        </w:rPr>
      </w:pPr>
      <w:r w:rsidRPr="00C61563">
        <w:rPr>
          <w:rFonts w:hint="eastAsia"/>
          <w:b/>
          <w:bCs/>
        </w:rPr>
        <w:t>路由器1:</w:t>
      </w:r>
    </w:p>
    <w:p w14:paraId="212B2885" w14:textId="77777777" w:rsidR="009D79B1" w:rsidRPr="009D79B1" w:rsidRDefault="009D79B1" w:rsidP="009D79B1">
      <w:pPr>
        <w:ind w:left="240" w:firstLine="480"/>
      </w:pPr>
      <w:r w:rsidRPr="009D79B1">
        <w:t>Router&gt;en</w:t>
      </w:r>
    </w:p>
    <w:p w14:paraId="11FC2CE1" w14:textId="45B2E669" w:rsidR="009D79B1" w:rsidRPr="009D79B1" w:rsidRDefault="009D79B1" w:rsidP="009D79B1">
      <w:pPr>
        <w:ind w:left="240" w:firstLine="480"/>
      </w:pPr>
      <w:r w:rsidRPr="009D79B1">
        <w:t>Router#conf t</w:t>
      </w:r>
    </w:p>
    <w:p w14:paraId="12527B00" w14:textId="61431D48" w:rsidR="009D79B1" w:rsidRDefault="009D79B1" w:rsidP="009D79B1">
      <w:pPr>
        <w:ind w:left="240" w:firstLine="480"/>
      </w:pPr>
      <w:r w:rsidRPr="009D79B1">
        <w:t>Router(config)#host R1</w:t>
      </w:r>
      <w:r>
        <w:rPr>
          <w:rFonts w:hint="eastAsia"/>
        </w:rPr>
        <w:t xml:space="preserve"> // 命名设备</w:t>
      </w:r>
    </w:p>
    <w:p w14:paraId="01A6DF31" w14:textId="484DE6A0" w:rsidR="009D79B1" w:rsidRPr="009D79B1" w:rsidRDefault="009D79B1" w:rsidP="009D79B1">
      <w:pPr>
        <w:ind w:left="240" w:firstLine="480"/>
      </w:pPr>
      <w:r>
        <w:rPr>
          <w:rFonts w:hint="eastAsia"/>
        </w:rPr>
        <w:t>// 配置接口ip地址</w:t>
      </w:r>
    </w:p>
    <w:p w14:paraId="01455884" w14:textId="77777777" w:rsidR="009D79B1" w:rsidRPr="009D79B1" w:rsidRDefault="009D79B1" w:rsidP="009D79B1">
      <w:pPr>
        <w:ind w:left="240" w:firstLine="480"/>
      </w:pPr>
      <w:r w:rsidRPr="009D79B1">
        <w:t>R1(config)#int fa 0/0</w:t>
      </w:r>
    </w:p>
    <w:p w14:paraId="5C616531" w14:textId="77777777" w:rsidR="009D79B1" w:rsidRPr="009D79B1" w:rsidRDefault="009D79B1" w:rsidP="009D79B1">
      <w:pPr>
        <w:ind w:left="240" w:firstLine="480"/>
      </w:pPr>
      <w:r w:rsidRPr="009D79B1">
        <w:t>R1(config-if)#ip address 172.16.4.1 255.255.255.0</w:t>
      </w:r>
    </w:p>
    <w:p w14:paraId="1F73ED35" w14:textId="77777777" w:rsidR="009D79B1" w:rsidRPr="009D79B1" w:rsidRDefault="009D79B1" w:rsidP="009D79B1">
      <w:pPr>
        <w:ind w:left="240" w:firstLine="480"/>
      </w:pPr>
      <w:r w:rsidRPr="009D79B1">
        <w:t>R1(config-if)#no shutdown</w:t>
      </w:r>
    </w:p>
    <w:p w14:paraId="3D5FD87B" w14:textId="77777777" w:rsidR="009D79B1" w:rsidRPr="009D79B1" w:rsidRDefault="009D79B1" w:rsidP="009D79B1">
      <w:pPr>
        <w:ind w:left="240" w:firstLine="480"/>
      </w:pPr>
      <w:r w:rsidRPr="009D79B1">
        <w:t>R1(config-if)#int s 2/0</w:t>
      </w:r>
    </w:p>
    <w:p w14:paraId="2100B270" w14:textId="77777777" w:rsidR="009D79B1" w:rsidRPr="009D79B1" w:rsidRDefault="009D79B1" w:rsidP="009D79B1">
      <w:pPr>
        <w:ind w:left="240" w:firstLine="480"/>
      </w:pPr>
      <w:r w:rsidRPr="009D79B1">
        <w:t>R1(config-if)#ip address 172.16.3.2 255.255.255.0</w:t>
      </w:r>
    </w:p>
    <w:p w14:paraId="32CA3EAA" w14:textId="77777777" w:rsidR="009D79B1" w:rsidRPr="009D79B1" w:rsidRDefault="009D79B1" w:rsidP="009D79B1">
      <w:pPr>
        <w:ind w:left="240" w:firstLine="480"/>
      </w:pPr>
      <w:r w:rsidRPr="009D79B1">
        <w:t>R1(config-if)#no shutdown</w:t>
      </w:r>
    </w:p>
    <w:p w14:paraId="65623876" w14:textId="13D2E0A5" w:rsidR="009D79B1" w:rsidRDefault="009D79B1" w:rsidP="009D79B1">
      <w:pPr>
        <w:ind w:left="240" w:firstLine="480"/>
      </w:pPr>
      <w:r w:rsidRPr="009D79B1">
        <w:t>R1(config-if)#</w:t>
      </w:r>
    </w:p>
    <w:p w14:paraId="57CC06FF" w14:textId="77777777" w:rsidR="00EF4286" w:rsidRDefault="00EF4286" w:rsidP="008D32D7">
      <w:pPr>
        <w:ind w:left="240" w:firstLine="480"/>
      </w:pPr>
    </w:p>
    <w:p w14:paraId="06C3B4C4" w14:textId="3136C489" w:rsidR="00EF4286" w:rsidRDefault="009D79B1" w:rsidP="00EF4286">
      <w:pPr>
        <w:pStyle w:val="af2"/>
      </w:pPr>
      <w:r w:rsidRPr="009D79B1">
        <w:rPr>
          <w:noProof/>
        </w:rPr>
        <w:lastRenderedPageBreak/>
        <w:drawing>
          <wp:inline distT="0" distB="0" distL="0" distR="0" wp14:anchorId="1D1E8534" wp14:editId="76B652F7">
            <wp:extent cx="4414632" cy="3979334"/>
            <wp:effectExtent l="0" t="0" r="5080" b="2540"/>
            <wp:docPr id="655202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02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888" cy="398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9C58" w14:textId="77777777" w:rsidR="003F4BD1" w:rsidRDefault="003F4BD1" w:rsidP="003F4BD1">
      <w:pPr>
        <w:pStyle w:val="21"/>
        <w:ind w:left="480"/>
      </w:pPr>
    </w:p>
    <w:p w14:paraId="349DB524" w14:textId="77777777" w:rsidR="003F4BD1" w:rsidRPr="003F4BD1" w:rsidRDefault="003F4BD1" w:rsidP="003F4BD1">
      <w:pPr>
        <w:pStyle w:val="21"/>
        <w:ind w:left="480"/>
        <w:rPr>
          <w:rFonts w:hint="eastAsia"/>
        </w:rPr>
      </w:pPr>
    </w:p>
    <w:p w14:paraId="6889029A" w14:textId="7E52D0E5" w:rsidR="00EF4286" w:rsidRPr="00C6408B" w:rsidRDefault="00EF4286" w:rsidP="00EF4286">
      <w:pPr>
        <w:pStyle w:val="5"/>
        <w:ind w:left="720"/>
      </w:pPr>
      <w:r w:rsidRPr="00C6408B">
        <w:rPr>
          <w:rFonts w:hint="eastAsia"/>
        </w:rPr>
        <w:t>(4)</w:t>
      </w:r>
      <w:r>
        <w:rPr>
          <w:rFonts w:hint="eastAsia"/>
        </w:rPr>
        <w:t>配置路由器</w:t>
      </w:r>
      <w:r w:rsidR="009D79B1">
        <w:rPr>
          <w:rFonts w:hint="eastAsia"/>
        </w:rPr>
        <w:t>静态路由</w:t>
      </w:r>
    </w:p>
    <w:p w14:paraId="32BD5F9A" w14:textId="0404F70C" w:rsidR="00EF4286" w:rsidRPr="00502C42" w:rsidRDefault="00EF4286" w:rsidP="00EF4286">
      <w:pPr>
        <w:ind w:left="240" w:firstLine="482"/>
        <w:rPr>
          <w:b/>
          <w:bCs/>
          <w:lang w:val="pt-BR"/>
        </w:rPr>
      </w:pPr>
      <w:r w:rsidRPr="00502C42">
        <w:rPr>
          <w:rFonts w:hint="eastAsia"/>
          <w:b/>
          <w:bCs/>
          <w:lang w:val="pt-BR"/>
        </w:rPr>
        <w:t>路由器0:</w:t>
      </w:r>
    </w:p>
    <w:p w14:paraId="309BB938" w14:textId="77777777" w:rsidR="009D79B1" w:rsidRPr="004E473A" w:rsidRDefault="009D79B1" w:rsidP="009D79B1">
      <w:pPr>
        <w:ind w:left="240" w:firstLine="480"/>
        <w:rPr>
          <w:lang w:val="pt-BR"/>
        </w:rPr>
      </w:pPr>
      <w:r w:rsidRPr="004E473A">
        <w:rPr>
          <w:lang w:val="pt-BR"/>
        </w:rPr>
        <w:t>R0&gt;en</w:t>
      </w:r>
    </w:p>
    <w:p w14:paraId="3ED92647" w14:textId="2703B3C8" w:rsidR="009D79B1" w:rsidRDefault="009D79B1" w:rsidP="009D79B1">
      <w:pPr>
        <w:ind w:left="240" w:firstLine="480"/>
        <w:rPr>
          <w:lang w:val="pt-BR"/>
        </w:rPr>
      </w:pPr>
      <w:r w:rsidRPr="009D79B1">
        <w:rPr>
          <w:lang w:val="pt-BR"/>
        </w:rPr>
        <w:t>R0#conf t</w:t>
      </w:r>
      <w:r w:rsidRPr="009D79B1">
        <w:rPr>
          <w:rFonts w:hint="eastAsia"/>
          <w:lang w:val="pt-BR"/>
        </w:rPr>
        <w:t xml:space="preserve"> </w:t>
      </w:r>
    </w:p>
    <w:p w14:paraId="7B7CC039" w14:textId="60F4B06C" w:rsidR="009D79B1" w:rsidRPr="009D79B1" w:rsidRDefault="009D79B1" w:rsidP="009D79B1">
      <w:pPr>
        <w:ind w:left="240" w:firstLine="480"/>
        <w:rPr>
          <w:lang w:val="pt-BR"/>
        </w:rPr>
      </w:pPr>
      <w:r w:rsidRPr="004E473A">
        <w:rPr>
          <w:lang w:val="pt-BR"/>
        </w:rPr>
        <w:t>//</w:t>
      </w:r>
      <w:r w:rsidRPr="009D79B1">
        <w:t>加入静态路由</w:t>
      </w:r>
    </w:p>
    <w:p w14:paraId="2B9E3EF8" w14:textId="3309B0FA" w:rsidR="009D79B1" w:rsidRPr="009D79B1" w:rsidRDefault="009D79B1" w:rsidP="009D79B1">
      <w:pPr>
        <w:ind w:left="240" w:firstLine="480"/>
        <w:rPr>
          <w:lang w:val="pt-BR"/>
        </w:rPr>
      </w:pPr>
      <w:r w:rsidRPr="009D79B1">
        <w:rPr>
          <w:lang w:val="pt-BR"/>
        </w:rPr>
        <w:t>R0(config)#ip route 172.16.4.0 255.255.255.0 172.16.3.2</w:t>
      </w:r>
      <w:r w:rsidRPr="009D79B1">
        <w:rPr>
          <w:rFonts w:hint="eastAsia"/>
          <w:lang w:val="pt-BR"/>
        </w:rPr>
        <w:t xml:space="preserve"> </w:t>
      </w:r>
    </w:p>
    <w:p w14:paraId="1C805380" w14:textId="5E446E6E" w:rsidR="009D79B1" w:rsidRPr="009D79B1" w:rsidRDefault="009D79B1" w:rsidP="009D79B1">
      <w:pPr>
        <w:ind w:left="240" w:firstLine="480"/>
        <w:rPr>
          <w:lang w:val="pt-BR"/>
        </w:rPr>
      </w:pPr>
      <w:r w:rsidRPr="009D79B1">
        <w:rPr>
          <w:lang w:val="pt-BR"/>
        </w:rPr>
        <w:t>R0(config)#exit</w:t>
      </w:r>
      <w:r w:rsidRPr="009D79B1">
        <w:rPr>
          <w:rFonts w:hint="eastAsia"/>
          <w:lang w:val="pt-BR"/>
        </w:rPr>
        <w:t xml:space="preserve"> </w:t>
      </w:r>
    </w:p>
    <w:p w14:paraId="02100E99" w14:textId="65B7242D" w:rsidR="009D79B1" w:rsidRPr="009D79B1" w:rsidRDefault="009D79B1" w:rsidP="009D79B1">
      <w:pPr>
        <w:ind w:left="240" w:firstLine="480"/>
        <w:rPr>
          <w:lang w:val="pt-BR"/>
        </w:rPr>
      </w:pPr>
      <w:r>
        <w:rPr>
          <w:rFonts w:hint="eastAsia"/>
          <w:lang w:val="pt-BR"/>
        </w:rPr>
        <w:t>// 查看路由信息</w:t>
      </w:r>
    </w:p>
    <w:p w14:paraId="3D0CC6CB" w14:textId="77777777" w:rsidR="009D79B1" w:rsidRPr="004E473A" w:rsidRDefault="009D79B1" w:rsidP="009D79B1">
      <w:pPr>
        <w:ind w:left="240" w:firstLine="480"/>
        <w:rPr>
          <w:lang w:val="pt-BR"/>
        </w:rPr>
      </w:pPr>
      <w:r w:rsidRPr="004E473A">
        <w:rPr>
          <w:lang w:val="pt-BR"/>
        </w:rPr>
        <w:t>R0#show ip route</w:t>
      </w:r>
    </w:p>
    <w:p w14:paraId="2E3330F7" w14:textId="77777777" w:rsidR="009D79B1" w:rsidRPr="009D79B1" w:rsidRDefault="009D79B1" w:rsidP="009D79B1">
      <w:pPr>
        <w:ind w:left="240" w:firstLine="480"/>
      </w:pPr>
      <w:r w:rsidRPr="009D79B1">
        <w:t>Codes: C - connected, S - static, I - IGRP, R - RIP, M - mobile, B - BGP</w:t>
      </w:r>
    </w:p>
    <w:p w14:paraId="7CEA4EB1" w14:textId="77777777" w:rsidR="009D79B1" w:rsidRPr="009D79B1" w:rsidRDefault="009D79B1" w:rsidP="009D79B1">
      <w:pPr>
        <w:ind w:left="240" w:firstLine="480"/>
        <w:rPr>
          <w:lang w:val="pt-BR"/>
        </w:rPr>
      </w:pPr>
      <w:r w:rsidRPr="009D79B1">
        <w:rPr>
          <w:lang w:val="pt-BR"/>
        </w:rPr>
        <w:t>D - EIGRP, EX - EIGRP external, O - OSPF, IA - OSPF inter area</w:t>
      </w:r>
    </w:p>
    <w:p w14:paraId="43D9C9C5" w14:textId="77777777" w:rsidR="009D79B1" w:rsidRPr="009D79B1" w:rsidRDefault="009D79B1" w:rsidP="009D79B1">
      <w:pPr>
        <w:ind w:left="240" w:firstLine="480"/>
        <w:rPr>
          <w:lang w:val="pt-BR"/>
        </w:rPr>
      </w:pPr>
      <w:r w:rsidRPr="009D79B1">
        <w:rPr>
          <w:lang w:val="pt-BR"/>
        </w:rPr>
        <w:t>N1 - OSPF NSSA external type 1, N2 - OSPF NSSA external type 2</w:t>
      </w:r>
    </w:p>
    <w:p w14:paraId="151E72F2" w14:textId="77777777" w:rsidR="009D79B1" w:rsidRPr="009D79B1" w:rsidRDefault="009D79B1" w:rsidP="009D79B1">
      <w:pPr>
        <w:ind w:left="240" w:firstLine="480"/>
        <w:rPr>
          <w:lang w:val="pt-BR"/>
        </w:rPr>
      </w:pPr>
      <w:r w:rsidRPr="009D79B1">
        <w:rPr>
          <w:lang w:val="pt-BR"/>
        </w:rPr>
        <w:t>E1 - OSPF external type 1, E2 - OSPF external type 2, E - EGP</w:t>
      </w:r>
    </w:p>
    <w:p w14:paraId="4C2C625D" w14:textId="77777777" w:rsidR="009D79B1" w:rsidRPr="009D79B1" w:rsidRDefault="009D79B1" w:rsidP="009D79B1">
      <w:pPr>
        <w:ind w:left="240" w:firstLine="480"/>
      </w:pPr>
      <w:r w:rsidRPr="009D79B1">
        <w:t>i - IS-IS, L1 - IS-IS level-1, L2 - IS-IS level-2, ia - IS-IS inter area</w:t>
      </w:r>
    </w:p>
    <w:p w14:paraId="5DC66951" w14:textId="77777777" w:rsidR="009D79B1" w:rsidRPr="009D79B1" w:rsidRDefault="009D79B1" w:rsidP="009D79B1">
      <w:pPr>
        <w:ind w:left="240" w:firstLine="480"/>
      </w:pPr>
      <w:r w:rsidRPr="009D79B1">
        <w:t>* - candidate default, U - per-user static route, o - ODR</w:t>
      </w:r>
    </w:p>
    <w:p w14:paraId="1FC338F8" w14:textId="77777777" w:rsidR="009D79B1" w:rsidRPr="009D79B1" w:rsidRDefault="009D79B1" w:rsidP="009D79B1">
      <w:pPr>
        <w:ind w:left="240" w:firstLine="480"/>
      </w:pPr>
      <w:r w:rsidRPr="009D79B1">
        <w:t>P - periodic downloaded static route</w:t>
      </w:r>
    </w:p>
    <w:p w14:paraId="1F6D5531" w14:textId="77777777" w:rsidR="009D79B1" w:rsidRPr="009D79B1" w:rsidRDefault="009D79B1" w:rsidP="009D79B1">
      <w:pPr>
        <w:ind w:left="240" w:firstLine="480"/>
      </w:pPr>
    </w:p>
    <w:p w14:paraId="4069FD23" w14:textId="77777777" w:rsidR="009D79B1" w:rsidRPr="009D79B1" w:rsidRDefault="009D79B1" w:rsidP="009D79B1">
      <w:pPr>
        <w:ind w:left="240" w:firstLine="480"/>
      </w:pPr>
      <w:r w:rsidRPr="009D79B1">
        <w:t>Gateway of last resort is not set</w:t>
      </w:r>
    </w:p>
    <w:p w14:paraId="3D20F45E" w14:textId="77777777" w:rsidR="009D79B1" w:rsidRPr="009D79B1" w:rsidRDefault="009D79B1" w:rsidP="009D79B1">
      <w:pPr>
        <w:ind w:left="240" w:firstLine="480"/>
      </w:pPr>
    </w:p>
    <w:p w14:paraId="344B8D05" w14:textId="77777777" w:rsidR="009D79B1" w:rsidRPr="009D79B1" w:rsidRDefault="009D79B1" w:rsidP="009D79B1">
      <w:pPr>
        <w:ind w:left="240" w:firstLine="480"/>
      </w:pPr>
      <w:r w:rsidRPr="009D79B1">
        <w:t>172.16.0.0/24 is subnetted, 4 subnets</w:t>
      </w:r>
    </w:p>
    <w:p w14:paraId="516DCE9C" w14:textId="77777777" w:rsidR="009D79B1" w:rsidRPr="009D79B1" w:rsidRDefault="009D79B1" w:rsidP="009D79B1">
      <w:pPr>
        <w:ind w:left="240" w:firstLine="480"/>
      </w:pPr>
      <w:r w:rsidRPr="009D79B1">
        <w:t>C 172.16.1.0 is directly connected, FastEthernet0/0</w:t>
      </w:r>
    </w:p>
    <w:p w14:paraId="7C9C0FAF" w14:textId="77777777" w:rsidR="009D79B1" w:rsidRPr="009D79B1" w:rsidRDefault="009D79B1" w:rsidP="009D79B1">
      <w:pPr>
        <w:ind w:left="240" w:firstLine="480"/>
      </w:pPr>
      <w:r w:rsidRPr="009D79B1">
        <w:t>C 172.16.2.0 is directly connected, FastEthernet1/0</w:t>
      </w:r>
    </w:p>
    <w:p w14:paraId="0A12A4B0" w14:textId="77777777" w:rsidR="009D79B1" w:rsidRPr="009D79B1" w:rsidRDefault="009D79B1" w:rsidP="009D79B1">
      <w:pPr>
        <w:ind w:left="240" w:firstLine="480"/>
      </w:pPr>
      <w:r w:rsidRPr="009D79B1">
        <w:t>C 172.16.3.0 is directly connected, Serial2/0</w:t>
      </w:r>
    </w:p>
    <w:p w14:paraId="0844AE03" w14:textId="77777777" w:rsidR="009D79B1" w:rsidRPr="009D79B1" w:rsidRDefault="009D79B1" w:rsidP="009D79B1">
      <w:pPr>
        <w:ind w:left="240" w:firstLine="480"/>
      </w:pPr>
      <w:r w:rsidRPr="009D79B1">
        <w:t>S 172.16.4.0 [1/0] via 172.16.3.2</w:t>
      </w:r>
    </w:p>
    <w:p w14:paraId="5B6A4B7F" w14:textId="4DD453CC" w:rsidR="00EF4286" w:rsidRPr="00EF4286" w:rsidRDefault="009D79B1" w:rsidP="009D79B1">
      <w:pPr>
        <w:ind w:left="240" w:firstLine="480"/>
      </w:pPr>
      <w:r w:rsidRPr="009D79B1">
        <w:t>R0#</w:t>
      </w:r>
      <w:r>
        <w:rPr>
          <w:rFonts w:hint="eastAsia"/>
        </w:rPr>
        <w:t xml:space="preserve"> </w:t>
      </w:r>
    </w:p>
    <w:p w14:paraId="43AB4175" w14:textId="2DEF52C5" w:rsidR="00EF4286" w:rsidRDefault="009D79B1" w:rsidP="00EF4286">
      <w:pPr>
        <w:pStyle w:val="af2"/>
      </w:pPr>
      <w:r w:rsidRPr="009D79B1">
        <w:rPr>
          <w:noProof/>
        </w:rPr>
        <w:drawing>
          <wp:inline distT="0" distB="0" distL="0" distR="0" wp14:anchorId="514715B3" wp14:editId="372C4F14">
            <wp:extent cx="4558381" cy="4258733"/>
            <wp:effectExtent l="0" t="0" r="0" b="8890"/>
            <wp:docPr id="1583386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86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309" cy="426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D56D" w14:textId="77777777" w:rsidR="003F4BD1" w:rsidRDefault="003F4BD1" w:rsidP="003F4BD1">
      <w:pPr>
        <w:pStyle w:val="21"/>
        <w:ind w:left="480"/>
      </w:pPr>
    </w:p>
    <w:p w14:paraId="67909261" w14:textId="77777777" w:rsidR="003F4BD1" w:rsidRPr="003F4BD1" w:rsidRDefault="003F4BD1" w:rsidP="003F4BD1">
      <w:pPr>
        <w:pStyle w:val="21"/>
        <w:ind w:left="480"/>
        <w:rPr>
          <w:rFonts w:hint="eastAsia"/>
        </w:rPr>
      </w:pPr>
    </w:p>
    <w:p w14:paraId="36A9347C" w14:textId="773D9D80" w:rsidR="00EF4286" w:rsidRPr="00502C42" w:rsidRDefault="00EF4286" w:rsidP="00EF4286">
      <w:pPr>
        <w:ind w:left="240" w:firstLine="482"/>
        <w:rPr>
          <w:b/>
          <w:bCs/>
          <w:lang w:val="pt-BR"/>
        </w:rPr>
      </w:pPr>
      <w:r w:rsidRPr="00502C42">
        <w:rPr>
          <w:rFonts w:hint="eastAsia"/>
          <w:b/>
          <w:bCs/>
        </w:rPr>
        <w:t>路由器</w:t>
      </w:r>
      <w:r w:rsidRPr="00502C42">
        <w:rPr>
          <w:rFonts w:hint="eastAsia"/>
          <w:b/>
          <w:bCs/>
          <w:lang w:val="pt-BR"/>
        </w:rPr>
        <w:t>1:</w:t>
      </w:r>
    </w:p>
    <w:p w14:paraId="365D839A" w14:textId="77777777" w:rsidR="009D79B1" w:rsidRPr="004E473A" w:rsidRDefault="009D79B1" w:rsidP="009D79B1">
      <w:pPr>
        <w:ind w:left="240" w:firstLine="480"/>
        <w:rPr>
          <w:lang w:val="pt-BR"/>
        </w:rPr>
      </w:pPr>
      <w:r w:rsidRPr="004E473A">
        <w:rPr>
          <w:lang w:val="pt-BR"/>
        </w:rPr>
        <w:t>R1&gt;en</w:t>
      </w:r>
    </w:p>
    <w:p w14:paraId="43383CCD" w14:textId="27485F5A" w:rsidR="009D79B1" w:rsidRPr="004E473A" w:rsidRDefault="009D79B1" w:rsidP="009D79B1">
      <w:pPr>
        <w:ind w:left="240" w:firstLine="480"/>
        <w:rPr>
          <w:lang w:val="pt-BR"/>
        </w:rPr>
      </w:pPr>
      <w:r w:rsidRPr="004E473A">
        <w:rPr>
          <w:lang w:val="pt-BR"/>
        </w:rPr>
        <w:t>R1#conf t</w:t>
      </w:r>
      <w:r w:rsidRPr="004E473A">
        <w:rPr>
          <w:rFonts w:hint="eastAsia"/>
          <w:lang w:val="pt-BR"/>
        </w:rPr>
        <w:t xml:space="preserve"> </w:t>
      </w:r>
    </w:p>
    <w:p w14:paraId="01D400CF" w14:textId="232505EF" w:rsidR="009D79B1" w:rsidRPr="009D79B1" w:rsidRDefault="009D79B1" w:rsidP="009D79B1">
      <w:pPr>
        <w:ind w:left="240" w:firstLine="480"/>
        <w:rPr>
          <w:lang w:val="pt-BR"/>
        </w:rPr>
      </w:pPr>
      <w:r w:rsidRPr="004E473A">
        <w:rPr>
          <w:lang w:val="pt-BR"/>
        </w:rPr>
        <w:t>//</w:t>
      </w:r>
      <w:r w:rsidRPr="009D79B1">
        <w:t>加入静态路由</w:t>
      </w:r>
    </w:p>
    <w:p w14:paraId="5F816F05" w14:textId="77777777" w:rsidR="009D79B1" w:rsidRPr="004E473A" w:rsidRDefault="009D79B1" w:rsidP="009D79B1">
      <w:pPr>
        <w:ind w:left="240" w:firstLine="480"/>
        <w:rPr>
          <w:lang w:val="pt-BR"/>
        </w:rPr>
      </w:pPr>
      <w:r w:rsidRPr="004E473A">
        <w:rPr>
          <w:lang w:val="pt-BR"/>
        </w:rPr>
        <w:t xml:space="preserve">R1(config)#ip route 0.0.0.0 0.0.0.0 172.16.3.1 </w:t>
      </w:r>
    </w:p>
    <w:p w14:paraId="038CF7E6" w14:textId="77777777" w:rsidR="009D79B1" w:rsidRPr="004E473A" w:rsidRDefault="009D79B1" w:rsidP="009D79B1">
      <w:pPr>
        <w:ind w:left="240" w:firstLine="480"/>
        <w:rPr>
          <w:lang w:val="pt-BR"/>
        </w:rPr>
      </w:pPr>
      <w:r w:rsidRPr="004E473A">
        <w:rPr>
          <w:lang w:val="pt-BR"/>
        </w:rPr>
        <w:t>R1(config)#exit</w:t>
      </w:r>
    </w:p>
    <w:p w14:paraId="5E00194B" w14:textId="3BA0CEA9" w:rsidR="009D79B1" w:rsidRPr="009D79B1" w:rsidRDefault="009D79B1" w:rsidP="009D79B1">
      <w:pPr>
        <w:ind w:left="240" w:firstLine="480"/>
        <w:rPr>
          <w:lang w:val="pt-BR"/>
        </w:rPr>
      </w:pPr>
      <w:r>
        <w:rPr>
          <w:rFonts w:hint="eastAsia"/>
          <w:lang w:val="pt-BR"/>
        </w:rPr>
        <w:t>// 查看路由信息</w:t>
      </w:r>
    </w:p>
    <w:p w14:paraId="44D74D34" w14:textId="77777777" w:rsidR="009D79B1" w:rsidRPr="004E473A" w:rsidRDefault="009D79B1" w:rsidP="009D79B1">
      <w:pPr>
        <w:ind w:left="240" w:firstLine="480"/>
        <w:rPr>
          <w:lang w:val="pt-BR"/>
        </w:rPr>
      </w:pPr>
      <w:r w:rsidRPr="004E473A">
        <w:rPr>
          <w:lang w:val="pt-BR"/>
        </w:rPr>
        <w:t>R1#show ip route</w:t>
      </w:r>
    </w:p>
    <w:p w14:paraId="12B9A081" w14:textId="77777777" w:rsidR="009D79B1" w:rsidRPr="004E473A" w:rsidRDefault="009D79B1" w:rsidP="009D79B1">
      <w:pPr>
        <w:ind w:left="240" w:firstLine="480"/>
        <w:rPr>
          <w:lang w:val="pt-BR"/>
        </w:rPr>
      </w:pPr>
      <w:r w:rsidRPr="004E473A">
        <w:rPr>
          <w:lang w:val="pt-BR"/>
        </w:rPr>
        <w:t>Codes: C - connected, S - static, I - IGRP, R - RIP, M - mobile, B - BGP</w:t>
      </w:r>
    </w:p>
    <w:p w14:paraId="764F3BD1" w14:textId="77777777" w:rsidR="009D79B1" w:rsidRPr="009D79B1" w:rsidRDefault="009D79B1" w:rsidP="009D79B1">
      <w:pPr>
        <w:ind w:left="240" w:firstLine="480"/>
        <w:rPr>
          <w:lang w:val="pt-BR"/>
        </w:rPr>
      </w:pPr>
      <w:r w:rsidRPr="009D79B1">
        <w:rPr>
          <w:lang w:val="pt-BR"/>
        </w:rPr>
        <w:t>D - EIGRP, EX - EIGRP external, O - OSPF, IA - OSPF inter area</w:t>
      </w:r>
    </w:p>
    <w:p w14:paraId="58B6C1A7" w14:textId="77777777" w:rsidR="009D79B1" w:rsidRPr="009D79B1" w:rsidRDefault="009D79B1" w:rsidP="009D79B1">
      <w:pPr>
        <w:ind w:left="240" w:firstLine="480"/>
        <w:rPr>
          <w:lang w:val="pt-BR"/>
        </w:rPr>
      </w:pPr>
      <w:r w:rsidRPr="009D79B1">
        <w:rPr>
          <w:lang w:val="pt-BR"/>
        </w:rPr>
        <w:t>N1 - OSPF NSSA external type 1, N2 - OSPF NSSA external type 2</w:t>
      </w:r>
    </w:p>
    <w:p w14:paraId="762FFFE7" w14:textId="77777777" w:rsidR="009D79B1" w:rsidRPr="009D79B1" w:rsidRDefault="009D79B1" w:rsidP="009D79B1">
      <w:pPr>
        <w:ind w:left="240" w:firstLine="480"/>
        <w:rPr>
          <w:lang w:val="pt-BR"/>
        </w:rPr>
      </w:pPr>
      <w:r w:rsidRPr="009D79B1">
        <w:rPr>
          <w:lang w:val="pt-BR"/>
        </w:rPr>
        <w:t>E1 - OSPF external type 1, E2 - OSPF external type 2, E - EGP</w:t>
      </w:r>
    </w:p>
    <w:p w14:paraId="2A7931C3" w14:textId="77777777" w:rsidR="009D79B1" w:rsidRPr="009D79B1" w:rsidRDefault="009D79B1" w:rsidP="009D79B1">
      <w:pPr>
        <w:ind w:left="240" w:firstLine="480"/>
      </w:pPr>
      <w:r w:rsidRPr="009D79B1">
        <w:lastRenderedPageBreak/>
        <w:t>i - IS-IS, L1 - IS-IS level-1, L2 - IS-IS level-2, ia - IS-IS inter area</w:t>
      </w:r>
    </w:p>
    <w:p w14:paraId="0676CE99" w14:textId="77777777" w:rsidR="009D79B1" w:rsidRPr="009D79B1" w:rsidRDefault="009D79B1" w:rsidP="009D79B1">
      <w:pPr>
        <w:ind w:left="240" w:firstLine="480"/>
      </w:pPr>
      <w:r w:rsidRPr="009D79B1">
        <w:t>* - candidate default, U - per-user static route, o - ODR</w:t>
      </w:r>
    </w:p>
    <w:p w14:paraId="16E0855F" w14:textId="77777777" w:rsidR="009D79B1" w:rsidRPr="009D79B1" w:rsidRDefault="009D79B1" w:rsidP="009D79B1">
      <w:pPr>
        <w:ind w:left="240" w:firstLine="480"/>
      </w:pPr>
      <w:r w:rsidRPr="009D79B1">
        <w:t>P - periodic downloaded static route</w:t>
      </w:r>
    </w:p>
    <w:p w14:paraId="3E69536C" w14:textId="77777777" w:rsidR="009D79B1" w:rsidRPr="009D79B1" w:rsidRDefault="009D79B1" w:rsidP="009D79B1">
      <w:pPr>
        <w:ind w:left="240" w:firstLine="480"/>
      </w:pPr>
    </w:p>
    <w:p w14:paraId="69B21BC4" w14:textId="77777777" w:rsidR="009D79B1" w:rsidRPr="009D79B1" w:rsidRDefault="009D79B1" w:rsidP="009D79B1">
      <w:pPr>
        <w:ind w:left="240" w:firstLine="480"/>
      </w:pPr>
      <w:r w:rsidRPr="009D79B1">
        <w:t>Gateway of last resort is 172.16.3.1 to network 0.0.0.0</w:t>
      </w:r>
    </w:p>
    <w:p w14:paraId="70E01D9E" w14:textId="77777777" w:rsidR="009D79B1" w:rsidRPr="009D79B1" w:rsidRDefault="009D79B1" w:rsidP="009D79B1">
      <w:pPr>
        <w:ind w:left="240" w:firstLine="480"/>
      </w:pPr>
    </w:p>
    <w:p w14:paraId="60DD3A6C" w14:textId="77777777" w:rsidR="009D79B1" w:rsidRPr="009D79B1" w:rsidRDefault="009D79B1" w:rsidP="009D79B1">
      <w:pPr>
        <w:ind w:left="240" w:firstLine="480"/>
      </w:pPr>
      <w:r w:rsidRPr="009D79B1">
        <w:t>172.16.0.0/24 is subnetted, 2 subnets</w:t>
      </w:r>
    </w:p>
    <w:p w14:paraId="22171D2C" w14:textId="77777777" w:rsidR="009D79B1" w:rsidRPr="009D79B1" w:rsidRDefault="009D79B1" w:rsidP="009D79B1">
      <w:pPr>
        <w:ind w:left="240" w:firstLine="480"/>
      </w:pPr>
      <w:r w:rsidRPr="009D79B1">
        <w:t>C 172.16.3.0 is directly connected, Serial2/0</w:t>
      </w:r>
    </w:p>
    <w:p w14:paraId="6BC6F5F3" w14:textId="77777777" w:rsidR="009D79B1" w:rsidRPr="009D79B1" w:rsidRDefault="009D79B1" w:rsidP="009D79B1">
      <w:pPr>
        <w:ind w:left="240" w:firstLine="480"/>
      </w:pPr>
      <w:r w:rsidRPr="009D79B1">
        <w:t>C 172.16.4.0 is directly connected, FastEthernet0/0</w:t>
      </w:r>
    </w:p>
    <w:p w14:paraId="4AD66ABB" w14:textId="77777777" w:rsidR="009D79B1" w:rsidRPr="009D79B1" w:rsidRDefault="009D79B1" w:rsidP="009D79B1">
      <w:pPr>
        <w:ind w:left="240" w:firstLine="480"/>
      </w:pPr>
      <w:r w:rsidRPr="009D79B1">
        <w:t>S* 0.0.0.0/0 [1/0] via 172.16.3.1</w:t>
      </w:r>
    </w:p>
    <w:p w14:paraId="13B50741" w14:textId="1EC960BA" w:rsidR="009D79B1" w:rsidRDefault="009D79B1" w:rsidP="009D79B1">
      <w:pPr>
        <w:ind w:left="240" w:firstLine="480"/>
      </w:pPr>
      <w:r w:rsidRPr="009D79B1">
        <w:t>R1#</w:t>
      </w:r>
    </w:p>
    <w:p w14:paraId="1688EB7C" w14:textId="43A29063" w:rsidR="00EF4286" w:rsidRDefault="00502C42" w:rsidP="00EF4286">
      <w:pPr>
        <w:pStyle w:val="af2"/>
      </w:pPr>
      <w:r w:rsidRPr="00502C42">
        <w:rPr>
          <w:noProof/>
        </w:rPr>
        <w:drawing>
          <wp:inline distT="0" distB="0" distL="0" distR="0" wp14:anchorId="4E8A0FC3" wp14:editId="2CA3D125">
            <wp:extent cx="4658845" cy="4199467"/>
            <wp:effectExtent l="0" t="0" r="8890" b="0"/>
            <wp:docPr id="345860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60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150" cy="420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3D66" w14:textId="77777777" w:rsidR="003F4BD1" w:rsidRDefault="003F4BD1" w:rsidP="003F4BD1">
      <w:pPr>
        <w:pStyle w:val="21"/>
        <w:ind w:left="480"/>
      </w:pPr>
    </w:p>
    <w:p w14:paraId="144960AA" w14:textId="77777777" w:rsidR="003F4BD1" w:rsidRPr="003F4BD1" w:rsidRDefault="003F4BD1" w:rsidP="003F4BD1">
      <w:pPr>
        <w:pStyle w:val="21"/>
        <w:ind w:left="480"/>
        <w:rPr>
          <w:rFonts w:hint="eastAsia"/>
        </w:rPr>
      </w:pPr>
    </w:p>
    <w:p w14:paraId="5A47E10D" w14:textId="3EFDD807" w:rsidR="00EF4286" w:rsidRDefault="00EF4286" w:rsidP="00EF4286">
      <w:pPr>
        <w:pStyle w:val="5"/>
        <w:ind w:left="720"/>
      </w:pPr>
      <w:r>
        <w:rPr>
          <w:rFonts w:hint="eastAsia"/>
        </w:rPr>
        <w:lastRenderedPageBreak/>
        <w:t>(5)</w:t>
      </w:r>
      <w:r w:rsidR="007B6B7F">
        <w:rPr>
          <w:rFonts w:hint="eastAsia"/>
        </w:rPr>
        <w:t>检查连通性</w:t>
      </w:r>
    </w:p>
    <w:p w14:paraId="04F0D0BA" w14:textId="17B0FFFA" w:rsidR="00EF4286" w:rsidRDefault="00502C42" w:rsidP="003F4BD1">
      <w:pPr>
        <w:pStyle w:val="af2"/>
      </w:pPr>
      <w:r w:rsidRPr="00502C42">
        <w:rPr>
          <w:noProof/>
        </w:rPr>
        <w:drawing>
          <wp:inline distT="0" distB="0" distL="0" distR="0" wp14:anchorId="7C58C8B9" wp14:editId="44B1E467">
            <wp:extent cx="4588933" cy="4136449"/>
            <wp:effectExtent l="0" t="0" r="2540" b="0"/>
            <wp:docPr id="622240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40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7488" cy="41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2E37" w14:textId="77777777" w:rsidR="00C61563" w:rsidRDefault="00C61563" w:rsidP="00C61563">
      <w:pPr>
        <w:ind w:left="240" w:firstLine="480"/>
      </w:pPr>
      <w:r>
        <w:rPr>
          <w:rFonts w:hint="eastAsia"/>
        </w:rPr>
        <w:t>PC0 ping PC2 reply</w:t>
      </w:r>
    </w:p>
    <w:p w14:paraId="58EF3453" w14:textId="77777777" w:rsidR="00C61563" w:rsidRDefault="00C61563" w:rsidP="00EF4286">
      <w:pPr>
        <w:ind w:left="240" w:firstLine="480"/>
      </w:pPr>
    </w:p>
    <w:p w14:paraId="32DE5E9C" w14:textId="3BF7ACFF" w:rsidR="00502C42" w:rsidRDefault="00502C42" w:rsidP="003F4BD1">
      <w:pPr>
        <w:pStyle w:val="af2"/>
      </w:pPr>
      <w:r w:rsidRPr="00502C42">
        <w:rPr>
          <w:noProof/>
        </w:rPr>
        <w:lastRenderedPageBreak/>
        <w:drawing>
          <wp:inline distT="0" distB="0" distL="0" distR="0" wp14:anchorId="27B48D9A" wp14:editId="1C567698">
            <wp:extent cx="4394200" cy="3960917"/>
            <wp:effectExtent l="0" t="0" r="6350" b="1905"/>
            <wp:docPr id="53348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8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618" cy="396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10FA" w14:textId="2318DEBD" w:rsidR="00502C42" w:rsidRDefault="00502C42" w:rsidP="00502C42">
      <w:pPr>
        <w:ind w:left="240" w:firstLine="480"/>
      </w:pPr>
      <w:r>
        <w:rPr>
          <w:rFonts w:hint="eastAsia"/>
        </w:rPr>
        <w:t>PC1 ping PC2 reply</w:t>
      </w:r>
    </w:p>
    <w:p w14:paraId="16191072" w14:textId="77777777" w:rsidR="00502C42" w:rsidRDefault="00502C42" w:rsidP="00EF4286">
      <w:pPr>
        <w:ind w:left="240" w:firstLine="480"/>
      </w:pPr>
    </w:p>
    <w:p w14:paraId="5216B40A" w14:textId="6105D1FD" w:rsidR="00502C42" w:rsidRPr="00502C42" w:rsidRDefault="004E6EF2" w:rsidP="00502C42">
      <w:pPr>
        <w:pStyle w:val="5"/>
        <w:ind w:left="720"/>
      </w:pPr>
      <w:r>
        <w:rPr>
          <w:rFonts w:hint="eastAsia"/>
        </w:rPr>
        <w:t>(6)配置</w:t>
      </w:r>
      <w:r w:rsidR="00502C42" w:rsidRPr="009D79B1">
        <w:t>标准IP访问控制列表</w:t>
      </w:r>
    </w:p>
    <w:p w14:paraId="1C4BE7E6" w14:textId="6B0061BF" w:rsidR="004E6EF2" w:rsidRPr="004E473A" w:rsidRDefault="004E6EF2" w:rsidP="004E6EF2">
      <w:pPr>
        <w:ind w:left="240" w:firstLine="482"/>
        <w:rPr>
          <w:b/>
          <w:bCs/>
        </w:rPr>
      </w:pPr>
      <w:r w:rsidRPr="00502C42">
        <w:rPr>
          <w:rFonts w:hint="eastAsia"/>
          <w:b/>
          <w:bCs/>
        </w:rPr>
        <w:t>路由器</w:t>
      </w:r>
      <w:r w:rsidRPr="004E473A">
        <w:rPr>
          <w:rFonts w:hint="eastAsia"/>
          <w:b/>
          <w:bCs/>
        </w:rPr>
        <w:t>0:</w:t>
      </w:r>
    </w:p>
    <w:p w14:paraId="36549DD5" w14:textId="77777777" w:rsidR="00502C42" w:rsidRPr="004E473A" w:rsidRDefault="00502C42" w:rsidP="00502C42">
      <w:pPr>
        <w:ind w:left="240" w:firstLine="480"/>
      </w:pPr>
      <w:r w:rsidRPr="004E473A">
        <w:t>R0&gt;en</w:t>
      </w:r>
    </w:p>
    <w:p w14:paraId="07A6A963" w14:textId="77777777" w:rsidR="00502C42" w:rsidRPr="004E473A" w:rsidRDefault="00502C42" w:rsidP="00502C42">
      <w:pPr>
        <w:ind w:left="240" w:firstLine="480"/>
      </w:pPr>
      <w:r w:rsidRPr="004E473A">
        <w:t>R0#conf t</w:t>
      </w:r>
    </w:p>
    <w:p w14:paraId="2F87060A" w14:textId="3393419D" w:rsidR="00502C42" w:rsidRDefault="00502C42" w:rsidP="00502C42">
      <w:pPr>
        <w:ind w:left="240" w:firstLine="480"/>
      </w:pPr>
      <w:r w:rsidRPr="004E473A">
        <w:rPr>
          <w:rFonts w:hint="eastAsia"/>
        </w:rPr>
        <w:t xml:space="preserve">// </w:t>
      </w:r>
      <w:r w:rsidRPr="00502C42">
        <w:t>建立标准访问控制列表编号为1，允许172.16.1.0 网络通过</w:t>
      </w:r>
    </w:p>
    <w:p w14:paraId="10030DBE" w14:textId="62879D33" w:rsidR="00502C42" w:rsidRDefault="00502C42" w:rsidP="00502C42">
      <w:pPr>
        <w:ind w:left="240" w:firstLine="480"/>
      </w:pPr>
      <w:r w:rsidRPr="00502C42">
        <w:t>R0(config)#access-list 1 permit 172.16.1.0 0.0.0.255</w:t>
      </w:r>
    </w:p>
    <w:p w14:paraId="2543376A" w14:textId="4D2543AA" w:rsidR="00502C42" w:rsidRPr="00502C42" w:rsidRDefault="00502C42" w:rsidP="00502C42">
      <w:pPr>
        <w:ind w:left="240" w:firstLine="480"/>
      </w:pPr>
      <w:r w:rsidRPr="00502C42">
        <w:t>//</w:t>
      </w:r>
      <w:r>
        <w:rPr>
          <w:rFonts w:hint="eastAsia"/>
        </w:rPr>
        <w:t xml:space="preserve"> </w:t>
      </w:r>
      <w:r w:rsidRPr="00502C42">
        <w:t>拒绝172.16.2.0 网络通过</w:t>
      </w:r>
    </w:p>
    <w:p w14:paraId="6032F0D0" w14:textId="77777777" w:rsidR="00502C42" w:rsidRPr="00502C42" w:rsidRDefault="00502C42" w:rsidP="00502C42">
      <w:pPr>
        <w:ind w:left="240" w:firstLine="480"/>
      </w:pPr>
      <w:r w:rsidRPr="00502C42">
        <w:t>R0(config)#access-list 1 deny 172.16.2.0 0.0.0.255</w:t>
      </w:r>
    </w:p>
    <w:p w14:paraId="3742B3DD" w14:textId="29A1BF6E" w:rsidR="00502C42" w:rsidRPr="00502C42" w:rsidRDefault="00502C42" w:rsidP="00502C42">
      <w:pPr>
        <w:ind w:left="240" w:firstLine="480"/>
      </w:pPr>
      <w:r w:rsidRPr="00502C42">
        <w:t xml:space="preserve">R0(config)#int s2/0 </w:t>
      </w:r>
    </w:p>
    <w:p w14:paraId="14FB05B9" w14:textId="77777777" w:rsidR="00502C42" w:rsidRPr="00502C42" w:rsidRDefault="00502C42" w:rsidP="00502C42">
      <w:pPr>
        <w:ind w:left="240" w:firstLine="480"/>
      </w:pPr>
      <w:r w:rsidRPr="00502C42">
        <w:t xml:space="preserve">R0(config-if)#ip access-group 1 out </w:t>
      </w:r>
    </w:p>
    <w:p w14:paraId="7D1734EA" w14:textId="77777777" w:rsidR="00502C42" w:rsidRDefault="00502C42" w:rsidP="00502C42">
      <w:pPr>
        <w:ind w:left="240" w:firstLine="480"/>
      </w:pPr>
      <w:r w:rsidRPr="00502C42">
        <w:t>R0(config-if)#exit</w:t>
      </w:r>
    </w:p>
    <w:p w14:paraId="6654719B" w14:textId="638EDE9C" w:rsidR="00502C42" w:rsidRPr="00502C42" w:rsidRDefault="00502C42" w:rsidP="00502C42">
      <w:pPr>
        <w:ind w:left="240" w:firstLine="480"/>
      </w:pPr>
      <w:r>
        <w:rPr>
          <w:rFonts w:hint="eastAsia"/>
        </w:rPr>
        <w:t xml:space="preserve">// </w:t>
      </w:r>
      <w:r w:rsidRPr="00502C42">
        <w:t>建立标准访问控制列表 5ijsj</w:t>
      </w:r>
    </w:p>
    <w:p w14:paraId="7E55E360" w14:textId="77777777" w:rsidR="00502C42" w:rsidRDefault="00502C42" w:rsidP="00502C42">
      <w:pPr>
        <w:ind w:left="240" w:firstLine="480"/>
      </w:pPr>
      <w:r w:rsidRPr="00502C42">
        <w:t>R0(config)#ip access-list standard 5ijsj</w:t>
      </w:r>
    </w:p>
    <w:p w14:paraId="42865493" w14:textId="77777777" w:rsidR="00502C42" w:rsidRDefault="00502C42" w:rsidP="00502C42">
      <w:pPr>
        <w:ind w:left="240" w:firstLine="480"/>
      </w:pPr>
      <w:r w:rsidRPr="00502C42">
        <w:t>//</w:t>
      </w:r>
      <w:r>
        <w:rPr>
          <w:rFonts w:hint="eastAsia"/>
        </w:rPr>
        <w:t xml:space="preserve"> </w:t>
      </w:r>
      <w:r w:rsidRPr="00502C42">
        <w:t>允许 172.16.1.0 网络通过</w:t>
      </w:r>
    </w:p>
    <w:p w14:paraId="71DC2271" w14:textId="7E718739" w:rsidR="00502C42" w:rsidRPr="00502C42" w:rsidRDefault="00502C42" w:rsidP="00502C42">
      <w:pPr>
        <w:ind w:left="240" w:firstLine="480"/>
      </w:pPr>
      <w:r>
        <w:rPr>
          <w:rFonts w:hint="eastAsia"/>
        </w:rPr>
        <w:t xml:space="preserve">// </w:t>
      </w:r>
      <w:r w:rsidRPr="00502C42">
        <w:t>访问控制列表最后隐含了一条deny any 的规则，匹配的顺序是从上至下，当条件匹配即执行操作。</w:t>
      </w:r>
    </w:p>
    <w:p w14:paraId="4000C925" w14:textId="77777777" w:rsidR="00502C42" w:rsidRDefault="00502C42" w:rsidP="00502C42">
      <w:pPr>
        <w:ind w:left="240" w:firstLine="480"/>
        <w:rPr>
          <w:lang w:val="pt-BR"/>
        </w:rPr>
      </w:pPr>
      <w:r w:rsidRPr="00502C42">
        <w:rPr>
          <w:lang w:val="pt-BR"/>
        </w:rPr>
        <w:t>R0(config-std-nacl)#permit 172.16.1.0 0.0.0.255</w:t>
      </w:r>
    </w:p>
    <w:p w14:paraId="1C1413D7" w14:textId="545388F5" w:rsidR="00502C42" w:rsidRPr="004E473A" w:rsidRDefault="00502C42" w:rsidP="00502C42">
      <w:pPr>
        <w:ind w:left="240" w:firstLine="480"/>
        <w:rPr>
          <w:lang w:val="pt-BR"/>
        </w:rPr>
      </w:pPr>
      <w:r>
        <w:rPr>
          <w:rFonts w:hint="eastAsia"/>
          <w:lang w:val="pt-BR"/>
        </w:rPr>
        <w:t xml:space="preserve">// </w:t>
      </w:r>
      <w:r w:rsidRPr="00502C42">
        <w:t>如果有上面的</w:t>
      </w:r>
      <w:r w:rsidRPr="00502C42">
        <w:rPr>
          <w:lang w:val="pt-BR"/>
        </w:rPr>
        <w:t xml:space="preserve"> permit </w:t>
      </w:r>
      <w:r w:rsidRPr="00502C42">
        <w:t>默认跟一个</w:t>
      </w:r>
      <w:r w:rsidRPr="00502C42">
        <w:rPr>
          <w:lang w:val="pt-BR"/>
        </w:rPr>
        <w:t xml:space="preserve"> deny，</w:t>
      </w:r>
      <w:r w:rsidRPr="00502C42">
        <w:t>所以此命令可不写</w:t>
      </w:r>
    </w:p>
    <w:p w14:paraId="7931603D" w14:textId="61CFBBE2" w:rsidR="00502C42" w:rsidRPr="00502C42" w:rsidRDefault="00502C42" w:rsidP="00502C42">
      <w:pPr>
        <w:ind w:left="240" w:firstLine="480"/>
        <w:rPr>
          <w:lang w:val="pt-BR"/>
        </w:rPr>
      </w:pPr>
      <w:r w:rsidRPr="00502C42">
        <w:rPr>
          <w:lang w:val="pt-BR"/>
        </w:rPr>
        <w:t>R0(config-std-nacl)#deny 172.16.2.0 0.0.0.255</w:t>
      </w:r>
      <w:r>
        <w:rPr>
          <w:rFonts w:hint="eastAsia"/>
          <w:lang w:val="pt-BR"/>
        </w:rPr>
        <w:t xml:space="preserve"> </w:t>
      </w:r>
    </w:p>
    <w:p w14:paraId="00566BD7" w14:textId="08A9DA09" w:rsidR="00502C42" w:rsidRPr="00502C42" w:rsidRDefault="00502C42" w:rsidP="00502C42">
      <w:pPr>
        <w:ind w:left="240" w:firstLine="480"/>
      </w:pPr>
      <w:r>
        <w:rPr>
          <w:rFonts w:hint="eastAsia"/>
        </w:rPr>
        <w:t xml:space="preserve">// </w:t>
      </w:r>
      <w:r w:rsidRPr="00502C42">
        <w:t>在该端口下调用访问控制列表 5ijsj，针对的是从S2/0 流出路由器</w:t>
      </w:r>
      <w:r w:rsidRPr="00502C42">
        <w:lastRenderedPageBreak/>
        <w:t>0的流量</w:t>
      </w:r>
    </w:p>
    <w:p w14:paraId="7645EF28" w14:textId="77777777" w:rsidR="00502C42" w:rsidRPr="00502C42" w:rsidRDefault="00502C42" w:rsidP="00502C42">
      <w:pPr>
        <w:ind w:left="240" w:firstLine="480"/>
      </w:pPr>
      <w:r w:rsidRPr="00502C42">
        <w:t>R0(config-std-nacl)#int s 2/0</w:t>
      </w:r>
    </w:p>
    <w:p w14:paraId="73F4BA0E" w14:textId="77777777" w:rsidR="00502C42" w:rsidRPr="00502C42" w:rsidRDefault="00502C42" w:rsidP="00502C42">
      <w:pPr>
        <w:ind w:left="240" w:firstLine="480"/>
      </w:pPr>
      <w:r w:rsidRPr="00502C42">
        <w:t>R0(config-if)#ip access-group 5ijsj out</w:t>
      </w:r>
    </w:p>
    <w:p w14:paraId="2C14FFF4" w14:textId="45F0C181" w:rsidR="004E6EF2" w:rsidRPr="00C6408B" w:rsidRDefault="00502C42" w:rsidP="00502C42">
      <w:pPr>
        <w:ind w:left="240" w:firstLine="480"/>
        <w:rPr>
          <w:lang w:val="pt-BR"/>
        </w:rPr>
      </w:pPr>
      <w:r w:rsidRPr="00502C42">
        <w:t>R0(config-if)#end</w:t>
      </w:r>
    </w:p>
    <w:p w14:paraId="119291DA" w14:textId="77777777" w:rsidR="004E6EF2" w:rsidRPr="00C6408B" w:rsidRDefault="004E6EF2" w:rsidP="004E6EF2">
      <w:pPr>
        <w:ind w:left="240" w:firstLine="480"/>
        <w:rPr>
          <w:lang w:val="pt-BR"/>
        </w:rPr>
      </w:pPr>
    </w:p>
    <w:p w14:paraId="6EFA8ECF" w14:textId="63B8EBFA" w:rsidR="004E6EF2" w:rsidRDefault="00502C42" w:rsidP="003F4BD1">
      <w:pPr>
        <w:pStyle w:val="af2"/>
      </w:pPr>
      <w:r w:rsidRPr="00502C42">
        <w:rPr>
          <w:noProof/>
        </w:rPr>
        <w:drawing>
          <wp:inline distT="0" distB="0" distL="0" distR="0" wp14:anchorId="4841C8E9" wp14:editId="7D6D265C">
            <wp:extent cx="4512734" cy="4216087"/>
            <wp:effectExtent l="0" t="0" r="2540" b="0"/>
            <wp:docPr id="365064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64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8210" cy="422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66D5" w14:textId="2CC3BE9A" w:rsidR="007B6B7F" w:rsidRDefault="007B6B7F" w:rsidP="007B6B7F">
      <w:pPr>
        <w:pStyle w:val="5"/>
        <w:ind w:left="720"/>
      </w:pPr>
      <w:r>
        <w:rPr>
          <w:rFonts w:hint="eastAsia"/>
        </w:rPr>
        <w:lastRenderedPageBreak/>
        <w:t>(7)验证结果</w:t>
      </w:r>
    </w:p>
    <w:p w14:paraId="2E12ACB5" w14:textId="7BEDEFD6" w:rsidR="004E6EF2" w:rsidRDefault="00502C42" w:rsidP="003F4BD1">
      <w:pPr>
        <w:pStyle w:val="af2"/>
      </w:pPr>
      <w:r w:rsidRPr="00502C42">
        <w:rPr>
          <w:noProof/>
        </w:rPr>
        <w:drawing>
          <wp:inline distT="0" distB="0" distL="0" distR="0" wp14:anchorId="7216EB89" wp14:editId="64ED3808">
            <wp:extent cx="4580467" cy="3505111"/>
            <wp:effectExtent l="0" t="0" r="0" b="635"/>
            <wp:docPr id="2111267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67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6599" cy="350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4861" w14:textId="1A4840FA" w:rsidR="00502C42" w:rsidRDefault="00502C42" w:rsidP="004E6EF2">
      <w:pPr>
        <w:ind w:left="240" w:firstLine="480"/>
      </w:pPr>
      <w:r>
        <w:rPr>
          <w:rFonts w:hint="eastAsia"/>
        </w:rPr>
        <w:t>PC0 ping PC2 reply</w:t>
      </w:r>
    </w:p>
    <w:p w14:paraId="31002D17" w14:textId="4DFF2170" w:rsidR="00502C42" w:rsidRDefault="00502C42" w:rsidP="003F4BD1">
      <w:pPr>
        <w:pStyle w:val="af2"/>
      </w:pPr>
      <w:r w:rsidRPr="00502C42">
        <w:rPr>
          <w:noProof/>
        </w:rPr>
        <w:drawing>
          <wp:inline distT="0" distB="0" distL="0" distR="0" wp14:anchorId="4FB2A2BF" wp14:editId="7BFFE2F9">
            <wp:extent cx="4402667" cy="3968549"/>
            <wp:effectExtent l="0" t="0" r="0" b="0"/>
            <wp:docPr id="1826052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52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6707" cy="397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A7D2" w14:textId="60602D21" w:rsidR="00502C42" w:rsidRDefault="00502C42" w:rsidP="004E6EF2">
      <w:pPr>
        <w:ind w:left="240" w:firstLine="480"/>
      </w:pPr>
      <w:r>
        <w:rPr>
          <w:rFonts w:hint="eastAsia"/>
        </w:rPr>
        <w:t>PC1 ping PC2</w:t>
      </w:r>
    </w:p>
    <w:p w14:paraId="543F8DA9" w14:textId="262CDD14" w:rsidR="00502C42" w:rsidRDefault="00502C42" w:rsidP="004E6EF2">
      <w:pPr>
        <w:ind w:left="240" w:firstLine="480"/>
      </w:pPr>
      <w:r w:rsidRPr="00502C42">
        <w:t>Reply from 172.16.2.1: Destination host unreachable</w:t>
      </w:r>
    </w:p>
    <w:p w14:paraId="1BFBE786" w14:textId="313CCC74" w:rsidR="004E6EF2" w:rsidRDefault="004E6EF2" w:rsidP="004E6EF2">
      <w:pPr>
        <w:ind w:left="240" w:firstLine="480"/>
      </w:pPr>
    </w:p>
    <w:p w14:paraId="5D37A41E" w14:textId="77777777" w:rsidR="003F4BD1" w:rsidRDefault="003F4BD1" w:rsidP="004E6EF2">
      <w:pPr>
        <w:ind w:left="240" w:firstLine="480"/>
      </w:pPr>
    </w:p>
    <w:p w14:paraId="291DE8B9" w14:textId="77777777" w:rsidR="003F4BD1" w:rsidRDefault="003F4BD1" w:rsidP="004E6EF2">
      <w:pPr>
        <w:ind w:left="240" w:firstLine="480"/>
      </w:pPr>
    </w:p>
    <w:p w14:paraId="72363A7A" w14:textId="77777777" w:rsidR="003F4BD1" w:rsidRDefault="003F4BD1" w:rsidP="004E6EF2">
      <w:pPr>
        <w:ind w:left="240" w:firstLine="480"/>
        <w:rPr>
          <w:rFonts w:hint="eastAsia"/>
        </w:rPr>
      </w:pPr>
    </w:p>
    <w:p w14:paraId="3124EBAD" w14:textId="03CA64EC" w:rsidR="00502C42" w:rsidRPr="00502C42" w:rsidRDefault="004E6EF2" w:rsidP="00502C42">
      <w:pPr>
        <w:pStyle w:val="3"/>
      </w:pPr>
      <w:r>
        <w:rPr>
          <w:rFonts w:hint="eastAsia"/>
        </w:rPr>
        <w:t>B</w:t>
      </w:r>
      <w:r w:rsidR="00502C42" w:rsidRPr="00502C42">
        <w:t>、扩展IP访问控制列表配置</w:t>
      </w:r>
    </w:p>
    <w:p w14:paraId="6810D0E9" w14:textId="77777777" w:rsidR="004E6EF2" w:rsidRDefault="004E6EF2" w:rsidP="004E6EF2">
      <w:pPr>
        <w:pStyle w:val="4"/>
      </w:pPr>
      <w:r>
        <w:rPr>
          <w:rFonts w:hint="eastAsia"/>
        </w:rPr>
        <w:t>1、</w:t>
      </w:r>
      <w:r w:rsidRPr="004E6EF2">
        <w:t>实验目的</w:t>
      </w:r>
    </w:p>
    <w:p w14:paraId="4550E42D" w14:textId="4B4E6897" w:rsidR="00502C42" w:rsidRDefault="00502C42" w:rsidP="00EF4286">
      <w:pPr>
        <w:ind w:left="240" w:firstLine="480"/>
      </w:pPr>
      <w:r w:rsidRPr="00502C42">
        <w:t>理解标准IP访问控制列表的原理及功能；</w:t>
      </w:r>
    </w:p>
    <w:p w14:paraId="1565D663" w14:textId="089E8B41" w:rsidR="00502C42" w:rsidRDefault="00502C42" w:rsidP="00EF4286">
      <w:pPr>
        <w:ind w:left="240" w:firstLine="480"/>
      </w:pPr>
      <w:r w:rsidRPr="00502C42">
        <w:t>掌握编号的标准IP访问控制列表的配置方法；</w:t>
      </w:r>
    </w:p>
    <w:p w14:paraId="73545D1D" w14:textId="6FEEC3B6" w:rsidR="004E6EF2" w:rsidRDefault="004E6EF2" w:rsidP="004E6EF2">
      <w:pPr>
        <w:pStyle w:val="4"/>
      </w:pPr>
      <w:r>
        <w:rPr>
          <w:rFonts w:hint="eastAsia"/>
        </w:rPr>
        <w:t>2、</w:t>
      </w:r>
      <w:r w:rsidRPr="004E6EF2">
        <w:t>实验背景</w:t>
      </w:r>
    </w:p>
    <w:p w14:paraId="17476B52" w14:textId="29ECE0D6" w:rsidR="006B4D4D" w:rsidRDefault="006B4D4D" w:rsidP="00EF4286">
      <w:pPr>
        <w:ind w:left="240" w:firstLine="480"/>
      </w:pPr>
      <w:r w:rsidRPr="006B4D4D">
        <w:t xml:space="preserve">你是公司的网络管理员，公司的经理部、财务部们和销售部门分属于不同的3个网段，三部门之间用路由器进行信息传递，为了安全起见，公司领导要求销售部门不能对财务部进行访问，但经理部可以对财务部进行访问。 </w:t>
      </w:r>
    </w:p>
    <w:p w14:paraId="16850D91" w14:textId="77777777" w:rsidR="003F4BD1" w:rsidRDefault="003F4BD1" w:rsidP="00EF4286">
      <w:pPr>
        <w:ind w:left="240" w:firstLine="480"/>
      </w:pPr>
    </w:p>
    <w:p w14:paraId="3D143E5D" w14:textId="37E6408E" w:rsidR="006B4D4D" w:rsidRDefault="006B4D4D" w:rsidP="00EF4286">
      <w:pPr>
        <w:ind w:left="240" w:firstLine="480"/>
      </w:pPr>
      <w:r w:rsidRPr="006B4D4D">
        <w:t>PC1代表经理部的主机、PC2代表销售部的主机、PC3代表财务部的主机。</w:t>
      </w:r>
    </w:p>
    <w:p w14:paraId="2FD06B24" w14:textId="6442F691" w:rsidR="003F4BD1" w:rsidRDefault="003F4BD1" w:rsidP="00EF4286">
      <w:pPr>
        <w:ind w:left="240" w:firstLine="480"/>
        <w:rPr>
          <w:rFonts w:hint="eastAsia"/>
        </w:rPr>
      </w:pPr>
    </w:p>
    <w:p w14:paraId="324CCCF6" w14:textId="1B99CBDF" w:rsidR="004E6EF2" w:rsidRDefault="004E6EF2" w:rsidP="004E6EF2">
      <w:pPr>
        <w:pStyle w:val="4"/>
      </w:pPr>
      <w:r>
        <w:rPr>
          <w:rFonts w:hint="eastAsia"/>
        </w:rPr>
        <w:t>3、</w:t>
      </w:r>
      <w:r w:rsidRPr="004E6EF2">
        <w:t xml:space="preserve">技术原理 </w:t>
      </w:r>
    </w:p>
    <w:p w14:paraId="25BE7C69" w14:textId="77777777" w:rsidR="006B4D4D" w:rsidRDefault="006B4D4D" w:rsidP="006B4D4D">
      <w:pPr>
        <w:ind w:left="240" w:firstLine="480"/>
      </w:pPr>
      <w:r w:rsidRPr="006B4D4D">
        <w:t xml:space="preserve">访问列表中定义的典型规则主要有以下：源地址、目标地址、上层协议、时间区域； </w:t>
      </w:r>
    </w:p>
    <w:p w14:paraId="4F267218" w14:textId="77777777" w:rsidR="003F4BD1" w:rsidRDefault="003F4BD1" w:rsidP="006B4D4D">
      <w:pPr>
        <w:ind w:left="240" w:firstLine="480"/>
      </w:pPr>
    </w:p>
    <w:p w14:paraId="16C8BF4C" w14:textId="46C68F16" w:rsidR="006B4D4D" w:rsidRDefault="006B4D4D" w:rsidP="006B4D4D">
      <w:pPr>
        <w:ind w:left="240" w:firstLine="480"/>
      </w:pPr>
      <w:r w:rsidRPr="006B4D4D">
        <w:t xml:space="preserve">扩展IP访问列表（编号100-199、2000、2699）使用以上四种组合来进行转发或阻断分组；可以根据数据包的源IP、目的 IP、源端口、目的端口、协议来定义规则，进行数据包的过滤。 扩展访问控制列表 </w:t>
      </w:r>
    </w:p>
    <w:p w14:paraId="7580F5B5" w14:textId="77777777" w:rsidR="003F4BD1" w:rsidRDefault="003F4BD1" w:rsidP="006B4D4D">
      <w:pPr>
        <w:ind w:left="240" w:firstLine="480"/>
      </w:pPr>
    </w:p>
    <w:p w14:paraId="425DA751" w14:textId="58AE7136" w:rsidR="006B4D4D" w:rsidRPr="006B4D4D" w:rsidRDefault="006B4D4D" w:rsidP="006B4D4D">
      <w:pPr>
        <w:ind w:left="240" w:firstLine="482"/>
        <w:rPr>
          <w:b/>
          <w:bCs/>
        </w:rPr>
      </w:pPr>
      <w:r w:rsidRPr="006B4D4D">
        <w:rPr>
          <w:b/>
          <w:bCs/>
        </w:rPr>
        <w:t>编号规则</w:t>
      </w:r>
    </w:p>
    <w:p w14:paraId="3F478A1E" w14:textId="4A6C0FEA" w:rsidR="006B4D4D" w:rsidRDefault="006B4D4D" w:rsidP="006B4D4D">
      <w:pPr>
        <w:ind w:left="240" w:firstLine="480"/>
      </w:pPr>
      <w:r w:rsidRPr="006B4D4D">
        <w:t xml:space="preserve"> </w:t>
      </w:r>
      <w:r>
        <w:rPr>
          <w:rFonts w:hint="eastAsia"/>
        </w:rPr>
        <w:t xml:space="preserve"> </w:t>
      </w:r>
      <w:r w:rsidRPr="006B4D4D">
        <w:t xml:space="preserve">100~199和2000~2699 </w:t>
      </w:r>
    </w:p>
    <w:p w14:paraId="2BDCD2A7" w14:textId="77777777" w:rsidR="003F4BD1" w:rsidRDefault="003F4BD1" w:rsidP="006B4D4D">
      <w:pPr>
        <w:ind w:left="240" w:firstLine="480"/>
      </w:pPr>
    </w:p>
    <w:p w14:paraId="77CFD7E3" w14:textId="77777777" w:rsidR="006B4D4D" w:rsidRPr="006B4D4D" w:rsidRDefault="006B4D4D" w:rsidP="006B4D4D">
      <w:pPr>
        <w:ind w:left="240" w:firstLine="482"/>
        <w:rPr>
          <w:b/>
          <w:bCs/>
        </w:rPr>
      </w:pPr>
      <w:r w:rsidRPr="006B4D4D">
        <w:rPr>
          <w:b/>
          <w:bCs/>
        </w:rPr>
        <w:t xml:space="preserve">过滤元素 </w:t>
      </w:r>
    </w:p>
    <w:p w14:paraId="198B922B" w14:textId="77777777" w:rsidR="006B4D4D" w:rsidRDefault="006B4D4D" w:rsidP="006B4D4D">
      <w:pPr>
        <w:ind w:left="240" w:firstLine="480"/>
      </w:pPr>
      <w:r w:rsidRPr="006B4D4D">
        <w:t xml:space="preserve"> </w:t>
      </w:r>
      <w:r>
        <w:rPr>
          <w:rFonts w:hint="eastAsia"/>
        </w:rPr>
        <w:t xml:space="preserve"> </w:t>
      </w:r>
      <w:r w:rsidRPr="006B4D4D">
        <w:t>源IP地址、目的IP地址、协议、源端口、目的端口</w:t>
      </w:r>
    </w:p>
    <w:p w14:paraId="28C5D7A2" w14:textId="51529333" w:rsidR="006B4D4D" w:rsidRDefault="006B4D4D" w:rsidP="006B4D4D">
      <w:pPr>
        <w:ind w:left="240" w:firstLine="480"/>
      </w:pPr>
      <w:r>
        <w:rPr>
          <w:rFonts w:hint="eastAsia"/>
        </w:rPr>
        <w:t xml:space="preserve">  </w:t>
      </w:r>
      <w:r w:rsidRPr="006B4D4D">
        <w:t xml:space="preserve">用于高级的、精确的访问控制 </w:t>
      </w:r>
    </w:p>
    <w:p w14:paraId="3C6B1073" w14:textId="77777777" w:rsidR="003F4BD1" w:rsidRDefault="003F4BD1" w:rsidP="006B4D4D">
      <w:pPr>
        <w:ind w:left="240" w:firstLine="480"/>
      </w:pPr>
    </w:p>
    <w:p w14:paraId="73E852B7" w14:textId="77777777" w:rsidR="006B4D4D" w:rsidRPr="006B4D4D" w:rsidRDefault="006B4D4D" w:rsidP="006B4D4D">
      <w:pPr>
        <w:ind w:left="240" w:firstLine="482"/>
        <w:rPr>
          <w:b/>
          <w:bCs/>
        </w:rPr>
      </w:pPr>
      <w:r w:rsidRPr="006B4D4D">
        <w:rPr>
          <w:b/>
          <w:bCs/>
        </w:rPr>
        <w:t xml:space="preserve">扩展IP访问列表的配置包括以下两部： </w:t>
      </w:r>
    </w:p>
    <w:p w14:paraId="287DFB30" w14:textId="595228C6" w:rsidR="006B4D4D" w:rsidRDefault="006B4D4D" w:rsidP="006B4D4D">
      <w:pPr>
        <w:ind w:left="240" w:firstLine="480"/>
      </w:pPr>
      <w:r>
        <w:rPr>
          <w:rFonts w:hint="eastAsia"/>
        </w:rPr>
        <w:t xml:space="preserve">  </w:t>
      </w:r>
      <w:r w:rsidRPr="006B4D4D">
        <w:t xml:space="preserve">定义扩展IP访问列表 </w:t>
      </w:r>
    </w:p>
    <w:p w14:paraId="30CA34B7" w14:textId="7B8E3ABB" w:rsidR="006B4D4D" w:rsidRDefault="006B4D4D" w:rsidP="006B4D4D">
      <w:pPr>
        <w:ind w:left="240" w:firstLine="480"/>
      </w:pPr>
      <w:r>
        <w:rPr>
          <w:rFonts w:hint="eastAsia"/>
        </w:rPr>
        <w:t xml:space="preserve">  </w:t>
      </w:r>
      <w:r w:rsidRPr="006B4D4D">
        <w:t>将扩展IP访问列表应用于特定接口上</w:t>
      </w:r>
    </w:p>
    <w:p w14:paraId="546DF2AB" w14:textId="77777777" w:rsidR="006B4D4D" w:rsidRDefault="006B4D4D" w:rsidP="006B4D4D">
      <w:pPr>
        <w:ind w:left="240" w:firstLine="480"/>
      </w:pPr>
    </w:p>
    <w:p w14:paraId="58A7DDB4" w14:textId="77777777" w:rsidR="003F4BD1" w:rsidRPr="006B4D4D" w:rsidRDefault="003F4BD1" w:rsidP="006B4D4D">
      <w:pPr>
        <w:ind w:left="240" w:firstLine="480"/>
        <w:rPr>
          <w:rFonts w:hint="eastAsia"/>
        </w:rPr>
      </w:pPr>
    </w:p>
    <w:p w14:paraId="3FF8F40B" w14:textId="39502757" w:rsidR="004E6EF2" w:rsidRDefault="004E6EF2" w:rsidP="00585FBC">
      <w:pPr>
        <w:pStyle w:val="4"/>
      </w:pPr>
      <w:r>
        <w:rPr>
          <w:rFonts w:hint="eastAsia"/>
        </w:rPr>
        <w:t>4、</w:t>
      </w:r>
      <w:r w:rsidR="00585FBC">
        <w:rPr>
          <w:rFonts w:hint="eastAsia"/>
        </w:rPr>
        <w:t>实验设备</w:t>
      </w:r>
    </w:p>
    <w:p w14:paraId="435B831D" w14:textId="1A3B5804" w:rsidR="00585FBC" w:rsidRDefault="00585FBC" w:rsidP="00585FBC">
      <w:pPr>
        <w:ind w:left="240" w:firstLine="480"/>
      </w:pPr>
      <w:r w:rsidRPr="00585FBC">
        <w:t xml:space="preserve">PC </w:t>
      </w:r>
      <w:r w:rsidR="006B4D4D">
        <w:rPr>
          <w:rFonts w:hint="eastAsia"/>
        </w:rPr>
        <w:t>1</w:t>
      </w:r>
      <w:r w:rsidRPr="00585FBC">
        <w:t xml:space="preserve"> 台；</w:t>
      </w:r>
    </w:p>
    <w:p w14:paraId="1B56ACDB" w14:textId="73BA5212" w:rsidR="00585FBC" w:rsidRDefault="00585FBC" w:rsidP="006B4D4D">
      <w:pPr>
        <w:ind w:left="240" w:firstLine="480"/>
      </w:pPr>
      <w:r w:rsidRPr="00585FBC">
        <w:t>Server-PT 1 台；</w:t>
      </w:r>
      <w:r w:rsidR="006B4D4D">
        <w:rPr>
          <w:rFonts w:hint="eastAsia"/>
        </w:rPr>
        <w:t xml:space="preserve"> </w:t>
      </w:r>
    </w:p>
    <w:p w14:paraId="583152BA" w14:textId="5E8D71CD" w:rsidR="00585FBC" w:rsidRDefault="00585FBC" w:rsidP="006B4D4D">
      <w:pPr>
        <w:ind w:left="240" w:firstLine="480"/>
      </w:pPr>
      <w:r w:rsidRPr="00585FBC">
        <w:lastRenderedPageBreak/>
        <w:t xml:space="preserve">Router-PT </w:t>
      </w:r>
      <w:r w:rsidR="006B4D4D">
        <w:rPr>
          <w:rFonts w:hint="eastAsia"/>
        </w:rPr>
        <w:t>3</w:t>
      </w:r>
      <w:r w:rsidRPr="00585FBC">
        <w:t xml:space="preserve"> 台；</w:t>
      </w:r>
      <w:r w:rsidR="006B4D4D">
        <w:rPr>
          <w:rFonts w:hint="eastAsia"/>
        </w:rPr>
        <w:t xml:space="preserve"> </w:t>
      </w:r>
    </w:p>
    <w:p w14:paraId="5A78E6A0" w14:textId="77777777" w:rsidR="00585FBC" w:rsidRDefault="00585FBC" w:rsidP="00585FBC">
      <w:pPr>
        <w:ind w:left="240" w:firstLine="480"/>
      </w:pPr>
      <w:r w:rsidRPr="00585FBC">
        <w:t>交叉线；</w:t>
      </w:r>
    </w:p>
    <w:p w14:paraId="4F8B4220" w14:textId="773F825B" w:rsidR="00585FBC" w:rsidRPr="00585FBC" w:rsidRDefault="00585FBC" w:rsidP="00585FBC">
      <w:pPr>
        <w:ind w:left="240" w:firstLine="480"/>
      </w:pPr>
      <w:r w:rsidRPr="00585FBC">
        <w:t>DCE 串口线</w:t>
      </w:r>
    </w:p>
    <w:p w14:paraId="567371D0" w14:textId="3C7B77DD" w:rsidR="00585FBC" w:rsidRDefault="00585FBC" w:rsidP="00585FBC">
      <w:pPr>
        <w:pStyle w:val="4"/>
      </w:pPr>
      <w:r>
        <w:rPr>
          <w:rFonts w:hint="eastAsia"/>
        </w:rPr>
        <w:t>5、实验步骤</w:t>
      </w:r>
    </w:p>
    <w:p w14:paraId="342BEDE1" w14:textId="0628DBB9" w:rsidR="003D2255" w:rsidRDefault="00585FBC" w:rsidP="003D2255">
      <w:pPr>
        <w:pStyle w:val="5"/>
        <w:ind w:left="720"/>
      </w:pPr>
      <w:r>
        <w:rPr>
          <w:rFonts w:hint="eastAsia"/>
        </w:rPr>
        <w:t>(1)</w:t>
      </w:r>
      <w:r w:rsidRPr="00585FBC">
        <w:t>建</w:t>
      </w:r>
      <w:r>
        <w:rPr>
          <w:rFonts w:hint="eastAsia"/>
        </w:rPr>
        <w:t>立</w:t>
      </w:r>
      <w:r w:rsidRPr="00585FBC">
        <w:t>Packet Tracer 拓扑图</w:t>
      </w:r>
    </w:p>
    <w:p w14:paraId="1D573270" w14:textId="1F5CF46A" w:rsidR="003D2255" w:rsidRPr="003D2255" w:rsidRDefault="00C61563" w:rsidP="003F4BD1">
      <w:pPr>
        <w:pStyle w:val="af2"/>
      </w:pPr>
      <w:r w:rsidRPr="003F4BD1">
        <w:drawing>
          <wp:inline distT="0" distB="0" distL="0" distR="0" wp14:anchorId="4C193710" wp14:editId="7E622F42">
            <wp:extent cx="4925112" cy="3086531"/>
            <wp:effectExtent l="0" t="0" r="0" b="0"/>
            <wp:docPr id="2098921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21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ADD1" w14:textId="21B1919D" w:rsidR="003D2255" w:rsidRDefault="003D2255" w:rsidP="003D2255">
      <w:pPr>
        <w:pStyle w:val="5"/>
        <w:ind w:left="720"/>
      </w:pPr>
      <w:r>
        <w:rPr>
          <w:rFonts w:hint="eastAsia"/>
        </w:rPr>
        <w:t>(2)配置PC机ip</w:t>
      </w:r>
    </w:p>
    <w:tbl>
      <w:tblPr>
        <w:tblStyle w:val="af4"/>
        <w:tblW w:w="0" w:type="auto"/>
        <w:tblInd w:w="846" w:type="dxa"/>
        <w:tblLook w:val="04A0" w:firstRow="1" w:lastRow="0" w:firstColumn="1" w:lastColumn="0" w:noHBand="0" w:noVBand="1"/>
      </w:tblPr>
      <w:tblGrid>
        <w:gridCol w:w="1176"/>
        <w:gridCol w:w="1776"/>
        <w:gridCol w:w="1776"/>
      </w:tblGrid>
      <w:tr w:rsidR="00C61563" w14:paraId="6644F14A" w14:textId="396132B4" w:rsidTr="00C61563">
        <w:tc>
          <w:tcPr>
            <w:tcW w:w="0" w:type="auto"/>
          </w:tcPr>
          <w:p w14:paraId="78A609EF" w14:textId="77777777" w:rsidR="00C61563" w:rsidRDefault="00C61563" w:rsidP="00EF2BEC">
            <w:pPr>
              <w:ind w:leftChars="0" w:left="0" w:firstLineChars="0" w:firstLine="0"/>
            </w:pPr>
          </w:p>
        </w:tc>
        <w:tc>
          <w:tcPr>
            <w:tcW w:w="0" w:type="auto"/>
          </w:tcPr>
          <w:p w14:paraId="14D7FBF4" w14:textId="220C05C4" w:rsidR="00C61563" w:rsidRDefault="00C61563" w:rsidP="00EF2BEC">
            <w:pPr>
              <w:ind w:leftChars="0" w:left="0" w:firstLineChars="0" w:firstLine="0"/>
            </w:pPr>
            <w:r>
              <w:rPr>
                <w:rFonts w:hint="eastAsia"/>
              </w:rPr>
              <w:t>PC0</w:t>
            </w:r>
          </w:p>
        </w:tc>
        <w:tc>
          <w:tcPr>
            <w:tcW w:w="0" w:type="auto"/>
          </w:tcPr>
          <w:p w14:paraId="60E2EBEB" w14:textId="7DCBDEC3" w:rsidR="00C61563" w:rsidRPr="00054F36" w:rsidRDefault="00C61563" w:rsidP="00EF2BEC">
            <w:pPr>
              <w:ind w:leftChars="0" w:left="0" w:firstLineChars="0" w:firstLine="0"/>
            </w:pPr>
            <w:r>
              <w:rPr>
                <w:rFonts w:hint="eastAsia"/>
              </w:rPr>
              <w:t>Server</w:t>
            </w:r>
          </w:p>
        </w:tc>
      </w:tr>
      <w:tr w:rsidR="00C61563" w14:paraId="44A6EC16" w14:textId="7C818FFA" w:rsidTr="00C61563">
        <w:tc>
          <w:tcPr>
            <w:tcW w:w="0" w:type="auto"/>
          </w:tcPr>
          <w:p w14:paraId="7DE98510" w14:textId="77777777" w:rsidR="00C61563" w:rsidRDefault="00C61563" w:rsidP="00EF2BEC">
            <w:pPr>
              <w:ind w:leftChars="0" w:left="0" w:firstLineChars="0" w:firstLine="0"/>
            </w:pPr>
            <w:r>
              <w:rPr>
                <w:rFonts w:hint="eastAsia"/>
              </w:rPr>
              <w:t>ip</w:t>
            </w:r>
          </w:p>
        </w:tc>
        <w:tc>
          <w:tcPr>
            <w:tcW w:w="0" w:type="auto"/>
          </w:tcPr>
          <w:p w14:paraId="02A2A736" w14:textId="0EFED100" w:rsidR="00C61563" w:rsidRDefault="00C61563" w:rsidP="00EF2BEC">
            <w:pPr>
              <w:ind w:leftChars="0" w:left="0" w:firstLineChars="0" w:firstLine="0"/>
            </w:pPr>
            <w:r w:rsidRPr="00054F36">
              <w:t>1</w:t>
            </w:r>
            <w:r>
              <w:rPr>
                <w:rFonts w:hint="eastAsia"/>
              </w:rPr>
              <w:t>7</w:t>
            </w:r>
            <w:r w:rsidRPr="00054F36">
              <w:t>2.16.1.2</w:t>
            </w:r>
          </w:p>
        </w:tc>
        <w:tc>
          <w:tcPr>
            <w:tcW w:w="0" w:type="auto"/>
          </w:tcPr>
          <w:p w14:paraId="117D6275" w14:textId="6F84B911" w:rsidR="00C61563" w:rsidRPr="00054F36" w:rsidRDefault="00C61563" w:rsidP="00EF2BEC">
            <w:pPr>
              <w:ind w:leftChars="0" w:left="0" w:firstLineChars="0" w:firstLine="0"/>
            </w:pPr>
            <w:r>
              <w:rPr>
                <w:rFonts w:hint="eastAsia"/>
              </w:rPr>
              <w:t>172.16.4.2</w:t>
            </w:r>
          </w:p>
        </w:tc>
      </w:tr>
      <w:tr w:rsidR="00C61563" w14:paraId="69E7F54B" w14:textId="1236E711" w:rsidTr="00C61563">
        <w:tc>
          <w:tcPr>
            <w:tcW w:w="0" w:type="auto"/>
          </w:tcPr>
          <w:p w14:paraId="52BBEAE6" w14:textId="77777777" w:rsidR="00C61563" w:rsidRDefault="00C61563" w:rsidP="00EF2BEC">
            <w:pPr>
              <w:ind w:leftChars="0" w:left="0" w:firstLineChars="0" w:firstLine="0"/>
            </w:pPr>
            <w:r>
              <w:rPr>
                <w:rFonts w:hint="eastAsia"/>
              </w:rPr>
              <w:t>子网掩码</w:t>
            </w:r>
          </w:p>
        </w:tc>
        <w:tc>
          <w:tcPr>
            <w:tcW w:w="0" w:type="auto"/>
          </w:tcPr>
          <w:p w14:paraId="0E2F4A68" w14:textId="77777777" w:rsidR="00C61563" w:rsidRDefault="00C61563" w:rsidP="00EF2BEC">
            <w:pPr>
              <w:ind w:leftChars="0" w:left="0" w:firstLineChars="0" w:firstLine="0"/>
            </w:pPr>
            <w:r w:rsidRPr="00054F36">
              <w:t>255.255.255.0</w:t>
            </w:r>
          </w:p>
        </w:tc>
        <w:tc>
          <w:tcPr>
            <w:tcW w:w="0" w:type="auto"/>
          </w:tcPr>
          <w:p w14:paraId="5F4B325E" w14:textId="78ADFD1E" w:rsidR="00C61563" w:rsidRPr="00054F36" w:rsidRDefault="00C61563" w:rsidP="00EF2BEC">
            <w:pPr>
              <w:ind w:leftChars="0" w:left="0" w:firstLineChars="0" w:firstLine="0"/>
            </w:pPr>
            <w:r w:rsidRPr="00054F36">
              <w:t>255.255.255.0</w:t>
            </w:r>
          </w:p>
        </w:tc>
      </w:tr>
      <w:tr w:rsidR="00C61563" w14:paraId="1FF34194" w14:textId="62D82D04" w:rsidTr="00C61563">
        <w:tc>
          <w:tcPr>
            <w:tcW w:w="0" w:type="auto"/>
          </w:tcPr>
          <w:p w14:paraId="02BA2C3F" w14:textId="77777777" w:rsidR="00C61563" w:rsidRDefault="00C61563" w:rsidP="00EF2BEC">
            <w:pPr>
              <w:ind w:leftChars="0" w:left="0" w:firstLineChars="0" w:firstLine="0"/>
            </w:pPr>
            <w:r>
              <w:rPr>
                <w:rFonts w:hint="eastAsia"/>
              </w:rPr>
              <w:t>网关</w:t>
            </w:r>
          </w:p>
        </w:tc>
        <w:tc>
          <w:tcPr>
            <w:tcW w:w="0" w:type="auto"/>
          </w:tcPr>
          <w:p w14:paraId="3B4012E0" w14:textId="1C079220" w:rsidR="00C61563" w:rsidRDefault="00C61563" w:rsidP="00EF2BEC">
            <w:pPr>
              <w:ind w:leftChars="0" w:left="0" w:firstLineChars="0" w:firstLine="0"/>
            </w:pPr>
            <w:r w:rsidRPr="00054F36">
              <w:t>1</w:t>
            </w:r>
            <w:r>
              <w:rPr>
                <w:rFonts w:hint="eastAsia"/>
              </w:rPr>
              <w:t>7</w:t>
            </w:r>
            <w:r w:rsidRPr="00054F36">
              <w:t>2.16.1.1</w:t>
            </w:r>
          </w:p>
        </w:tc>
        <w:tc>
          <w:tcPr>
            <w:tcW w:w="0" w:type="auto"/>
          </w:tcPr>
          <w:p w14:paraId="1A43EFBC" w14:textId="578CCB6F" w:rsidR="00C61563" w:rsidRPr="00054F36" w:rsidRDefault="00C61563" w:rsidP="00EF2BEC">
            <w:pPr>
              <w:ind w:leftChars="0" w:left="0" w:firstLineChars="0" w:firstLine="0"/>
            </w:pPr>
            <w:r>
              <w:rPr>
                <w:rFonts w:hint="eastAsia"/>
              </w:rPr>
              <w:t>172.16.4.1</w:t>
            </w:r>
          </w:p>
        </w:tc>
      </w:tr>
    </w:tbl>
    <w:p w14:paraId="58B7F731" w14:textId="77777777" w:rsidR="003F4BD1" w:rsidRDefault="003F4BD1" w:rsidP="003F4BD1">
      <w:pPr>
        <w:pStyle w:val="31"/>
        <w:ind w:left="720"/>
      </w:pPr>
    </w:p>
    <w:p w14:paraId="54E1366C" w14:textId="52DBE39E" w:rsidR="003D2255" w:rsidRDefault="003D2255" w:rsidP="003D2255">
      <w:pPr>
        <w:pStyle w:val="5"/>
        <w:ind w:left="720"/>
      </w:pPr>
      <w:r>
        <w:rPr>
          <w:rFonts w:hint="eastAsia"/>
        </w:rPr>
        <w:t>(3)配置路由器端口ip</w:t>
      </w:r>
    </w:p>
    <w:p w14:paraId="7B2C99E2" w14:textId="7080B68B" w:rsidR="007B6B7F" w:rsidRPr="00C61563" w:rsidRDefault="007B6B7F" w:rsidP="007B6B7F">
      <w:pPr>
        <w:ind w:left="240" w:firstLine="482"/>
        <w:rPr>
          <w:b/>
          <w:bCs/>
        </w:rPr>
      </w:pPr>
      <w:r w:rsidRPr="00C61563">
        <w:rPr>
          <w:rFonts w:hint="eastAsia"/>
          <w:b/>
          <w:bCs/>
        </w:rPr>
        <w:t>路由器0:</w:t>
      </w:r>
    </w:p>
    <w:p w14:paraId="169A5465" w14:textId="77777777" w:rsidR="00C61563" w:rsidRPr="00C61563" w:rsidRDefault="00C61563" w:rsidP="00C61563">
      <w:pPr>
        <w:ind w:left="240" w:firstLine="480"/>
      </w:pPr>
      <w:r w:rsidRPr="00C61563">
        <w:t>Router&gt;en</w:t>
      </w:r>
    </w:p>
    <w:p w14:paraId="39A457C5" w14:textId="77777777" w:rsidR="00C61563" w:rsidRPr="00C61563" w:rsidRDefault="00C61563" w:rsidP="00C61563">
      <w:pPr>
        <w:ind w:left="240" w:firstLine="480"/>
      </w:pPr>
      <w:r w:rsidRPr="00C61563">
        <w:t>Router#conf t</w:t>
      </w:r>
    </w:p>
    <w:p w14:paraId="70C7F96E" w14:textId="79967A7E" w:rsidR="00C61563" w:rsidRPr="00C61563" w:rsidRDefault="00C61563" w:rsidP="00C61563">
      <w:pPr>
        <w:ind w:left="240" w:firstLine="480"/>
      </w:pPr>
      <w:r>
        <w:rPr>
          <w:rFonts w:hint="eastAsia"/>
        </w:rPr>
        <w:t>// 命名设备</w:t>
      </w:r>
    </w:p>
    <w:p w14:paraId="42B8DB22" w14:textId="77777777" w:rsidR="00C61563" w:rsidRDefault="00C61563" w:rsidP="00C61563">
      <w:pPr>
        <w:ind w:left="240" w:firstLine="480"/>
      </w:pPr>
      <w:r w:rsidRPr="00C61563">
        <w:t>Router(config)#host R0</w:t>
      </w:r>
    </w:p>
    <w:p w14:paraId="42FAF6E2" w14:textId="612D4F9C" w:rsidR="00C61563" w:rsidRPr="00C61563" w:rsidRDefault="00C61563" w:rsidP="00C61563">
      <w:pPr>
        <w:ind w:left="240" w:firstLine="480"/>
      </w:pPr>
      <w:r>
        <w:rPr>
          <w:rFonts w:hint="eastAsia"/>
        </w:rPr>
        <w:t>// 配置ip</w:t>
      </w:r>
    </w:p>
    <w:p w14:paraId="48BB9007" w14:textId="77777777" w:rsidR="00C61563" w:rsidRPr="00C61563" w:rsidRDefault="00C61563" w:rsidP="00C61563">
      <w:pPr>
        <w:ind w:left="240" w:firstLine="480"/>
      </w:pPr>
      <w:r w:rsidRPr="00C61563">
        <w:t>R0(config)#int fa 0/0</w:t>
      </w:r>
    </w:p>
    <w:p w14:paraId="5E912CDD" w14:textId="77777777" w:rsidR="00C61563" w:rsidRPr="00C61563" w:rsidRDefault="00C61563" w:rsidP="00C61563">
      <w:pPr>
        <w:ind w:left="240" w:firstLine="480"/>
      </w:pPr>
      <w:r w:rsidRPr="00C61563">
        <w:t>R0(config-if)#ip address 172.16.1.1 255.255.255.0</w:t>
      </w:r>
    </w:p>
    <w:p w14:paraId="02730FB4" w14:textId="77777777" w:rsidR="00C61563" w:rsidRPr="00C61563" w:rsidRDefault="00C61563" w:rsidP="00C61563">
      <w:pPr>
        <w:ind w:left="240" w:firstLine="480"/>
      </w:pPr>
      <w:r w:rsidRPr="00C61563">
        <w:t>R0(config-if)#no shutdown</w:t>
      </w:r>
    </w:p>
    <w:p w14:paraId="132E11B5" w14:textId="77777777" w:rsidR="00C61563" w:rsidRPr="00C61563" w:rsidRDefault="00C61563" w:rsidP="00C61563">
      <w:pPr>
        <w:ind w:left="240" w:firstLine="480"/>
      </w:pPr>
      <w:r w:rsidRPr="00C61563">
        <w:t>R0(config-if)#int fa 1/0</w:t>
      </w:r>
    </w:p>
    <w:p w14:paraId="696A11C3" w14:textId="77777777" w:rsidR="00C61563" w:rsidRPr="00C61563" w:rsidRDefault="00C61563" w:rsidP="00C61563">
      <w:pPr>
        <w:ind w:left="240" w:firstLine="480"/>
      </w:pPr>
      <w:r w:rsidRPr="00C61563">
        <w:t>R0(config-if)#ip address 172.16.2.1 255.255.255.0</w:t>
      </w:r>
    </w:p>
    <w:p w14:paraId="253861D9" w14:textId="77777777" w:rsidR="00C61563" w:rsidRPr="00C61563" w:rsidRDefault="00C61563" w:rsidP="00C61563">
      <w:pPr>
        <w:ind w:left="240" w:firstLine="480"/>
      </w:pPr>
      <w:r w:rsidRPr="00C61563">
        <w:t>R0(config-if)#no shutdown</w:t>
      </w:r>
    </w:p>
    <w:p w14:paraId="7F0E8CE8" w14:textId="77777777" w:rsidR="00C61563" w:rsidRPr="00C61563" w:rsidRDefault="00C61563" w:rsidP="00C61563">
      <w:pPr>
        <w:ind w:left="240" w:firstLine="480"/>
      </w:pPr>
      <w:r w:rsidRPr="00C61563">
        <w:lastRenderedPageBreak/>
        <w:t>R0(config-if)#exit</w:t>
      </w:r>
    </w:p>
    <w:p w14:paraId="4F52FF8D" w14:textId="6C40A0A2" w:rsidR="00C61563" w:rsidRPr="007B6B7F" w:rsidRDefault="00C61563" w:rsidP="00C61563">
      <w:pPr>
        <w:ind w:left="240" w:firstLine="480"/>
      </w:pPr>
      <w:r w:rsidRPr="00C61563">
        <w:t>R0(config)#</w:t>
      </w:r>
    </w:p>
    <w:p w14:paraId="61594620" w14:textId="7A4B0954" w:rsidR="003D2255" w:rsidRDefault="00C61563" w:rsidP="003F4BD1">
      <w:pPr>
        <w:pStyle w:val="af2"/>
      </w:pPr>
      <w:r w:rsidRPr="003F4BD1">
        <w:drawing>
          <wp:inline distT="0" distB="0" distL="0" distR="0" wp14:anchorId="2BB1E3D0" wp14:editId="2C756102">
            <wp:extent cx="4521200" cy="4075395"/>
            <wp:effectExtent l="0" t="0" r="0" b="1905"/>
            <wp:docPr id="848086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86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7680" cy="408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5DA3" w14:textId="77777777" w:rsidR="003F4BD1" w:rsidRDefault="003F4BD1" w:rsidP="003F4BD1">
      <w:pPr>
        <w:pStyle w:val="21"/>
        <w:ind w:left="480"/>
      </w:pPr>
    </w:p>
    <w:p w14:paraId="2D6647E6" w14:textId="77777777" w:rsidR="003F4BD1" w:rsidRPr="003F4BD1" w:rsidRDefault="003F4BD1" w:rsidP="003F4BD1">
      <w:pPr>
        <w:pStyle w:val="21"/>
        <w:ind w:left="480"/>
        <w:rPr>
          <w:rFonts w:hint="eastAsia"/>
        </w:rPr>
      </w:pPr>
    </w:p>
    <w:p w14:paraId="02A3632B" w14:textId="5259C7FB" w:rsidR="007B6B7F" w:rsidRPr="00C61563" w:rsidRDefault="007B6B7F" w:rsidP="003D2255">
      <w:pPr>
        <w:ind w:left="240" w:firstLine="482"/>
        <w:rPr>
          <w:b/>
          <w:bCs/>
        </w:rPr>
      </w:pPr>
      <w:r w:rsidRPr="00C61563">
        <w:rPr>
          <w:rFonts w:hint="eastAsia"/>
          <w:b/>
          <w:bCs/>
        </w:rPr>
        <w:t>路由器1:</w:t>
      </w:r>
    </w:p>
    <w:p w14:paraId="46107B9F" w14:textId="77777777" w:rsidR="00C61563" w:rsidRPr="00C61563" w:rsidRDefault="00C61563" w:rsidP="00C61563">
      <w:pPr>
        <w:ind w:left="240" w:firstLine="480"/>
      </w:pPr>
      <w:r w:rsidRPr="00C61563">
        <w:t>Router&gt;en</w:t>
      </w:r>
    </w:p>
    <w:p w14:paraId="01636E83" w14:textId="77777777" w:rsidR="00C61563" w:rsidRPr="00C61563" w:rsidRDefault="00C61563" w:rsidP="00C61563">
      <w:pPr>
        <w:ind w:left="240" w:firstLine="480"/>
      </w:pPr>
      <w:r w:rsidRPr="00C61563">
        <w:t>Router#conf t</w:t>
      </w:r>
    </w:p>
    <w:p w14:paraId="66C7BD6D" w14:textId="77777777" w:rsidR="00C61563" w:rsidRPr="00C61563" w:rsidRDefault="00C61563" w:rsidP="00C61563">
      <w:pPr>
        <w:ind w:left="240" w:firstLine="480"/>
      </w:pPr>
      <w:r>
        <w:rPr>
          <w:rFonts w:hint="eastAsia"/>
        </w:rPr>
        <w:t>// 命名设备</w:t>
      </w:r>
    </w:p>
    <w:p w14:paraId="17BAE6FA" w14:textId="6A0FBD32" w:rsidR="00C61563" w:rsidRDefault="00C61563" w:rsidP="00C61563">
      <w:pPr>
        <w:ind w:left="240" w:firstLine="480"/>
      </w:pPr>
      <w:r w:rsidRPr="00C61563">
        <w:t>Router(config)#host R</w:t>
      </w:r>
      <w:r>
        <w:rPr>
          <w:rFonts w:hint="eastAsia"/>
        </w:rPr>
        <w:t>1</w:t>
      </w:r>
    </w:p>
    <w:p w14:paraId="54D8CFA8" w14:textId="4823196D" w:rsidR="00C61563" w:rsidRPr="00C61563" w:rsidRDefault="00C61563" w:rsidP="00C61563">
      <w:pPr>
        <w:ind w:left="240" w:firstLine="480"/>
      </w:pPr>
      <w:r>
        <w:rPr>
          <w:rFonts w:hint="eastAsia"/>
        </w:rPr>
        <w:t>// 配置ip</w:t>
      </w:r>
    </w:p>
    <w:p w14:paraId="1CA34689" w14:textId="77777777" w:rsidR="00C61563" w:rsidRPr="00C61563" w:rsidRDefault="00C61563" w:rsidP="00C61563">
      <w:pPr>
        <w:ind w:left="240" w:firstLine="480"/>
      </w:pPr>
      <w:r w:rsidRPr="00C61563">
        <w:t>R1(config)#int fa 1/0</w:t>
      </w:r>
    </w:p>
    <w:p w14:paraId="3ED5BBD4" w14:textId="77777777" w:rsidR="00C61563" w:rsidRPr="00C61563" w:rsidRDefault="00C61563" w:rsidP="00C61563">
      <w:pPr>
        <w:ind w:left="240" w:firstLine="480"/>
      </w:pPr>
      <w:r w:rsidRPr="00C61563">
        <w:t>R1(config-if)#ip address 172.16.2.2 255.255.255.0</w:t>
      </w:r>
    </w:p>
    <w:p w14:paraId="2893877D" w14:textId="77777777" w:rsidR="00C61563" w:rsidRPr="00C61563" w:rsidRDefault="00C61563" w:rsidP="00C61563">
      <w:pPr>
        <w:ind w:left="240" w:firstLine="480"/>
      </w:pPr>
      <w:r w:rsidRPr="00C61563">
        <w:t xml:space="preserve">R1(config-if)#no shutdown </w:t>
      </w:r>
    </w:p>
    <w:p w14:paraId="3EC18739" w14:textId="77777777" w:rsidR="00C61563" w:rsidRPr="00C61563" w:rsidRDefault="00C61563" w:rsidP="00C61563">
      <w:pPr>
        <w:ind w:left="240" w:firstLine="480"/>
      </w:pPr>
      <w:r w:rsidRPr="00C61563">
        <w:t xml:space="preserve">R1(config-if)#int s 2/0 </w:t>
      </w:r>
    </w:p>
    <w:p w14:paraId="216D741E" w14:textId="77777777" w:rsidR="00C61563" w:rsidRPr="00C61563" w:rsidRDefault="00C61563" w:rsidP="00C61563">
      <w:pPr>
        <w:ind w:left="240" w:firstLine="480"/>
      </w:pPr>
      <w:r w:rsidRPr="00C61563">
        <w:t xml:space="preserve">R1(config-if)#ip address 172.16.3.1 255.255.255.0 </w:t>
      </w:r>
    </w:p>
    <w:p w14:paraId="7F0C77A4" w14:textId="77777777" w:rsidR="00C61563" w:rsidRPr="00C61563" w:rsidRDefault="00C61563" w:rsidP="00C61563">
      <w:pPr>
        <w:ind w:left="240" w:firstLine="480"/>
      </w:pPr>
      <w:r w:rsidRPr="00C61563">
        <w:t xml:space="preserve">R1(config-if)#no shutdown </w:t>
      </w:r>
    </w:p>
    <w:p w14:paraId="1C56B921" w14:textId="77777777" w:rsidR="00C61563" w:rsidRPr="00C61563" w:rsidRDefault="00C61563" w:rsidP="00C61563">
      <w:pPr>
        <w:ind w:left="240" w:firstLine="480"/>
      </w:pPr>
      <w:r w:rsidRPr="00C61563">
        <w:t>R1(config-if)#clock rate 64000</w:t>
      </w:r>
    </w:p>
    <w:p w14:paraId="745F70EF" w14:textId="4608E5DA" w:rsidR="00C61563" w:rsidRDefault="00C61563" w:rsidP="00C61563">
      <w:pPr>
        <w:ind w:left="240" w:firstLine="480"/>
      </w:pPr>
      <w:r w:rsidRPr="00C61563">
        <w:t>R1(config-if)#exit</w:t>
      </w:r>
    </w:p>
    <w:p w14:paraId="1EFDC9E1" w14:textId="07434F55" w:rsidR="007B6B7F" w:rsidRDefault="00C61563" w:rsidP="009751A9">
      <w:pPr>
        <w:pStyle w:val="af2"/>
      </w:pPr>
      <w:r w:rsidRPr="00C61563">
        <w:rPr>
          <w:noProof/>
        </w:rPr>
        <w:lastRenderedPageBreak/>
        <w:drawing>
          <wp:inline distT="0" distB="0" distL="0" distR="0" wp14:anchorId="3C4718A4" wp14:editId="11650A30">
            <wp:extent cx="4478866" cy="4037235"/>
            <wp:effectExtent l="0" t="0" r="0" b="1905"/>
            <wp:docPr id="1616940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40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5699" cy="404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3D56" w14:textId="77777777" w:rsidR="003F4BD1" w:rsidRPr="003F4BD1" w:rsidRDefault="003F4BD1" w:rsidP="003F4BD1">
      <w:pPr>
        <w:pStyle w:val="21"/>
        <w:ind w:left="480"/>
        <w:rPr>
          <w:rFonts w:hint="eastAsia"/>
        </w:rPr>
      </w:pPr>
    </w:p>
    <w:p w14:paraId="1F1498AC" w14:textId="77777777" w:rsidR="00C61563" w:rsidRDefault="00C61563" w:rsidP="00C61563">
      <w:pPr>
        <w:pStyle w:val="21"/>
        <w:ind w:left="480"/>
      </w:pPr>
    </w:p>
    <w:p w14:paraId="32BB6E13" w14:textId="237A7A93" w:rsidR="00C61563" w:rsidRPr="00C61563" w:rsidRDefault="00C61563" w:rsidP="00C61563">
      <w:pPr>
        <w:ind w:left="240" w:firstLine="482"/>
        <w:rPr>
          <w:b/>
          <w:bCs/>
        </w:rPr>
      </w:pPr>
      <w:r w:rsidRPr="00C61563">
        <w:rPr>
          <w:rFonts w:hint="eastAsia"/>
          <w:b/>
          <w:bCs/>
        </w:rPr>
        <w:t>路由器</w:t>
      </w:r>
      <w:r>
        <w:rPr>
          <w:rFonts w:hint="eastAsia"/>
          <w:b/>
          <w:bCs/>
        </w:rPr>
        <w:t>2</w:t>
      </w:r>
      <w:r w:rsidRPr="00C61563">
        <w:rPr>
          <w:rFonts w:hint="eastAsia"/>
          <w:b/>
          <w:bCs/>
        </w:rPr>
        <w:t>:</w:t>
      </w:r>
    </w:p>
    <w:p w14:paraId="17BD9EED" w14:textId="77777777" w:rsidR="00C61563" w:rsidRPr="00C61563" w:rsidRDefault="00C61563" w:rsidP="00C61563">
      <w:pPr>
        <w:ind w:left="240" w:firstLine="480"/>
      </w:pPr>
      <w:r w:rsidRPr="00C61563">
        <w:t>Router&gt;en</w:t>
      </w:r>
    </w:p>
    <w:p w14:paraId="6086B7A6" w14:textId="77777777" w:rsidR="00C61563" w:rsidRPr="00C61563" w:rsidRDefault="00C61563" w:rsidP="00C61563">
      <w:pPr>
        <w:ind w:left="240" w:firstLine="480"/>
      </w:pPr>
      <w:r w:rsidRPr="00C61563">
        <w:t>Router#conf t</w:t>
      </w:r>
    </w:p>
    <w:p w14:paraId="1D9BDBB9" w14:textId="77777777" w:rsidR="00C61563" w:rsidRPr="00C61563" w:rsidRDefault="00C61563" w:rsidP="00C61563">
      <w:pPr>
        <w:ind w:left="240" w:firstLine="480"/>
      </w:pPr>
      <w:r>
        <w:rPr>
          <w:rFonts w:hint="eastAsia"/>
        </w:rPr>
        <w:t>// 命名设备</w:t>
      </w:r>
    </w:p>
    <w:p w14:paraId="7F491262" w14:textId="72732C96" w:rsidR="00C61563" w:rsidRDefault="00C61563" w:rsidP="00C61563">
      <w:pPr>
        <w:ind w:left="240" w:firstLine="480"/>
      </w:pPr>
      <w:r w:rsidRPr="00C61563">
        <w:t>Router(config)#host R</w:t>
      </w:r>
      <w:r>
        <w:rPr>
          <w:rFonts w:hint="eastAsia"/>
        </w:rPr>
        <w:t>2</w:t>
      </w:r>
    </w:p>
    <w:p w14:paraId="5940BE3E" w14:textId="70E8753D" w:rsidR="00C61563" w:rsidRPr="00C61563" w:rsidRDefault="00C61563" w:rsidP="00C61563">
      <w:pPr>
        <w:ind w:left="240" w:firstLine="480"/>
      </w:pPr>
      <w:r>
        <w:rPr>
          <w:rFonts w:hint="eastAsia"/>
        </w:rPr>
        <w:t xml:space="preserve">// 配置ip </w:t>
      </w:r>
    </w:p>
    <w:p w14:paraId="23CF2E09" w14:textId="77777777" w:rsidR="00C61563" w:rsidRPr="00C61563" w:rsidRDefault="00C61563" w:rsidP="00C61563">
      <w:pPr>
        <w:ind w:left="240" w:firstLine="480"/>
      </w:pPr>
      <w:r w:rsidRPr="00C61563">
        <w:t>R2(config)#int s 2/0</w:t>
      </w:r>
    </w:p>
    <w:p w14:paraId="5E25DD1E" w14:textId="77777777" w:rsidR="00C61563" w:rsidRPr="00C61563" w:rsidRDefault="00C61563" w:rsidP="00C61563">
      <w:pPr>
        <w:ind w:left="240" w:firstLine="480"/>
      </w:pPr>
      <w:r w:rsidRPr="00C61563">
        <w:t xml:space="preserve">R2(config-if)#ip address 172.16.3.2 255.255.255.0 </w:t>
      </w:r>
    </w:p>
    <w:p w14:paraId="6DA0BD89" w14:textId="77777777" w:rsidR="00C61563" w:rsidRPr="00C61563" w:rsidRDefault="00C61563" w:rsidP="00C61563">
      <w:pPr>
        <w:ind w:left="240" w:firstLine="480"/>
      </w:pPr>
      <w:r w:rsidRPr="00C61563">
        <w:t xml:space="preserve">R2(config-if)#no shutdown </w:t>
      </w:r>
    </w:p>
    <w:p w14:paraId="4A94115A" w14:textId="77777777" w:rsidR="00C61563" w:rsidRPr="00C61563" w:rsidRDefault="00C61563" w:rsidP="00C61563">
      <w:pPr>
        <w:ind w:left="240" w:firstLine="480"/>
      </w:pPr>
      <w:r w:rsidRPr="00C61563">
        <w:t xml:space="preserve">R2(config-if)#int fa 0/0 </w:t>
      </w:r>
    </w:p>
    <w:p w14:paraId="2D6A88C8" w14:textId="77777777" w:rsidR="00C61563" w:rsidRPr="00C61563" w:rsidRDefault="00C61563" w:rsidP="00C61563">
      <w:pPr>
        <w:ind w:left="240" w:firstLine="480"/>
      </w:pPr>
      <w:r w:rsidRPr="00C61563">
        <w:t xml:space="preserve">R2(config-if)#ip address 172.16.4.1 255.255.255.0 </w:t>
      </w:r>
    </w:p>
    <w:p w14:paraId="6B0E2763" w14:textId="77777777" w:rsidR="00C61563" w:rsidRPr="00C61563" w:rsidRDefault="00C61563" w:rsidP="00C61563">
      <w:pPr>
        <w:ind w:left="240" w:firstLine="480"/>
      </w:pPr>
      <w:r w:rsidRPr="00C61563">
        <w:t>R2(config-if)#no shutdown</w:t>
      </w:r>
    </w:p>
    <w:p w14:paraId="1909ECCA" w14:textId="77777777" w:rsidR="00C61563" w:rsidRPr="00C61563" w:rsidRDefault="00C61563" w:rsidP="00C61563">
      <w:pPr>
        <w:ind w:left="240" w:firstLine="480"/>
      </w:pPr>
      <w:r w:rsidRPr="00C61563">
        <w:t>R2(config-if)#exit</w:t>
      </w:r>
    </w:p>
    <w:p w14:paraId="6AFF380C" w14:textId="2CCDC38C" w:rsidR="00C61563" w:rsidRDefault="00C61563" w:rsidP="00C61563">
      <w:pPr>
        <w:ind w:left="240" w:firstLine="480"/>
      </w:pPr>
      <w:r w:rsidRPr="00C61563">
        <w:t>R2(config)#</w:t>
      </w:r>
    </w:p>
    <w:p w14:paraId="4A34E030" w14:textId="023E38C5" w:rsidR="00C61563" w:rsidRDefault="00C61563" w:rsidP="00C61563">
      <w:pPr>
        <w:pStyle w:val="af2"/>
      </w:pPr>
      <w:r w:rsidRPr="00C61563">
        <w:rPr>
          <w:noProof/>
        </w:rPr>
        <w:lastRenderedPageBreak/>
        <w:drawing>
          <wp:inline distT="0" distB="0" distL="0" distR="0" wp14:anchorId="28147C4A" wp14:editId="1E8B1955">
            <wp:extent cx="4687024" cy="4224867"/>
            <wp:effectExtent l="0" t="0" r="0" b="4445"/>
            <wp:docPr id="309895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95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3454" cy="423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8427" w14:textId="77777777" w:rsidR="003F4BD1" w:rsidRPr="003F4BD1" w:rsidRDefault="003F4BD1" w:rsidP="003F4BD1">
      <w:pPr>
        <w:pStyle w:val="21"/>
        <w:ind w:left="480"/>
        <w:rPr>
          <w:rFonts w:hint="eastAsia"/>
        </w:rPr>
      </w:pPr>
    </w:p>
    <w:p w14:paraId="54582A2B" w14:textId="77777777" w:rsidR="00C61563" w:rsidRPr="00C61563" w:rsidRDefault="00C61563" w:rsidP="00C61563">
      <w:pPr>
        <w:pStyle w:val="21"/>
        <w:ind w:left="480"/>
      </w:pPr>
    </w:p>
    <w:p w14:paraId="59A48DA8" w14:textId="533A9C43" w:rsidR="007B6B7F" w:rsidRDefault="007B6B7F" w:rsidP="007B6B7F">
      <w:pPr>
        <w:pStyle w:val="5"/>
        <w:ind w:left="720"/>
      </w:pPr>
      <w:r>
        <w:rPr>
          <w:rFonts w:hint="eastAsia"/>
        </w:rPr>
        <w:t>(4)配置路由器</w:t>
      </w:r>
      <w:r w:rsidR="00767010">
        <w:rPr>
          <w:rFonts w:hint="eastAsia"/>
        </w:rPr>
        <w:t>静态路由</w:t>
      </w:r>
    </w:p>
    <w:p w14:paraId="636D25AB" w14:textId="08C480B5" w:rsidR="007B6B7F" w:rsidRPr="00767010" w:rsidRDefault="007B6B7F" w:rsidP="007B6B7F">
      <w:pPr>
        <w:ind w:left="240" w:firstLine="482"/>
        <w:rPr>
          <w:b/>
          <w:bCs/>
          <w:lang w:val="pt-BR"/>
        </w:rPr>
      </w:pPr>
      <w:r w:rsidRPr="00767010">
        <w:rPr>
          <w:rFonts w:hint="eastAsia"/>
          <w:b/>
          <w:bCs/>
        </w:rPr>
        <w:t>路由器</w:t>
      </w:r>
      <w:r w:rsidRPr="00767010">
        <w:rPr>
          <w:rFonts w:hint="eastAsia"/>
          <w:b/>
          <w:bCs/>
          <w:lang w:val="pt-BR"/>
        </w:rPr>
        <w:t>0:</w:t>
      </w:r>
    </w:p>
    <w:p w14:paraId="36B383D0" w14:textId="77777777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lang w:val="pt-BR"/>
        </w:rPr>
        <w:t>R0&gt;en</w:t>
      </w:r>
    </w:p>
    <w:p w14:paraId="1FD4A060" w14:textId="77777777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lang w:val="pt-BR"/>
        </w:rPr>
        <w:t>R0#conf t</w:t>
      </w:r>
    </w:p>
    <w:p w14:paraId="2E317F7F" w14:textId="762BEF53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rFonts w:hint="eastAsia"/>
          <w:lang w:val="pt-BR"/>
        </w:rPr>
        <w:t xml:space="preserve">// </w:t>
      </w:r>
      <w:r>
        <w:rPr>
          <w:rFonts w:hint="eastAsia"/>
        </w:rPr>
        <w:t>添加静态路由</w:t>
      </w:r>
    </w:p>
    <w:p w14:paraId="53A850F3" w14:textId="77777777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lang w:val="pt-BR"/>
        </w:rPr>
        <w:t>R0(config)#ip route 0.0.0.0 0.0.0.0 172.16.2.2</w:t>
      </w:r>
    </w:p>
    <w:p w14:paraId="7B365C5B" w14:textId="77777777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lang w:val="pt-BR"/>
        </w:rPr>
        <w:t>R0(config)#exit</w:t>
      </w:r>
    </w:p>
    <w:p w14:paraId="5778C690" w14:textId="045C57EF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rFonts w:hint="eastAsia"/>
          <w:lang w:val="pt-BR"/>
        </w:rPr>
        <w:t>//</w:t>
      </w:r>
      <w:r>
        <w:rPr>
          <w:rFonts w:hint="eastAsia"/>
        </w:rPr>
        <w:t>查看路由信息</w:t>
      </w:r>
    </w:p>
    <w:p w14:paraId="4F6677A6" w14:textId="77777777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lang w:val="pt-BR"/>
        </w:rPr>
        <w:t>R0#show ip route</w:t>
      </w:r>
    </w:p>
    <w:p w14:paraId="29090661" w14:textId="77777777" w:rsidR="00767010" w:rsidRPr="00767010" w:rsidRDefault="00767010" w:rsidP="00767010">
      <w:pPr>
        <w:tabs>
          <w:tab w:val="left" w:pos="5427"/>
        </w:tabs>
        <w:ind w:left="240" w:firstLine="480"/>
      </w:pPr>
      <w:r w:rsidRPr="00767010">
        <w:t>Codes: C - connected, S - static, I - IGRP, R - RIP, M - mobile, B - BGP</w:t>
      </w:r>
    </w:p>
    <w:p w14:paraId="5A46805E" w14:textId="77777777" w:rsidR="00767010" w:rsidRPr="00767010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767010">
        <w:rPr>
          <w:lang w:val="pt-BR"/>
        </w:rPr>
        <w:t>D - EIGRP, EX - EIGRP external, O - OSPF, IA - OSPF inter area</w:t>
      </w:r>
    </w:p>
    <w:p w14:paraId="5DB77AC7" w14:textId="77777777" w:rsidR="00767010" w:rsidRPr="00767010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767010">
        <w:rPr>
          <w:lang w:val="pt-BR"/>
        </w:rPr>
        <w:t>N1 - OSPF NSSA external type 1, N2 - OSPF NSSA external type 2</w:t>
      </w:r>
    </w:p>
    <w:p w14:paraId="62EDFBF5" w14:textId="77777777" w:rsidR="00767010" w:rsidRPr="00767010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767010">
        <w:rPr>
          <w:lang w:val="pt-BR"/>
        </w:rPr>
        <w:t>E1 - OSPF external type 1, E2 - OSPF external type 2, E - EGP</w:t>
      </w:r>
    </w:p>
    <w:p w14:paraId="5EE7D3C6" w14:textId="77777777" w:rsidR="00767010" w:rsidRPr="00767010" w:rsidRDefault="00767010" w:rsidP="00767010">
      <w:pPr>
        <w:tabs>
          <w:tab w:val="left" w:pos="5427"/>
        </w:tabs>
        <w:ind w:left="240" w:firstLine="480"/>
      </w:pPr>
      <w:r w:rsidRPr="00767010">
        <w:t>i - IS-IS, L1 - IS-IS level-1, L2 - IS-IS level-2, ia - IS-IS inter area</w:t>
      </w:r>
    </w:p>
    <w:p w14:paraId="7EB430BD" w14:textId="77777777" w:rsidR="00767010" w:rsidRPr="00767010" w:rsidRDefault="00767010" w:rsidP="00767010">
      <w:pPr>
        <w:tabs>
          <w:tab w:val="left" w:pos="5427"/>
        </w:tabs>
        <w:ind w:left="240" w:firstLine="480"/>
      </w:pPr>
      <w:r w:rsidRPr="00767010">
        <w:t>* - candidate default, U - per-user static route, o - ODR</w:t>
      </w:r>
    </w:p>
    <w:p w14:paraId="61BEAC62" w14:textId="77777777" w:rsidR="00767010" w:rsidRPr="00767010" w:rsidRDefault="00767010" w:rsidP="00767010">
      <w:pPr>
        <w:tabs>
          <w:tab w:val="left" w:pos="5427"/>
        </w:tabs>
        <w:ind w:left="240" w:firstLine="480"/>
      </w:pPr>
      <w:r w:rsidRPr="00767010">
        <w:t>P - periodic downloaded static route</w:t>
      </w:r>
    </w:p>
    <w:p w14:paraId="6AE810D4" w14:textId="77777777" w:rsidR="00767010" w:rsidRPr="00767010" w:rsidRDefault="00767010" w:rsidP="00767010">
      <w:pPr>
        <w:tabs>
          <w:tab w:val="left" w:pos="5427"/>
        </w:tabs>
        <w:ind w:left="240" w:firstLine="480"/>
      </w:pPr>
    </w:p>
    <w:p w14:paraId="63DA7E10" w14:textId="77777777" w:rsidR="00767010" w:rsidRPr="00767010" w:rsidRDefault="00767010" w:rsidP="00767010">
      <w:pPr>
        <w:tabs>
          <w:tab w:val="left" w:pos="5427"/>
        </w:tabs>
        <w:ind w:left="240" w:firstLine="480"/>
      </w:pPr>
      <w:r w:rsidRPr="00767010">
        <w:lastRenderedPageBreak/>
        <w:t>Gateway of last resort is 172.16.2.2 to network 0.0.0.0</w:t>
      </w:r>
    </w:p>
    <w:p w14:paraId="50231F20" w14:textId="77777777" w:rsidR="00767010" w:rsidRPr="00767010" w:rsidRDefault="00767010" w:rsidP="00767010">
      <w:pPr>
        <w:tabs>
          <w:tab w:val="left" w:pos="5427"/>
        </w:tabs>
        <w:ind w:left="240" w:firstLine="480"/>
      </w:pPr>
    </w:p>
    <w:p w14:paraId="6E6DFD5E" w14:textId="77777777" w:rsidR="00767010" w:rsidRPr="00767010" w:rsidRDefault="00767010" w:rsidP="00767010">
      <w:pPr>
        <w:tabs>
          <w:tab w:val="left" w:pos="5427"/>
        </w:tabs>
        <w:ind w:left="240" w:firstLine="480"/>
      </w:pPr>
      <w:r w:rsidRPr="00767010">
        <w:t>172.16.0.0/24 is subnetted, 2 subnets</w:t>
      </w:r>
    </w:p>
    <w:p w14:paraId="0C9DEAD3" w14:textId="77777777" w:rsidR="00767010" w:rsidRPr="00767010" w:rsidRDefault="00767010" w:rsidP="00767010">
      <w:pPr>
        <w:tabs>
          <w:tab w:val="left" w:pos="5427"/>
        </w:tabs>
        <w:ind w:left="240" w:firstLine="480"/>
      </w:pPr>
      <w:r w:rsidRPr="00767010">
        <w:t>C 172.16.1.0 is directly connected, FastEthernet0/0</w:t>
      </w:r>
    </w:p>
    <w:p w14:paraId="214654E1" w14:textId="77777777" w:rsidR="00767010" w:rsidRPr="00767010" w:rsidRDefault="00767010" w:rsidP="00767010">
      <w:pPr>
        <w:tabs>
          <w:tab w:val="left" w:pos="5427"/>
        </w:tabs>
        <w:ind w:left="240" w:firstLine="480"/>
      </w:pPr>
      <w:r w:rsidRPr="00767010">
        <w:t>C 172.16.2.0 is directly connected, FastEthernet1/0</w:t>
      </w:r>
    </w:p>
    <w:p w14:paraId="184A7BDC" w14:textId="2233065E" w:rsidR="00767010" w:rsidRDefault="00767010" w:rsidP="00767010">
      <w:pPr>
        <w:tabs>
          <w:tab w:val="left" w:pos="5427"/>
        </w:tabs>
        <w:ind w:left="240" w:firstLine="480"/>
      </w:pPr>
      <w:r w:rsidRPr="00767010">
        <w:t>S* 0.0.0.0/0 [1/0] via 172.16.2.2</w:t>
      </w:r>
    </w:p>
    <w:p w14:paraId="17C7226A" w14:textId="7FF11E23" w:rsidR="007B6B7F" w:rsidRDefault="00767010" w:rsidP="009751A9">
      <w:pPr>
        <w:pStyle w:val="af2"/>
      </w:pPr>
      <w:r w:rsidRPr="00767010">
        <w:rPr>
          <w:noProof/>
        </w:rPr>
        <w:drawing>
          <wp:inline distT="0" distB="0" distL="0" distR="0" wp14:anchorId="601E1269" wp14:editId="4163D489">
            <wp:extent cx="4489774" cy="4047067"/>
            <wp:effectExtent l="0" t="0" r="6350" b="0"/>
            <wp:docPr id="1098213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134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7550" cy="405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DF77" w14:textId="77777777" w:rsidR="003F4BD1" w:rsidRDefault="003F4BD1" w:rsidP="003F4BD1">
      <w:pPr>
        <w:pStyle w:val="21"/>
        <w:ind w:left="480"/>
      </w:pPr>
    </w:p>
    <w:p w14:paraId="68F35DEA" w14:textId="77777777" w:rsidR="003F4BD1" w:rsidRPr="003F4BD1" w:rsidRDefault="003F4BD1" w:rsidP="003F4BD1">
      <w:pPr>
        <w:pStyle w:val="21"/>
        <w:ind w:left="480"/>
        <w:rPr>
          <w:rFonts w:hint="eastAsia"/>
        </w:rPr>
      </w:pPr>
    </w:p>
    <w:p w14:paraId="475C1C6A" w14:textId="77777777" w:rsidR="00767010" w:rsidRDefault="00767010" w:rsidP="00767010">
      <w:pPr>
        <w:ind w:left="240" w:firstLine="482"/>
        <w:rPr>
          <w:b/>
          <w:bCs/>
        </w:rPr>
      </w:pPr>
    </w:p>
    <w:p w14:paraId="33BAF28A" w14:textId="5DCB4779" w:rsidR="00767010" w:rsidRPr="00767010" w:rsidRDefault="00767010" w:rsidP="00767010">
      <w:pPr>
        <w:ind w:left="240" w:firstLine="482"/>
        <w:rPr>
          <w:b/>
          <w:bCs/>
          <w:lang w:val="pt-BR"/>
        </w:rPr>
      </w:pPr>
      <w:r w:rsidRPr="00767010">
        <w:rPr>
          <w:rFonts w:hint="eastAsia"/>
          <w:b/>
          <w:bCs/>
        </w:rPr>
        <w:t>路由器</w:t>
      </w:r>
      <w:r>
        <w:rPr>
          <w:rFonts w:hint="eastAsia"/>
          <w:b/>
          <w:bCs/>
          <w:lang w:val="pt-BR"/>
        </w:rPr>
        <w:t>2</w:t>
      </w:r>
      <w:r w:rsidRPr="00767010">
        <w:rPr>
          <w:rFonts w:hint="eastAsia"/>
          <w:b/>
          <w:bCs/>
          <w:lang w:val="pt-BR"/>
        </w:rPr>
        <w:t>:</w:t>
      </w:r>
    </w:p>
    <w:p w14:paraId="2319ED0C" w14:textId="77777777" w:rsidR="00767010" w:rsidRPr="004E473A" w:rsidRDefault="00767010" w:rsidP="00767010">
      <w:pPr>
        <w:pStyle w:val="31"/>
        <w:ind w:left="720"/>
        <w:rPr>
          <w:lang w:val="pt-BR"/>
        </w:rPr>
      </w:pPr>
      <w:r w:rsidRPr="004E473A">
        <w:rPr>
          <w:lang w:val="pt-BR"/>
        </w:rPr>
        <w:t>R2&gt;en</w:t>
      </w:r>
    </w:p>
    <w:p w14:paraId="34A7B828" w14:textId="77777777" w:rsidR="00767010" w:rsidRPr="004E473A" w:rsidRDefault="00767010" w:rsidP="00767010">
      <w:pPr>
        <w:pStyle w:val="31"/>
        <w:ind w:left="720"/>
        <w:rPr>
          <w:lang w:val="pt-BR"/>
        </w:rPr>
      </w:pPr>
      <w:r w:rsidRPr="004E473A">
        <w:rPr>
          <w:lang w:val="pt-BR"/>
        </w:rPr>
        <w:t>R2#conf t</w:t>
      </w:r>
    </w:p>
    <w:p w14:paraId="44B9A546" w14:textId="77777777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rFonts w:hint="eastAsia"/>
          <w:lang w:val="pt-BR"/>
        </w:rPr>
        <w:t xml:space="preserve">// </w:t>
      </w:r>
      <w:r>
        <w:rPr>
          <w:rFonts w:hint="eastAsia"/>
        </w:rPr>
        <w:t>添加静态路由</w:t>
      </w:r>
    </w:p>
    <w:p w14:paraId="2DE47132" w14:textId="77777777" w:rsidR="00767010" w:rsidRPr="004E473A" w:rsidRDefault="00767010" w:rsidP="00767010">
      <w:pPr>
        <w:pStyle w:val="31"/>
        <w:ind w:left="720"/>
        <w:rPr>
          <w:lang w:val="pt-BR"/>
        </w:rPr>
      </w:pPr>
      <w:r w:rsidRPr="004E473A">
        <w:rPr>
          <w:lang w:val="pt-BR"/>
        </w:rPr>
        <w:t>R2(config)#ip route 0.0.0.0 0.0.0.0 172.16.3.1</w:t>
      </w:r>
    </w:p>
    <w:p w14:paraId="2FD75C8A" w14:textId="77777777" w:rsidR="00767010" w:rsidRPr="004E473A" w:rsidRDefault="00767010" w:rsidP="00767010">
      <w:pPr>
        <w:pStyle w:val="31"/>
        <w:ind w:left="720"/>
        <w:rPr>
          <w:lang w:val="pt-BR"/>
        </w:rPr>
      </w:pPr>
      <w:r w:rsidRPr="004E473A">
        <w:rPr>
          <w:lang w:val="pt-BR"/>
        </w:rPr>
        <w:t>R2(config)#exit</w:t>
      </w:r>
    </w:p>
    <w:p w14:paraId="08E7128D" w14:textId="77777777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rFonts w:hint="eastAsia"/>
          <w:lang w:val="pt-BR"/>
        </w:rPr>
        <w:t>//</w:t>
      </w:r>
      <w:r>
        <w:rPr>
          <w:rFonts w:hint="eastAsia"/>
        </w:rPr>
        <w:t>查看路由信息</w:t>
      </w:r>
    </w:p>
    <w:p w14:paraId="24721AD2" w14:textId="77777777" w:rsidR="00767010" w:rsidRPr="004E473A" w:rsidRDefault="00767010" w:rsidP="00767010">
      <w:pPr>
        <w:pStyle w:val="31"/>
        <w:ind w:left="720"/>
        <w:rPr>
          <w:lang w:val="pt-BR"/>
        </w:rPr>
      </w:pPr>
      <w:r w:rsidRPr="004E473A">
        <w:rPr>
          <w:lang w:val="pt-BR"/>
        </w:rPr>
        <w:t>R2#show ip route</w:t>
      </w:r>
    </w:p>
    <w:p w14:paraId="487BAA81" w14:textId="77777777" w:rsidR="00767010" w:rsidRPr="004E473A" w:rsidRDefault="00767010" w:rsidP="00767010">
      <w:pPr>
        <w:pStyle w:val="31"/>
        <w:ind w:left="720"/>
        <w:rPr>
          <w:lang w:val="pt-BR"/>
        </w:rPr>
      </w:pPr>
      <w:r w:rsidRPr="004E473A">
        <w:rPr>
          <w:lang w:val="pt-BR"/>
        </w:rPr>
        <w:t>Codes: C - connected, S - static, I - IGRP, R - RIP, M - mobile, B - BGP</w:t>
      </w:r>
    </w:p>
    <w:p w14:paraId="4B48E3E4" w14:textId="77777777" w:rsidR="00767010" w:rsidRPr="00767010" w:rsidRDefault="00767010" w:rsidP="00767010">
      <w:pPr>
        <w:pStyle w:val="31"/>
        <w:ind w:left="720"/>
        <w:rPr>
          <w:lang w:val="pt-BR"/>
        </w:rPr>
      </w:pPr>
      <w:r w:rsidRPr="00767010">
        <w:rPr>
          <w:lang w:val="pt-BR"/>
        </w:rPr>
        <w:t>D - EIGRP, EX - EIGRP external, O - OSPF, IA - OSPF inter area</w:t>
      </w:r>
    </w:p>
    <w:p w14:paraId="465B712D" w14:textId="77777777" w:rsidR="00767010" w:rsidRPr="00767010" w:rsidRDefault="00767010" w:rsidP="00767010">
      <w:pPr>
        <w:pStyle w:val="31"/>
        <w:ind w:left="720"/>
        <w:rPr>
          <w:lang w:val="pt-BR"/>
        </w:rPr>
      </w:pPr>
      <w:r w:rsidRPr="00767010">
        <w:rPr>
          <w:lang w:val="pt-BR"/>
        </w:rPr>
        <w:t>N1 - OSPF NSSA external type 1, N2 - OSPF NSSA external type 2</w:t>
      </w:r>
    </w:p>
    <w:p w14:paraId="3D11B2E6" w14:textId="77777777" w:rsidR="00767010" w:rsidRPr="00767010" w:rsidRDefault="00767010" w:rsidP="00767010">
      <w:pPr>
        <w:pStyle w:val="31"/>
        <w:ind w:left="720"/>
        <w:rPr>
          <w:lang w:val="pt-BR"/>
        </w:rPr>
      </w:pPr>
      <w:r w:rsidRPr="00767010">
        <w:rPr>
          <w:lang w:val="pt-BR"/>
        </w:rPr>
        <w:t>E1 - OSPF external type 1, E2 - OSPF external type 2, E - EGP</w:t>
      </w:r>
    </w:p>
    <w:p w14:paraId="6B08FC71" w14:textId="77777777" w:rsidR="00767010" w:rsidRPr="00767010" w:rsidRDefault="00767010" w:rsidP="00767010">
      <w:pPr>
        <w:pStyle w:val="31"/>
        <w:ind w:left="720"/>
      </w:pPr>
      <w:r w:rsidRPr="00767010">
        <w:t xml:space="preserve">i - IS-IS, L1 - IS-IS level-1, L2 - IS-IS level-2, ia - IS-IS </w:t>
      </w:r>
      <w:r w:rsidRPr="00767010">
        <w:lastRenderedPageBreak/>
        <w:t>inter area</w:t>
      </w:r>
    </w:p>
    <w:p w14:paraId="52C9618D" w14:textId="77777777" w:rsidR="00767010" w:rsidRPr="00767010" w:rsidRDefault="00767010" w:rsidP="00767010">
      <w:pPr>
        <w:pStyle w:val="31"/>
        <w:ind w:left="720"/>
      </w:pPr>
      <w:r w:rsidRPr="00767010">
        <w:t>* - candidate default, U - per-user static route, o - ODR</w:t>
      </w:r>
    </w:p>
    <w:p w14:paraId="12B04AA6" w14:textId="77777777" w:rsidR="00767010" w:rsidRPr="00767010" w:rsidRDefault="00767010" w:rsidP="00767010">
      <w:pPr>
        <w:pStyle w:val="31"/>
        <w:ind w:left="720"/>
      </w:pPr>
      <w:r w:rsidRPr="00767010">
        <w:t>P - periodic downloaded static route</w:t>
      </w:r>
    </w:p>
    <w:p w14:paraId="102C6F6A" w14:textId="77777777" w:rsidR="00767010" w:rsidRPr="00767010" w:rsidRDefault="00767010" w:rsidP="00767010">
      <w:pPr>
        <w:pStyle w:val="31"/>
        <w:ind w:left="720"/>
      </w:pPr>
    </w:p>
    <w:p w14:paraId="13BAF653" w14:textId="77777777" w:rsidR="00767010" w:rsidRPr="00767010" w:rsidRDefault="00767010" w:rsidP="00767010">
      <w:pPr>
        <w:pStyle w:val="31"/>
        <w:ind w:left="720"/>
      </w:pPr>
      <w:r w:rsidRPr="00767010">
        <w:t>Gateway of last resort is 172.16.3.1 to network 0.0.0.0</w:t>
      </w:r>
    </w:p>
    <w:p w14:paraId="06888634" w14:textId="77777777" w:rsidR="00767010" w:rsidRPr="00767010" w:rsidRDefault="00767010" w:rsidP="00767010">
      <w:pPr>
        <w:pStyle w:val="31"/>
        <w:ind w:left="720"/>
      </w:pPr>
    </w:p>
    <w:p w14:paraId="3E912746" w14:textId="77777777" w:rsidR="00767010" w:rsidRPr="00767010" w:rsidRDefault="00767010" w:rsidP="00767010">
      <w:pPr>
        <w:pStyle w:val="31"/>
        <w:ind w:left="720"/>
      </w:pPr>
      <w:r w:rsidRPr="00767010">
        <w:t>172.16.0.0/24 is subnetted, 2 subnets</w:t>
      </w:r>
    </w:p>
    <w:p w14:paraId="619C6C9D" w14:textId="77777777" w:rsidR="00767010" w:rsidRPr="00767010" w:rsidRDefault="00767010" w:rsidP="00767010">
      <w:pPr>
        <w:pStyle w:val="31"/>
        <w:ind w:left="720"/>
      </w:pPr>
      <w:r w:rsidRPr="00767010">
        <w:t>C 172.16.3.0 is directly connected, Serial2/0</w:t>
      </w:r>
    </w:p>
    <w:p w14:paraId="48FFA81D" w14:textId="77777777" w:rsidR="00767010" w:rsidRPr="00767010" w:rsidRDefault="00767010" w:rsidP="00767010">
      <w:pPr>
        <w:pStyle w:val="31"/>
        <w:ind w:left="720"/>
      </w:pPr>
      <w:r w:rsidRPr="00767010">
        <w:t>C 172.16.4.0 is directly connected, FastEthernet0/0</w:t>
      </w:r>
    </w:p>
    <w:p w14:paraId="4D551604" w14:textId="12E13BA7" w:rsidR="00767010" w:rsidRDefault="00767010" w:rsidP="00767010">
      <w:pPr>
        <w:pStyle w:val="31"/>
        <w:ind w:left="720"/>
      </w:pPr>
      <w:r w:rsidRPr="00767010">
        <w:t>S* 0.0.0.0/0 [1/0] via 172.16.3.1</w:t>
      </w:r>
    </w:p>
    <w:p w14:paraId="42F6AF1D" w14:textId="48758CF1" w:rsidR="00767010" w:rsidRDefault="00767010" w:rsidP="003F4BD1">
      <w:pPr>
        <w:pStyle w:val="af2"/>
      </w:pPr>
      <w:r w:rsidRPr="003F4BD1">
        <w:drawing>
          <wp:inline distT="0" distB="0" distL="0" distR="0" wp14:anchorId="18489865" wp14:editId="323E8CD3">
            <wp:extent cx="4334933" cy="3907494"/>
            <wp:effectExtent l="0" t="0" r="8890" b="0"/>
            <wp:docPr id="1851770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709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1080" cy="391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3F81" w14:textId="77777777" w:rsidR="003F4BD1" w:rsidRDefault="003F4BD1" w:rsidP="003F4BD1">
      <w:pPr>
        <w:pStyle w:val="21"/>
        <w:ind w:left="480"/>
      </w:pPr>
    </w:p>
    <w:p w14:paraId="40B3F5E1" w14:textId="77777777" w:rsidR="003F4BD1" w:rsidRDefault="003F4BD1" w:rsidP="003F4BD1">
      <w:pPr>
        <w:pStyle w:val="21"/>
        <w:ind w:left="480"/>
      </w:pPr>
    </w:p>
    <w:p w14:paraId="5AAE7331" w14:textId="77777777" w:rsidR="003F4BD1" w:rsidRPr="003F4BD1" w:rsidRDefault="003F4BD1" w:rsidP="003F4BD1">
      <w:pPr>
        <w:pStyle w:val="21"/>
        <w:ind w:left="480"/>
        <w:rPr>
          <w:rFonts w:hint="eastAsia"/>
        </w:rPr>
      </w:pPr>
    </w:p>
    <w:p w14:paraId="74ABE54D" w14:textId="0B61D360" w:rsidR="007B6B7F" w:rsidRPr="00767010" w:rsidRDefault="007B6B7F" w:rsidP="007B6B7F">
      <w:pPr>
        <w:ind w:left="240" w:firstLine="482"/>
        <w:rPr>
          <w:b/>
          <w:bCs/>
          <w:lang w:val="pt-BR"/>
        </w:rPr>
      </w:pPr>
      <w:r w:rsidRPr="00767010">
        <w:rPr>
          <w:rFonts w:hint="eastAsia"/>
          <w:b/>
          <w:bCs/>
        </w:rPr>
        <w:t>路由器</w:t>
      </w:r>
      <w:r w:rsidRPr="00767010">
        <w:rPr>
          <w:rFonts w:hint="eastAsia"/>
          <w:b/>
          <w:bCs/>
          <w:lang w:val="pt-BR"/>
        </w:rPr>
        <w:t>1:</w:t>
      </w:r>
    </w:p>
    <w:p w14:paraId="0949A87B" w14:textId="77777777" w:rsidR="007B6B7F" w:rsidRPr="00C6408B" w:rsidRDefault="007B6B7F" w:rsidP="007B6B7F">
      <w:pPr>
        <w:ind w:left="240" w:firstLine="480"/>
        <w:rPr>
          <w:lang w:val="pt-BR"/>
        </w:rPr>
      </w:pPr>
      <w:r w:rsidRPr="00C6408B">
        <w:rPr>
          <w:lang w:val="pt-BR"/>
        </w:rPr>
        <w:t>R1&gt;en</w:t>
      </w:r>
    </w:p>
    <w:p w14:paraId="19596C6A" w14:textId="33B0F0D9" w:rsidR="007B6B7F" w:rsidRDefault="007B6B7F" w:rsidP="00767010">
      <w:pPr>
        <w:ind w:left="240" w:firstLine="480"/>
        <w:rPr>
          <w:lang w:val="pt-BR"/>
        </w:rPr>
      </w:pPr>
      <w:r w:rsidRPr="00C6408B">
        <w:rPr>
          <w:lang w:val="pt-BR"/>
        </w:rPr>
        <w:t>R1#conf t</w:t>
      </w:r>
    </w:p>
    <w:p w14:paraId="00968624" w14:textId="77777777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rFonts w:hint="eastAsia"/>
          <w:lang w:val="pt-BR"/>
        </w:rPr>
        <w:t xml:space="preserve">// </w:t>
      </w:r>
      <w:r>
        <w:rPr>
          <w:rFonts w:hint="eastAsia"/>
        </w:rPr>
        <w:t>添加静态路由</w:t>
      </w:r>
    </w:p>
    <w:p w14:paraId="29A4CAD4" w14:textId="1299253B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lang w:val="pt-BR"/>
        </w:rPr>
        <w:t>R</w:t>
      </w:r>
      <w:r w:rsidRPr="004E473A">
        <w:rPr>
          <w:rFonts w:hint="eastAsia"/>
          <w:lang w:val="pt-BR"/>
        </w:rPr>
        <w:t>1</w:t>
      </w:r>
      <w:r w:rsidRPr="004E473A">
        <w:rPr>
          <w:lang w:val="pt-BR"/>
        </w:rPr>
        <w:t>(config)#ip route 172.16.1.0 255.255.255.0 172.16.2.1</w:t>
      </w:r>
    </w:p>
    <w:p w14:paraId="255758A6" w14:textId="25E2768A" w:rsidR="00767010" w:rsidRPr="004E473A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4E473A">
        <w:rPr>
          <w:lang w:val="pt-BR"/>
        </w:rPr>
        <w:t>R</w:t>
      </w:r>
      <w:r w:rsidRPr="004E473A">
        <w:rPr>
          <w:rFonts w:hint="eastAsia"/>
          <w:lang w:val="pt-BR"/>
        </w:rPr>
        <w:t>1</w:t>
      </w:r>
      <w:r w:rsidRPr="004E473A">
        <w:rPr>
          <w:lang w:val="pt-BR"/>
        </w:rPr>
        <w:t>(config)#ip route 172.16.4.0 255.255.255.0 172.16.3.2</w:t>
      </w:r>
    </w:p>
    <w:p w14:paraId="3205DFE3" w14:textId="4E4AE3E3" w:rsidR="00767010" w:rsidRPr="00767010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767010">
        <w:rPr>
          <w:lang w:val="pt-BR"/>
        </w:rPr>
        <w:t>R</w:t>
      </w:r>
      <w:r w:rsidRPr="00767010">
        <w:rPr>
          <w:rFonts w:hint="eastAsia"/>
          <w:lang w:val="pt-BR"/>
        </w:rPr>
        <w:t>1</w:t>
      </w:r>
      <w:r w:rsidRPr="00767010">
        <w:rPr>
          <w:lang w:val="pt-BR"/>
        </w:rPr>
        <w:t>(config)#exit</w:t>
      </w:r>
    </w:p>
    <w:p w14:paraId="386D04C5" w14:textId="08ACEBF2" w:rsidR="007B6B7F" w:rsidRPr="00767010" w:rsidRDefault="00767010" w:rsidP="00767010">
      <w:pPr>
        <w:tabs>
          <w:tab w:val="left" w:pos="5427"/>
        </w:tabs>
        <w:ind w:left="240" w:firstLine="480"/>
        <w:rPr>
          <w:lang w:val="pt-BR"/>
        </w:rPr>
      </w:pPr>
      <w:r w:rsidRPr="00767010">
        <w:rPr>
          <w:rFonts w:hint="eastAsia"/>
          <w:lang w:val="pt-BR"/>
        </w:rPr>
        <w:t>//</w:t>
      </w:r>
      <w:r>
        <w:rPr>
          <w:rFonts w:hint="eastAsia"/>
        </w:rPr>
        <w:t>查看路由信息</w:t>
      </w:r>
    </w:p>
    <w:p w14:paraId="495CC88A" w14:textId="77777777" w:rsidR="007B6B7F" w:rsidRPr="004E473A" w:rsidRDefault="007B6B7F" w:rsidP="007B6B7F">
      <w:pPr>
        <w:ind w:left="240" w:firstLine="480"/>
        <w:rPr>
          <w:lang w:val="pt-BR"/>
        </w:rPr>
      </w:pPr>
      <w:r w:rsidRPr="004E473A">
        <w:rPr>
          <w:lang w:val="pt-BR"/>
        </w:rPr>
        <w:t>R1#show ip route</w:t>
      </w:r>
    </w:p>
    <w:p w14:paraId="11B8DF62" w14:textId="77777777" w:rsidR="00767010" w:rsidRPr="00767010" w:rsidRDefault="00767010" w:rsidP="00767010">
      <w:pPr>
        <w:ind w:left="240" w:firstLine="480"/>
      </w:pPr>
      <w:r w:rsidRPr="00767010">
        <w:t>Codes: C - connected, S - static, I - IGRP, R - RIP, M - mobile, B - BGP</w:t>
      </w:r>
    </w:p>
    <w:p w14:paraId="7C5E5DD5" w14:textId="77777777" w:rsidR="00767010" w:rsidRPr="00767010" w:rsidRDefault="00767010" w:rsidP="00767010">
      <w:pPr>
        <w:ind w:left="240" w:firstLine="480"/>
        <w:rPr>
          <w:lang w:val="pt-BR"/>
        </w:rPr>
      </w:pPr>
      <w:r w:rsidRPr="00767010">
        <w:rPr>
          <w:lang w:val="pt-BR"/>
        </w:rPr>
        <w:lastRenderedPageBreak/>
        <w:t>D - EIGRP, EX - EIGRP external, O - OSPF, IA - OSPF inter area</w:t>
      </w:r>
    </w:p>
    <w:p w14:paraId="4B42AD2A" w14:textId="77777777" w:rsidR="00767010" w:rsidRPr="00767010" w:rsidRDefault="00767010" w:rsidP="00767010">
      <w:pPr>
        <w:ind w:left="240" w:firstLine="480"/>
        <w:rPr>
          <w:lang w:val="pt-BR"/>
        </w:rPr>
      </w:pPr>
      <w:r w:rsidRPr="00767010">
        <w:rPr>
          <w:lang w:val="pt-BR"/>
        </w:rPr>
        <w:t>N1 - OSPF NSSA external type 1, N2 - OSPF NSSA external type 2</w:t>
      </w:r>
    </w:p>
    <w:p w14:paraId="57F9F69A" w14:textId="77777777" w:rsidR="00767010" w:rsidRPr="00767010" w:rsidRDefault="00767010" w:rsidP="00767010">
      <w:pPr>
        <w:ind w:left="240" w:firstLine="480"/>
        <w:rPr>
          <w:lang w:val="pt-BR"/>
        </w:rPr>
      </w:pPr>
      <w:r w:rsidRPr="00767010">
        <w:rPr>
          <w:lang w:val="pt-BR"/>
        </w:rPr>
        <w:t>E1 - OSPF external type 1, E2 - OSPF external type 2, E - EGP</w:t>
      </w:r>
    </w:p>
    <w:p w14:paraId="2B7663B0" w14:textId="77777777" w:rsidR="00767010" w:rsidRPr="00767010" w:rsidRDefault="00767010" w:rsidP="00767010">
      <w:pPr>
        <w:ind w:left="240" w:firstLine="480"/>
      </w:pPr>
      <w:r w:rsidRPr="00767010">
        <w:t>i - IS-IS, L1 - IS-IS level-1, L2 - IS-IS level-2, ia - IS-IS inter area</w:t>
      </w:r>
    </w:p>
    <w:p w14:paraId="77DB266F" w14:textId="77777777" w:rsidR="00767010" w:rsidRPr="00767010" w:rsidRDefault="00767010" w:rsidP="00767010">
      <w:pPr>
        <w:ind w:left="240" w:firstLine="480"/>
      </w:pPr>
      <w:r w:rsidRPr="00767010">
        <w:t>* - candidate default, U - per-user static route, o - ODR</w:t>
      </w:r>
    </w:p>
    <w:p w14:paraId="2D5E65D0" w14:textId="77777777" w:rsidR="00767010" w:rsidRPr="00767010" w:rsidRDefault="00767010" w:rsidP="00767010">
      <w:pPr>
        <w:ind w:left="240" w:firstLine="480"/>
      </w:pPr>
      <w:r w:rsidRPr="00767010">
        <w:t>P - periodic downloaded static route</w:t>
      </w:r>
    </w:p>
    <w:p w14:paraId="1974AF36" w14:textId="77777777" w:rsidR="00767010" w:rsidRPr="00767010" w:rsidRDefault="00767010" w:rsidP="00767010">
      <w:pPr>
        <w:ind w:left="240" w:firstLine="480"/>
      </w:pPr>
    </w:p>
    <w:p w14:paraId="2C726B82" w14:textId="77777777" w:rsidR="00767010" w:rsidRPr="00767010" w:rsidRDefault="00767010" w:rsidP="00767010">
      <w:pPr>
        <w:ind w:left="240" w:firstLine="480"/>
      </w:pPr>
      <w:r w:rsidRPr="00767010">
        <w:t>Gateway of last resort is not set</w:t>
      </w:r>
    </w:p>
    <w:p w14:paraId="3C93193E" w14:textId="77777777" w:rsidR="00767010" w:rsidRPr="00767010" w:rsidRDefault="00767010" w:rsidP="00767010">
      <w:pPr>
        <w:ind w:left="240" w:firstLine="480"/>
      </w:pPr>
    </w:p>
    <w:p w14:paraId="723C3025" w14:textId="77777777" w:rsidR="00767010" w:rsidRPr="00767010" w:rsidRDefault="00767010" w:rsidP="00767010">
      <w:pPr>
        <w:ind w:left="240" w:firstLine="480"/>
      </w:pPr>
      <w:r w:rsidRPr="00767010">
        <w:t>172.16.0.0/24 is subnetted, 4 subnets</w:t>
      </w:r>
    </w:p>
    <w:p w14:paraId="0A0FE65E" w14:textId="77777777" w:rsidR="00767010" w:rsidRPr="00767010" w:rsidRDefault="00767010" w:rsidP="00767010">
      <w:pPr>
        <w:ind w:left="240" w:firstLine="480"/>
      </w:pPr>
      <w:r w:rsidRPr="00767010">
        <w:t>S 172.16.1.0 [1/0] via 172.16.2.1</w:t>
      </w:r>
    </w:p>
    <w:p w14:paraId="1F055F6B" w14:textId="77777777" w:rsidR="00767010" w:rsidRPr="00767010" w:rsidRDefault="00767010" w:rsidP="00767010">
      <w:pPr>
        <w:ind w:left="240" w:firstLine="480"/>
      </w:pPr>
      <w:r w:rsidRPr="00767010">
        <w:t>C 172.16.2.0 is directly connected, FastEthernet1/0</w:t>
      </w:r>
    </w:p>
    <w:p w14:paraId="2C2A5959" w14:textId="77777777" w:rsidR="00767010" w:rsidRPr="00767010" w:rsidRDefault="00767010" w:rsidP="00767010">
      <w:pPr>
        <w:ind w:left="240" w:firstLine="480"/>
      </w:pPr>
      <w:r w:rsidRPr="00767010">
        <w:t>C 172.16.3.0 is directly connected, Serial2/0</w:t>
      </w:r>
    </w:p>
    <w:p w14:paraId="605EEF40" w14:textId="6FB27E20" w:rsidR="00767010" w:rsidRPr="007B6B7F" w:rsidRDefault="00767010" w:rsidP="00767010">
      <w:pPr>
        <w:ind w:left="240" w:firstLine="480"/>
      </w:pPr>
      <w:r w:rsidRPr="00767010">
        <w:t>S 172.16.4.0 [1/0] via 172.16.3.2</w:t>
      </w:r>
    </w:p>
    <w:p w14:paraId="6CE7148F" w14:textId="59C86076" w:rsidR="007B6B7F" w:rsidRDefault="00767010" w:rsidP="003F4BD1">
      <w:pPr>
        <w:pStyle w:val="af2"/>
      </w:pPr>
      <w:r w:rsidRPr="003F4BD1">
        <w:drawing>
          <wp:inline distT="0" distB="0" distL="0" distR="0" wp14:anchorId="772962DC" wp14:editId="2413CF26">
            <wp:extent cx="4461222" cy="4258733"/>
            <wp:effectExtent l="0" t="0" r="0" b="8890"/>
            <wp:docPr id="618487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879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6191" cy="426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9B5E" w14:textId="77777777" w:rsidR="003F4BD1" w:rsidRDefault="003F4BD1" w:rsidP="003F4BD1">
      <w:pPr>
        <w:pStyle w:val="21"/>
        <w:ind w:left="480"/>
      </w:pPr>
    </w:p>
    <w:p w14:paraId="37514BEE" w14:textId="77777777" w:rsidR="003F4BD1" w:rsidRPr="003F4BD1" w:rsidRDefault="003F4BD1" w:rsidP="003F4BD1">
      <w:pPr>
        <w:pStyle w:val="21"/>
        <w:ind w:left="480"/>
        <w:rPr>
          <w:rFonts w:hint="eastAsia"/>
        </w:rPr>
      </w:pPr>
    </w:p>
    <w:p w14:paraId="52C272ED" w14:textId="1729BE64" w:rsidR="007B6B7F" w:rsidRDefault="007B6B7F" w:rsidP="00767010">
      <w:pPr>
        <w:pStyle w:val="5"/>
        <w:ind w:left="720"/>
      </w:pPr>
      <w:r>
        <w:rPr>
          <w:rFonts w:hint="eastAsia"/>
        </w:rPr>
        <w:lastRenderedPageBreak/>
        <w:t>(5)检查连通性</w:t>
      </w:r>
    </w:p>
    <w:p w14:paraId="1DD34125" w14:textId="3B1494C3" w:rsidR="00767010" w:rsidRDefault="00A56766" w:rsidP="003F4BD1">
      <w:pPr>
        <w:pStyle w:val="af2"/>
      </w:pPr>
      <w:r w:rsidRPr="00A56766">
        <w:rPr>
          <w:noProof/>
        </w:rPr>
        <w:drawing>
          <wp:inline distT="0" distB="0" distL="0" distR="0" wp14:anchorId="1F9BC659" wp14:editId="0B86E1FA">
            <wp:extent cx="4414631" cy="3979333"/>
            <wp:effectExtent l="0" t="0" r="5080" b="2540"/>
            <wp:docPr id="1244897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971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0892" cy="398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8434" w14:textId="7D97DAFE" w:rsidR="00A56766" w:rsidRDefault="00A56766" w:rsidP="007B6B7F">
      <w:pPr>
        <w:ind w:left="240" w:firstLine="480"/>
      </w:pPr>
      <w:r>
        <w:rPr>
          <w:rFonts w:hint="eastAsia"/>
        </w:rPr>
        <w:t>PC0 ping Server reply(等待一会才出来)</w:t>
      </w:r>
    </w:p>
    <w:p w14:paraId="702F48F1" w14:textId="64AA362C" w:rsidR="00A56766" w:rsidRDefault="00A56766" w:rsidP="003F4BD1">
      <w:pPr>
        <w:pStyle w:val="af2"/>
      </w:pPr>
      <w:r w:rsidRPr="00A56766">
        <w:rPr>
          <w:noProof/>
        </w:rPr>
        <w:drawing>
          <wp:inline distT="0" distB="0" distL="0" distR="0" wp14:anchorId="70ED1631" wp14:editId="03A01E4C">
            <wp:extent cx="4311310" cy="3886200"/>
            <wp:effectExtent l="0" t="0" r="0" b="0"/>
            <wp:docPr id="1484865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659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7986" cy="389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4F8D" w14:textId="2AA29552" w:rsidR="00A56766" w:rsidRDefault="00A56766" w:rsidP="007B6B7F">
      <w:pPr>
        <w:ind w:left="240" w:firstLine="480"/>
      </w:pPr>
      <w:r>
        <w:rPr>
          <w:rFonts w:hint="eastAsia"/>
        </w:rPr>
        <w:lastRenderedPageBreak/>
        <w:t>使用浏览器访问success</w:t>
      </w:r>
    </w:p>
    <w:p w14:paraId="5B4044BC" w14:textId="77777777" w:rsidR="00A56766" w:rsidRDefault="00A56766" w:rsidP="007B6B7F">
      <w:pPr>
        <w:ind w:left="240" w:firstLine="480"/>
      </w:pPr>
    </w:p>
    <w:p w14:paraId="087205F1" w14:textId="77777777" w:rsidR="00767010" w:rsidRDefault="00767010" w:rsidP="007B6B7F">
      <w:pPr>
        <w:ind w:left="240" w:firstLine="480"/>
      </w:pPr>
    </w:p>
    <w:p w14:paraId="1521CE11" w14:textId="77777777" w:rsidR="003F4BD1" w:rsidRDefault="003F4BD1" w:rsidP="007B6B7F">
      <w:pPr>
        <w:ind w:left="240" w:firstLine="480"/>
        <w:rPr>
          <w:rFonts w:hint="eastAsia"/>
        </w:rPr>
      </w:pPr>
    </w:p>
    <w:p w14:paraId="7E2D78C4" w14:textId="10E302EC" w:rsidR="00047498" w:rsidRPr="00A56766" w:rsidRDefault="00047498" w:rsidP="00A56766">
      <w:pPr>
        <w:pStyle w:val="3"/>
      </w:pPr>
      <w:r>
        <w:rPr>
          <w:rFonts w:hint="eastAsia"/>
        </w:rPr>
        <w:t>(6)</w:t>
      </w:r>
      <w:r w:rsidR="00A56766" w:rsidRPr="00A56766">
        <w:t xml:space="preserve"> </w:t>
      </w:r>
      <w:r w:rsidR="00A56766" w:rsidRPr="00502C42">
        <w:t>扩展IP访问控制列表配置</w:t>
      </w:r>
    </w:p>
    <w:p w14:paraId="6835BE26" w14:textId="77E71B5A" w:rsidR="00047498" w:rsidRPr="004E473A" w:rsidRDefault="00047498" w:rsidP="00047498">
      <w:pPr>
        <w:ind w:left="240" w:firstLine="482"/>
        <w:rPr>
          <w:b/>
          <w:bCs/>
          <w:lang w:val="pt-BR"/>
        </w:rPr>
      </w:pPr>
      <w:r w:rsidRPr="00A56766">
        <w:rPr>
          <w:rFonts w:hint="eastAsia"/>
          <w:b/>
          <w:bCs/>
        </w:rPr>
        <w:t>路由器</w:t>
      </w:r>
      <w:r w:rsidR="00A56766" w:rsidRPr="004E473A">
        <w:rPr>
          <w:rFonts w:hint="eastAsia"/>
          <w:b/>
          <w:bCs/>
          <w:lang w:val="pt-BR"/>
        </w:rPr>
        <w:t>1</w:t>
      </w:r>
      <w:r w:rsidRPr="004E473A">
        <w:rPr>
          <w:rFonts w:hint="eastAsia"/>
          <w:b/>
          <w:bCs/>
          <w:lang w:val="pt-BR"/>
        </w:rPr>
        <w:t>:</w:t>
      </w:r>
    </w:p>
    <w:p w14:paraId="06DC0FA5" w14:textId="77777777" w:rsidR="00A56766" w:rsidRPr="004E473A" w:rsidRDefault="00A56766" w:rsidP="00A56766">
      <w:pPr>
        <w:ind w:left="240" w:firstLine="480"/>
        <w:rPr>
          <w:lang w:val="pt-BR"/>
        </w:rPr>
      </w:pPr>
      <w:r w:rsidRPr="004E473A">
        <w:rPr>
          <w:lang w:val="pt-BR"/>
        </w:rPr>
        <w:t>R1&gt;en</w:t>
      </w:r>
    </w:p>
    <w:p w14:paraId="4350D2B5" w14:textId="77777777" w:rsidR="00A56766" w:rsidRPr="004E473A" w:rsidRDefault="00A56766" w:rsidP="00A56766">
      <w:pPr>
        <w:ind w:left="240" w:firstLine="480"/>
        <w:rPr>
          <w:lang w:val="pt-BR"/>
        </w:rPr>
      </w:pPr>
      <w:r w:rsidRPr="004E473A">
        <w:rPr>
          <w:lang w:val="pt-BR"/>
        </w:rPr>
        <w:t>R1#conf t</w:t>
      </w:r>
    </w:p>
    <w:p w14:paraId="07717287" w14:textId="5F8B92E9" w:rsidR="00A56766" w:rsidRDefault="00A56766" w:rsidP="00A56766">
      <w:pPr>
        <w:ind w:left="240" w:firstLine="480"/>
      </w:pPr>
      <w:r w:rsidRPr="00A56766">
        <w:t>//</w:t>
      </w:r>
      <w:r>
        <w:rPr>
          <w:rFonts w:hint="eastAsia"/>
        </w:rPr>
        <w:t xml:space="preserve"> </w:t>
      </w:r>
      <w:r w:rsidRPr="00A56766">
        <w:t xml:space="preserve">允许源地址为172.16.1.2的IP访问目的地址为172.16.4.2的WWW服务 </w:t>
      </w:r>
    </w:p>
    <w:p w14:paraId="18830DE6" w14:textId="6DD45FF0" w:rsidR="00A56766" w:rsidRDefault="00A56766" w:rsidP="00A56766">
      <w:pPr>
        <w:ind w:left="240" w:firstLine="480"/>
      </w:pPr>
      <w:r w:rsidRPr="00A56766">
        <w:t>R1(config)#access-list 100 permit tcp host 172.16.1.2 host 172.16.4.2 eq www</w:t>
      </w:r>
    </w:p>
    <w:p w14:paraId="7F09CA9C" w14:textId="58D8F7D9" w:rsidR="00A56766" w:rsidRPr="00A56766" w:rsidRDefault="00A56766" w:rsidP="00A56766">
      <w:pPr>
        <w:ind w:left="240" w:firstLine="480"/>
      </w:pPr>
      <w:r w:rsidRPr="00A56766">
        <w:t>//</w:t>
      </w:r>
      <w:r>
        <w:rPr>
          <w:rFonts w:hint="eastAsia"/>
        </w:rPr>
        <w:t xml:space="preserve"> </w:t>
      </w:r>
      <w:r w:rsidRPr="00A56766">
        <w:t>拒绝源地址为 172.16.1.2 的IP访问目的地址为172.16.4.2的ping（icmp）服务</w:t>
      </w:r>
    </w:p>
    <w:p w14:paraId="76B8E095" w14:textId="77777777" w:rsidR="00A56766" w:rsidRPr="00A56766" w:rsidRDefault="00A56766" w:rsidP="00A56766">
      <w:pPr>
        <w:ind w:left="240" w:firstLine="480"/>
      </w:pPr>
      <w:r w:rsidRPr="00A56766">
        <w:t>R1(config)#access-list 100 deny icmp host 172.16.1.2 host 172.16.4.2 echo</w:t>
      </w:r>
    </w:p>
    <w:p w14:paraId="2D8C9E87" w14:textId="77777777" w:rsidR="00A56766" w:rsidRDefault="00A56766" w:rsidP="00A56766">
      <w:pPr>
        <w:ind w:left="240" w:firstLine="480"/>
      </w:pPr>
      <w:r w:rsidRPr="00A56766">
        <w:t xml:space="preserve">R1(config)#int s 2/0 </w:t>
      </w:r>
    </w:p>
    <w:p w14:paraId="7D505B11" w14:textId="16A93386" w:rsidR="00A56766" w:rsidRPr="00A56766" w:rsidRDefault="00A56766" w:rsidP="00A56766">
      <w:pPr>
        <w:ind w:left="240" w:firstLine="480"/>
      </w:pPr>
      <w:r w:rsidRPr="00A56766">
        <w:t>//</w:t>
      </w:r>
      <w:r>
        <w:rPr>
          <w:rFonts w:hint="eastAsia"/>
        </w:rPr>
        <w:t xml:space="preserve"> </w:t>
      </w:r>
      <w:r w:rsidRPr="00A56766">
        <w:t>访问控制列表在端口 s2/0 下 out 方向应用；</w:t>
      </w:r>
    </w:p>
    <w:p w14:paraId="06AA7830" w14:textId="77777777" w:rsidR="00A56766" w:rsidRPr="00A56766" w:rsidRDefault="00A56766" w:rsidP="00A56766">
      <w:pPr>
        <w:ind w:left="240" w:firstLine="480"/>
      </w:pPr>
      <w:r w:rsidRPr="00A56766">
        <w:t xml:space="preserve">R1(config-if)#ip access-group 100 out </w:t>
      </w:r>
    </w:p>
    <w:p w14:paraId="54D1866E" w14:textId="77777777" w:rsidR="00A56766" w:rsidRPr="00A56766" w:rsidRDefault="00A56766" w:rsidP="00A56766">
      <w:pPr>
        <w:ind w:left="240" w:firstLine="480"/>
      </w:pPr>
      <w:r w:rsidRPr="00A56766">
        <w:t>R1(config-if)#end</w:t>
      </w:r>
    </w:p>
    <w:p w14:paraId="181BA145" w14:textId="051EFE42" w:rsidR="00A56766" w:rsidRPr="00047498" w:rsidRDefault="00A56766" w:rsidP="00A56766">
      <w:pPr>
        <w:ind w:left="240" w:firstLine="480"/>
      </w:pPr>
      <w:r w:rsidRPr="00A56766">
        <w:t>R1#</w:t>
      </w:r>
    </w:p>
    <w:p w14:paraId="15410FBB" w14:textId="18460A77" w:rsidR="00047498" w:rsidRDefault="00A56766" w:rsidP="003F4BD1">
      <w:pPr>
        <w:pStyle w:val="af2"/>
      </w:pPr>
      <w:r w:rsidRPr="003F4BD1">
        <w:drawing>
          <wp:inline distT="0" distB="0" distL="0" distR="0" wp14:anchorId="520C4501" wp14:editId="4C30A010">
            <wp:extent cx="4523308" cy="4318000"/>
            <wp:effectExtent l="0" t="0" r="0" b="6350"/>
            <wp:docPr id="406321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219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5165" cy="431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0A07" w14:textId="77777777" w:rsidR="003F4BD1" w:rsidRDefault="003F4BD1" w:rsidP="003F4BD1">
      <w:pPr>
        <w:pStyle w:val="21"/>
        <w:ind w:left="480"/>
      </w:pPr>
    </w:p>
    <w:p w14:paraId="675BF381" w14:textId="77777777" w:rsidR="003F4BD1" w:rsidRPr="003F4BD1" w:rsidRDefault="003F4BD1" w:rsidP="003F4BD1">
      <w:pPr>
        <w:pStyle w:val="21"/>
        <w:ind w:left="480"/>
        <w:rPr>
          <w:rFonts w:hint="eastAsia"/>
        </w:rPr>
      </w:pPr>
    </w:p>
    <w:p w14:paraId="34A502D1" w14:textId="592D7A6B" w:rsidR="00047498" w:rsidRDefault="00047498" w:rsidP="00047498">
      <w:pPr>
        <w:pStyle w:val="5"/>
        <w:ind w:left="720"/>
      </w:pPr>
      <w:r>
        <w:rPr>
          <w:rFonts w:hint="eastAsia"/>
        </w:rPr>
        <w:t>(7)验证结果</w:t>
      </w:r>
    </w:p>
    <w:p w14:paraId="4676BDBF" w14:textId="280A467D" w:rsidR="00A56766" w:rsidRDefault="00A56766" w:rsidP="003F4BD1">
      <w:pPr>
        <w:pStyle w:val="af2"/>
      </w:pPr>
      <w:r w:rsidRPr="00A56766">
        <w:rPr>
          <w:noProof/>
        </w:rPr>
        <w:drawing>
          <wp:inline distT="0" distB="0" distL="0" distR="0" wp14:anchorId="2D3EF397" wp14:editId="08DF8EA5">
            <wp:extent cx="4536738" cy="4089400"/>
            <wp:effectExtent l="0" t="0" r="0" b="6350"/>
            <wp:docPr id="1863997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971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5797" cy="409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062B" w14:textId="77777777" w:rsidR="00A56766" w:rsidRDefault="00A56766" w:rsidP="00A56766">
      <w:pPr>
        <w:ind w:left="240" w:firstLine="480"/>
      </w:pPr>
      <w:r>
        <w:rPr>
          <w:rFonts w:hint="eastAsia"/>
        </w:rPr>
        <w:t xml:space="preserve">PC0 ping Server </w:t>
      </w:r>
    </w:p>
    <w:p w14:paraId="76DCD881" w14:textId="73EF7544" w:rsidR="00A56766" w:rsidRPr="00A56766" w:rsidRDefault="00A56766" w:rsidP="00A56766">
      <w:pPr>
        <w:ind w:left="240" w:firstLine="480"/>
      </w:pPr>
      <w:r>
        <w:rPr>
          <w:rFonts w:hint="eastAsia"/>
        </w:rPr>
        <w:t xml:space="preserve">Reply from 172.16.2.2: </w:t>
      </w:r>
      <w:r w:rsidRPr="00A56766">
        <w:t>Destination host unreachable</w:t>
      </w:r>
    </w:p>
    <w:p w14:paraId="5FF2D721" w14:textId="20DF3BBD" w:rsidR="00A56766" w:rsidRDefault="00A56766" w:rsidP="003F4BD1">
      <w:pPr>
        <w:pStyle w:val="af2"/>
        <w:rPr>
          <w:lang w:val="pt-BR"/>
        </w:rPr>
      </w:pPr>
      <w:r w:rsidRPr="00A56766">
        <w:rPr>
          <w:noProof/>
          <w:lang w:val="pt-BR"/>
        </w:rPr>
        <w:lastRenderedPageBreak/>
        <w:drawing>
          <wp:inline distT="0" distB="0" distL="0" distR="0" wp14:anchorId="2F038D1D" wp14:editId="7A4BF380">
            <wp:extent cx="4358275" cy="3928534"/>
            <wp:effectExtent l="0" t="0" r="4445" b="0"/>
            <wp:docPr id="568097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971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5064" cy="393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A121" w14:textId="77777777" w:rsidR="003F4BD1" w:rsidRDefault="003F4BD1" w:rsidP="00A56766">
      <w:pPr>
        <w:ind w:left="240" w:firstLine="480"/>
        <w:rPr>
          <w:lang w:val="pt-BR"/>
        </w:rPr>
      </w:pPr>
    </w:p>
    <w:p w14:paraId="78752B6E" w14:textId="77777777" w:rsidR="003F4BD1" w:rsidRPr="00A56766" w:rsidRDefault="003F4BD1" w:rsidP="00A56766">
      <w:pPr>
        <w:ind w:left="240" w:firstLine="480"/>
        <w:rPr>
          <w:rFonts w:hint="eastAsia"/>
          <w:lang w:val="pt-BR"/>
        </w:rPr>
      </w:pPr>
    </w:p>
    <w:p w14:paraId="2A64E4AD" w14:textId="660EB34A" w:rsidR="00B15D47" w:rsidRPr="00B15D47" w:rsidRDefault="00EF5A38" w:rsidP="00B15D47">
      <w:pPr>
        <w:pStyle w:val="2"/>
        <w:ind w:left="240"/>
      </w:pPr>
      <w:r>
        <w:rPr>
          <w:rFonts w:hint="eastAsia"/>
        </w:rPr>
        <w:t>四</w:t>
      </w:r>
      <w:r w:rsidR="00B15D47" w:rsidRPr="00AD41C6">
        <w:rPr>
          <w:rFonts w:hint="eastAsia"/>
        </w:rPr>
        <w:t>、实验结果</w:t>
      </w:r>
    </w:p>
    <w:p w14:paraId="14503365" w14:textId="7C2DF64F" w:rsidR="00C6408B" w:rsidRPr="00C6408B" w:rsidRDefault="00C6408B" w:rsidP="00C6408B">
      <w:pPr>
        <w:pStyle w:val="3"/>
      </w:pPr>
      <w:r>
        <w:rPr>
          <w:rFonts w:hint="eastAsia"/>
        </w:rPr>
        <w:t>1、</w:t>
      </w:r>
      <w:r w:rsidR="00A56766" w:rsidRPr="00A56766">
        <w:t>标准IP访问控制列表配置</w:t>
      </w:r>
    </w:p>
    <w:p w14:paraId="7D001C12" w14:textId="77777777" w:rsidR="004E473A" w:rsidRDefault="004E473A" w:rsidP="004E473A">
      <w:pPr>
        <w:ind w:left="240" w:firstLine="480"/>
      </w:pPr>
      <w:r>
        <w:rPr>
          <w:rFonts w:hint="eastAsia"/>
        </w:rPr>
        <w:t>成功配置了标准</w:t>
      </w:r>
      <w:r>
        <w:t>IP访问控制列表（ACL），禁止销售部门（172.16.2.0/24）访问财务部门（172.16.4.0/24），同时允许经理部门（172.16.1.0/24）访问财务部门。</w:t>
      </w:r>
    </w:p>
    <w:p w14:paraId="0841D7DA" w14:textId="77777777" w:rsidR="004E473A" w:rsidRPr="004E473A" w:rsidRDefault="004E473A" w:rsidP="004E473A">
      <w:pPr>
        <w:ind w:left="240" w:firstLine="480"/>
      </w:pPr>
    </w:p>
    <w:p w14:paraId="61027CAB" w14:textId="77777777" w:rsidR="004E473A" w:rsidRDefault="004E473A" w:rsidP="004E473A">
      <w:pPr>
        <w:ind w:left="240" w:firstLine="480"/>
      </w:pPr>
      <w:r>
        <w:rPr>
          <w:rFonts w:hint="eastAsia"/>
        </w:rPr>
        <w:t>通过</w:t>
      </w:r>
      <w:r>
        <w:t>ping测试验证，销售部门主机（PC1）无法访问财务部门主机（PC2），而经理部门主机（PC0）可以正常访问。</w:t>
      </w:r>
    </w:p>
    <w:p w14:paraId="377587FC" w14:textId="77777777" w:rsidR="004E473A" w:rsidRDefault="004E473A" w:rsidP="004E473A">
      <w:pPr>
        <w:ind w:left="240" w:firstLine="480"/>
      </w:pPr>
    </w:p>
    <w:p w14:paraId="37BE6C15" w14:textId="32EE9C8C" w:rsidR="00A56766" w:rsidRDefault="004E473A" w:rsidP="004E473A">
      <w:pPr>
        <w:ind w:left="240" w:firstLine="480"/>
      </w:pPr>
      <w:r>
        <w:rPr>
          <w:rFonts w:hint="eastAsia"/>
        </w:rPr>
        <w:t>使用</w:t>
      </w:r>
      <w:r>
        <w:t>show access-list命令查看ACL规则，确认规则按预期生效。</w:t>
      </w:r>
    </w:p>
    <w:p w14:paraId="7FD4E1A8" w14:textId="77777777" w:rsidR="003F4BD1" w:rsidRDefault="003F4BD1" w:rsidP="004E473A">
      <w:pPr>
        <w:ind w:left="240" w:firstLine="480"/>
        <w:rPr>
          <w:rFonts w:hint="eastAsia"/>
        </w:rPr>
      </w:pPr>
    </w:p>
    <w:p w14:paraId="7F941FBE" w14:textId="57324903" w:rsidR="00C6408B" w:rsidRPr="00C6408B" w:rsidRDefault="00C6408B" w:rsidP="00C6408B">
      <w:pPr>
        <w:pStyle w:val="3"/>
      </w:pPr>
      <w:r>
        <w:rPr>
          <w:rFonts w:hint="eastAsia"/>
        </w:rPr>
        <w:t>2、</w:t>
      </w:r>
      <w:r w:rsidR="00A56766" w:rsidRPr="00A56766">
        <w:t>扩展IP访问控制列表配置</w:t>
      </w:r>
    </w:p>
    <w:p w14:paraId="72FC75D6" w14:textId="77777777" w:rsidR="004E473A" w:rsidRDefault="004E473A" w:rsidP="004E473A">
      <w:pPr>
        <w:ind w:left="240" w:firstLine="480"/>
      </w:pPr>
      <w:r>
        <w:rPr>
          <w:rFonts w:hint="eastAsia"/>
        </w:rPr>
        <w:t>成功配置了扩展</w:t>
      </w:r>
      <w:r>
        <w:t>IP访问控制列表（ACL），允许经理部门主机（172.16.1.2）通过HTTP访问服务器（172.16.4.2），但禁止其通过ICMP（ping）访问服务器。</w:t>
      </w:r>
    </w:p>
    <w:p w14:paraId="5A4178CB" w14:textId="77777777" w:rsidR="004E473A" w:rsidRDefault="004E473A" w:rsidP="004E473A">
      <w:pPr>
        <w:ind w:left="240" w:firstLine="480"/>
      </w:pPr>
    </w:p>
    <w:p w14:paraId="1CC3ECDF" w14:textId="77777777" w:rsidR="004E473A" w:rsidRDefault="004E473A" w:rsidP="004E473A">
      <w:pPr>
        <w:ind w:left="240" w:firstLine="480"/>
      </w:pPr>
      <w:r>
        <w:rPr>
          <w:rFonts w:hint="eastAsia"/>
        </w:rPr>
        <w:t>通过</w:t>
      </w:r>
      <w:r>
        <w:t>ping和浏览器访问测试验证，HTTP请求成功，而ICMP请求被拒绝。</w:t>
      </w:r>
    </w:p>
    <w:p w14:paraId="2362FAC9" w14:textId="77777777" w:rsidR="004E473A" w:rsidRDefault="004E473A" w:rsidP="004E473A">
      <w:pPr>
        <w:ind w:left="240" w:firstLine="480"/>
      </w:pPr>
    </w:p>
    <w:p w14:paraId="294F99A6" w14:textId="273BA758" w:rsidR="00A56766" w:rsidRDefault="004E473A" w:rsidP="004E473A">
      <w:pPr>
        <w:ind w:left="240" w:firstLine="480"/>
      </w:pPr>
      <w:r>
        <w:rPr>
          <w:rFonts w:hint="eastAsia"/>
        </w:rPr>
        <w:lastRenderedPageBreak/>
        <w:t>使用</w:t>
      </w:r>
      <w:r>
        <w:t>show access-list 100命令查看扩展ACL的匹配情况，确认规则正确应用。</w:t>
      </w:r>
    </w:p>
    <w:p w14:paraId="7BA57BD0" w14:textId="77777777" w:rsidR="00B15D47" w:rsidRPr="00C6408B" w:rsidRDefault="00B15D47" w:rsidP="00B15D47">
      <w:pPr>
        <w:ind w:left="240" w:firstLine="480"/>
      </w:pPr>
    </w:p>
    <w:p w14:paraId="168BD8E5" w14:textId="0A6597C9" w:rsidR="00B15D47" w:rsidRDefault="00EF5A38" w:rsidP="00B15D47">
      <w:pPr>
        <w:pStyle w:val="2"/>
        <w:ind w:left="240"/>
      </w:pPr>
      <w:r>
        <w:rPr>
          <w:rFonts w:hint="eastAsia"/>
        </w:rPr>
        <w:t>五</w:t>
      </w:r>
      <w:r w:rsidR="00B15D47" w:rsidRPr="00AD41C6">
        <w:rPr>
          <w:rFonts w:hint="eastAsia"/>
        </w:rPr>
        <w:t>、实验总结</w:t>
      </w:r>
    </w:p>
    <w:p w14:paraId="20786D6D" w14:textId="17C0482A" w:rsidR="00C6408B" w:rsidRPr="00C6408B" w:rsidRDefault="00C6408B" w:rsidP="00C6408B">
      <w:pPr>
        <w:pStyle w:val="3"/>
      </w:pPr>
      <w:r>
        <w:rPr>
          <w:rFonts w:hint="eastAsia"/>
        </w:rPr>
        <w:t>1、</w:t>
      </w:r>
      <w:r w:rsidRPr="00C6408B">
        <w:t>实验收获</w:t>
      </w:r>
    </w:p>
    <w:p w14:paraId="03F1E01C" w14:textId="77777777" w:rsidR="004E473A" w:rsidRDefault="004E473A" w:rsidP="004E473A">
      <w:pPr>
        <w:ind w:left="240" w:firstLine="480"/>
      </w:pPr>
      <w:r>
        <w:rPr>
          <w:rFonts w:hint="eastAsia"/>
        </w:rPr>
        <w:t>深入理解了标准</w:t>
      </w:r>
      <w:r>
        <w:t>ACL和扩展ACL的工作原理及区别，掌握了ACL的配置方法和应用场景。</w:t>
      </w:r>
    </w:p>
    <w:p w14:paraId="712F4ABD" w14:textId="77777777" w:rsidR="004E473A" w:rsidRDefault="004E473A" w:rsidP="004E473A">
      <w:pPr>
        <w:ind w:left="240" w:firstLine="480"/>
      </w:pPr>
    </w:p>
    <w:p w14:paraId="3E533A2F" w14:textId="77777777" w:rsidR="004E473A" w:rsidRDefault="004E473A" w:rsidP="004E473A">
      <w:pPr>
        <w:ind w:left="240" w:firstLine="480"/>
      </w:pPr>
      <w:r>
        <w:rPr>
          <w:rFonts w:hint="eastAsia"/>
        </w:rPr>
        <w:t>学会了通过</w:t>
      </w:r>
      <w:r>
        <w:t>ACL实现网络流量的精确控制，例如基于源IP、目的IP、协议和端口的过滤。</w:t>
      </w:r>
    </w:p>
    <w:p w14:paraId="19EBEAED" w14:textId="77777777" w:rsidR="004E473A" w:rsidRDefault="004E473A" w:rsidP="004E473A">
      <w:pPr>
        <w:ind w:left="240" w:firstLine="480"/>
      </w:pPr>
    </w:p>
    <w:p w14:paraId="47B42263" w14:textId="0AA05560" w:rsidR="00A56766" w:rsidRDefault="004E473A" w:rsidP="004E473A">
      <w:pPr>
        <w:ind w:left="240" w:firstLine="480"/>
      </w:pPr>
      <w:r>
        <w:rPr>
          <w:rFonts w:hint="eastAsia"/>
        </w:rPr>
        <w:t>熟悉了在路由器接口上应用</w:t>
      </w:r>
      <w:r>
        <w:t>ACL的步骤，包括入站（in）和出站（out）方向的配置。</w:t>
      </w:r>
    </w:p>
    <w:p w14:paraId="3A8B952D" w14:textId="77777777" w:rsidR="00A56766" w:rsidRPr="00C6408B" w:rsidRDefault="00A56766" w:rsidP="00C6408B">
      <w:pPr>
        <w:ind w:left="240" w:firstLine="480"/>
      </w:pPr>
    </w:p>
    <w:p w14:paraId="34D86013" w14:textId="1A30BA71" w:rsidR="00C6408B" w:rsidRPr="00C6408B" w:rsidRDefault="00C6408B" w:rsidP="00C6408B">
      <w:pPr>
        <w:pStyle w:val="3"/>
      </w:pPr>
      <w:r>
        <w:rPr>
          <w:rFonts w:hint="eastAsia"/>
        </w:rPr>
        <w:t>2、</w:t>
      </w:r>
      <w:r w:rsidRPr="00C6408B">
        <w:t>遇到的问题与解决方法</w:t>
      </w:r>
    </w:p>
    <w:p w14:paraId="1D6F518E" w14:textId="77777777" w:rsidR="004E473A" w:rsidRDefault="004E473A" w:rsidP="004E473A">
      <w:pPr>
        <w:ind w:left="240" w:firstLine="482"/>
      </w:pPr>
      <w:r w:rsidRPr="003F4BD1">
        <w:rPr>
          <w:rFonts w:hint="eastAsia"/>
          <w:b/>
          <w:bCs/>
        </w:rPr>
        <w:t>问题</w:t>
      </w:r>
      <w:r w:rsidRPr="003F4BD1">
        <w:rPr>
          <w:b/>
          <w:bCs/>
        </w:rPr>
        <w:t>1：</w:t>
      </w:r>
      <w:r>
        <w:t>初始配置ACL时未正确指定方向（in/out），导致规则未生效。</w:t>
      </w:r>
    </w:p>
    <w:p w14:paraId="5298776C" w14:textId="77777777" w:rsidR="004E473A" w:rsidRDefault="004E473A" w:rsidP="004E473A">
      <w:pPr>
        <w:ind w:left="240" w:firstLine="482"/>
      </w:pPr>
      <w:r w:rsidRPr="003F4BD1">
        <w:rPr>
          <w:rFonts w:hint="eastAsia"/>
          <w:b/>
          <w:bCs/>
        </w:rPr>
        <w:t>解决方法：</w:t>
      </w:r>
      <w:r>
        <w:rPr>
          <w:rFonts w:hint="eastAsia"/>
        </w:rPr>
        <w:t>检查接口配置，确保</w:t>
      </w:r>
      <w:r>
        <w:t>ACL应用于正确的流量方向（如出站方向）。</w:t>
      </w:r>
    </w:p>
    <w:p w14:paraId="07740DB0" w14:textId="77777777" w:rsidR="003F4BD1" w:rsidRDefault="003F4BD1" w:rsidP="004E473A">
      <w:pPr>
        <w:ind w:left="240" w:firstLine="480"/>
        <w:rPr>
          <w:rFonts w:hint="eastAsia"/>
        </w:rPr>
      </w:pPr>
    </w:p>
    <w:p w14:paraId="3E2A44F9" w14:textId="77777777" w:rsidR="004E473A" w:rsidRDefault="004E473A" w:rsidP="004E473A">
      <w:pPr>
        <w:ind w:left="240" w:firstLine="480"/>
      </w:pPr>
    </w:p>
    <w:p w14:paraId="76A4DD05" w14:textId="77777777" w:rsidR="004E473A" w:rsidRDefault="004E473A" w:rsidP="004E473A">
      <w:pPr>
        <w:ind w:left="240" w:firstLine="482"/>
      </w:pPr>
      <w:r w:rsidRPr="003F4BD1">
        <w:rPr>
          <w:rFonts w:hint="eastAsia"/>
          <w:b/>
          <w:bCs/>
        </w:rPr>
        <w:t>问题</w:t>
      </w:r>
      <w:r w:rsidRPr="003F4BD1">
        <w:rPr>
          <w:b/>
          <w:bCs/>
        </w:rPr>
        <w:t>2：</w:t>
      </w:r>
      <w:r>
        <w:t>扩展ACL中协议或端口配置错误，导致HTTP请求被意外拒绝。</w:t>
      </w:r>
    </w:p>
    <w:p w14:paraId="0A1EAF52" w14:textId="2DBFFD7B" w:rsidR="00A56766" w:rsidRDefault="004E473A" w:rsidP="004E473A">
      <w:pPr>
        <w:ind w:left="240" w:firstLine="482"/>
      </w:pPr>
      <w:r w:rsidRPr="003F4BD1">
        <w:rPr>
          <w:rFonts w:hint="eastAsia"/>
          <w:b/>
          <w:bCs/>
        </w:rPr>
        <w:t>解决方法：</w:t>
      </w:r>
      <w:r>
        <w:rPr>
          <w:rFonts w:hint="eastAsia"/>
        </w:rPr>
        <w:t>仔细核对</w:t>
      </w:r>
      <w:r>
        <w:t>ACL规则中的协议（如tcp）和端口号（如eq www），重新配置后测试通过。</w:t>
      </w:r>
    </w:p>
    <w:p w14:paraId="5131A753" w14:textId="77777777" w:rsidR="00A56766" w:rsidRPr="00C6408B" w:rsidRDefault="00A56766" w:rsidP="00C6408B">
      <w:pPr>
        <w:ind w:left="240" w:firstLine="480"/>
      </w:pPr>
    </w:p>
    <w:p w14:paraId="73107CB5" w14:textId="18B55D39" w:rsidR="00C6408B" w:rsidRPr="00C6408B" w:rsidRDefault="00C6408B" w:rsidP="00C6408B">
      <w:pPr>
        <w:pStyle w:val="3"/>
      </w:pPr>
      <w:r>
        <w:rPr>
          <w:rFonts w:hint="eastAsia"/>
        </w:rPr>
        <w:t>3、</w:t>
      </w:r>
      <w:r w:rsidRPr="00C6408B">
        <w:t>改进与优化</w:t>
      </w:r>
    </w:p>
    <w:p w14:paraId="759319F7" w14:textId="77777777" w:rsidR="004E473A" w:rsidRDefault="004E473A" w:rsidP="004E473A">
      <w:pPr>
        <w:ind w:left="240" w:firstLine="480"/>
      </w:pPr>
      <w:r>
        <w:rPr>
          <w:rFonts w:hint="eastAsia"/>
        </w:rPr>
        <w:t>可以结合时间范围（</w:t>
      </w:r>
      <w:r>
        <w:t>time-range）进一步优化ACL，实现分时段访问控制。</w:t>
      </w:r>
    </w:p>
    <w:p w14:paraId="27581D0E" w14:textId="77777777" w:rsidR="004E473A" w:rsidRDefault="004E473A" w:rsidP="004E473A">
      <w:pPr>
        <w:ind w:left="240" w:firstLine="480"/>
      </w:pPr>
    </w:p>
    <w:p w14:paraId="0E0C8643" w14:textId="7A5F7388" w:rsidR="00B15D47" w:rsidRDefault="004E473A" w:rsidP="004E473A">
      <w:pPr>
        <w:ind w:left="240" w:firstLine="480"/>
      </w:pPr>
      <w:r>
        <w:rPr>
          <w:rFonts w:hint="eastAsia"/>
        </w:rPr>
        <w:t>在实际网络中，可以结合</w:t>
      </w:r>
      <w:r>
        <w:t>NAT和ACL，增强网络安全性和灵活性。</w:t>
      </w:r>
    </w:p>
    <w:p w14:paraId="5684D0AF" w14:textId="77777777" w:rsidR="00D046AC" w:rsidRPr="00C6408B" w:rsidRDefault="00D046AC" w:rsidP="004E473A">
      <w:pPr>
        <w:ind w:left="240" w:firstLine="480"/>
      </w:pPr>
    </w:p>
    <w:p w14:paraId="11876D3E" w14:textId="29B3C051" w:rsidR="00B15D47" w:rsidRPr="00AD41C6" w:rsidRDefault="00EF5A38" w:rsidP="00B15D47">
      <w:pPr>
        <w:pStyle w:val="2"/>
        <w:ind w:left="240"/>
      </w:pPr>
      <w:r>
        <w:rPr>
          <w:rFonts w:hint="eastAsia"/>
        </w:rPr>
        <w:t>六</w:t>
      </w:r>
      <w:r w:rsidR="00B15D47" w:rsidRPr="00AD41C6">
        <w:rPr>
          <w:rFonts w:hint="eastAsia"/>
        </w:rPr>
        <w:t>、参考资料</w:t>
      </w:r>
    </w:p>
    <w:p w14:paraId="14190B27" w14:textId="3108B8C6" w:rsidR="00C6408B" w:rsidRDefault="00C6408B" w:rsidP="00C6408B">
      <w:pPr>
        <w:ind w:left="240" w:firstLine="480"/>
      </w:pPr>
      <w:r>
        <w:rPr>
          <w:rFonts w:hint="eastAsia"/>
        </w:rPr>
        <w:t>1、计算机网络实验指导书</w:t>
      </w:r>
    </w:p>
    <w:p w14:paraId="1FCD8C72" w14:textId="77777777" w:rsidR="00C6408B" w:rsidRDefault="00C6408B" w:rsidP="00C6408B">
      <w:pPr>
        <w:ind w:left="240" w:firstLine="480"/>
      </w:pPr>
      <w:r>
        <w:rPr>
          <w:rFonts w:hint="eastAsia"/>
        </w:rPr>
        <w:t>2、计算机网络教程</w:t>
      </w:r>
    </w:p>
    <w:p w14:paraId="081F1344" w14:textId="33EB5536" w:rsidR="00C6408B" w:rsidRDefault="00C6408B" w:rsidP="00C6408B">
      <w:pPr>
        <w:ind w:left="240" w:firstLine="480"/>
      </w:pPr>
      <w:r>
        <w:rPr>
          <w:rFonts w:hint="eastAsia"/>
        </w:rPr>
        <w:t>3、</w:t>
      </w:r>
      <w:r w:rsidRPr="00F64DF1">
        <w:t>Cisco官方文档</w:t>
      </w:r>
      <w:r>
        <w:rPr>
          <w:rFonts w:hint="eastAsia"/>
        </w:rPr>
        <w:t xml:space="preserve"> </w:t>
      </w:r>
    </w:p>
    <w:p w14:paraId="5536A611" w14:textId="7CDB63B8" w:rsidR="00C6408B" w:rsidRDefault="004E473A" w:rsidP="00C6408B">
      <w:pPr>
        <w:numPr>
          <w:ilvl w:val="0"/>
          <w:numId w:val="4"/>
        </w:numPr>
        <w:ind w:left="240" w:firstLine="480"/>
      </w:pPr>
      <w:hyperlink r:id="rId27" w:tgtFrame="_blank" w:history="1">
        <w:r>
          <w:rPr>
            <w:rStyle w:val="af5"/>
          </w:rPr>
          <w:t>Access Control Lists (ACL) Configuration Guide</w:t>
        </w:r>
      </w:hyperlink>
    </w:p>
    <w:p w14:paraId="18E7B2FC" w14:textId="7745DE7F" w:rsidR="00C6408B" w:rsidRPr="00C6408B" w:rsidRDefault="004E473A" w:rsidP="00C6408B">
      <w:pPr>
        <w:ind w:left="240" w:firstLine="480"/>
      </w:pPr>
      <w:r w:rsidRPr="004E473A">
        <w:t>https://www.cisco.com/c/en/us/td/docs/ios-xml/ios/sec_data_acl/configuration/xe-16/sec-acl-xe-16-book.html</w:t>
      </w:r>
    </w:p>
    <w:p w14:paraId="2498C4F0" w14:textId="5C94BF84" w:rsidR="00C6408B" w:rsidRDefault="004E473A" w:rsidP="00C6408B">
      <w:pPr>
        <w:numPr>
          <w:ilvl w:val="0"/>
          <w:numId w:val="4"/>
        </w:numPr>
        <w:ind w:left="240" w:firstLine="480"/>
      </w:pPr>
      <w:hyperlink r:id="rId28" w:tgtFrame="_blank" w:history="1">
        <w:r>
          <w:rPr>
            <w:rStyle w:val="af5"/>
          </w:rPr>
          <w:t>Understanding ACLs</w:t>
        </w:r>
      </w:hyperlink>
    </w:p>
    <w:p w14:paraId="2E27D19C" w14:textId="1EE418C6" w:rsidR="00C6408B" w:rsidRPr="004E473A" w:rsidRDefault="004E473A" w:rsidP="00C6408B">
      <w:pPr>
        <w:ind w:left="240" w:firstLine="480"/>
      </w:pPr>
      <w:r w:rsidRPr="004E473A">
        <w:t>https://www.cisco.com/c/en/us/support/docs/security/ios-firewall/23602-confaccesslists.html</w:t>
      </w:r>
    </w:p>
    <w:p w14:paraId="525CB957" w14:textId="00F2D41A" w:rsidR="00C6408B" w:rsidRDefault="004E473A" w:rsidP="00C6408B">
      <w:pPr>
        <w:numPr>
          <w:ilvl w:val="0"/>
          <w:numId w:val="4"/>
        </w:numPr>
        <w:ind w:left="240" w:firstLine="480"/>
      </w:pPr>
      <w:hyperlink r:id="rId29" w:tgtFrame="_blank" w:history="1">
        <w:r>
          <w:rPr>
            <w:rStyle w:val="af5"/>
          </w:rPr>
          <w:t>ACL Configuration in Packet Tracer</w:t>
        </w:r>
      </w:hyperlink>
    </w:p>
    <w:p w14:paraId="5A4F6BD0" w14:textId="7BB63DD4" w:rsidR="00C6408B" w:rsidRPr="00B15D47" w:rsidRDefault="004E473A" w:rsidP="00C6408B">
      <w:pPr>
        <w:ind w:left="240" w:firstLine="480"/>
      </w:pPr>
      <w:r w:rsidRPr="004E473A">
        <w:t>https://learningnetwork.cisco.com/s/article/acl-configuration-in-packet-tracer</w:t>
      </w:r>
    </w:p>
    <w:p w14:paraId="1376A025" w14:textId="33E7E71A" w:rsidR="00B15D47" w:rsidRPr="00C6408B" w:rsidRDefault="00B15D47" w:rsidP="00B15D47">
      <w:pPr>
        <w:ind w:left="240" w:firstLine="480"/>
      </w:pPr>
    </w:p>
    <w:p w14:paraId="48EA5CE5" w14:textId="77777777" w:rsidR="007F26B6" w:rsidRPr="00B15D47" w:rsidRDefault="007F26B6" w:rsidP="008B7A8A">
      <w:pPr>
        <w:ind w:left="240" w:firstLine="480"/>
      </w:pPr>
    </w:p>
    <w:sectPr w:rsidR="007F26B6" w:rsidRPr="00B15D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D51CC"/>
    <w:multiLevelType w:val="multilevel"/>
    <w:tmpl w:val="74AC8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72242F"/>
    <w:multiLevelType w:val="multilevel"/>
    <w:tmpl w:val="B7A81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B96673"/>
    <w:multiLevelType w:val="multilevel"/>
    <w:tmpl w:val="359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7628C"/>
    <w:multiLevelType w:val="multilevel"/>
    <w:tmpl w:val="C454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18407">
    <w:abstractNumId w:val="3"/>
  </w:num>
  <w:num w:numId="2" w16cid:durableId="1342466111">
    <w:abstractNumId w:val="1"/>
  </w:num>
  <w:num w:numId="3" w16cid:durableId="2139643809">
    <w:abstractNumId w:val="0"/>
  </w:num>
  <w:num w:numId="4" w16cid:durableId="296766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ttachedTemplate r:id="rId1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91"/>
    <w:rsid w:val="0001413A"/>
    <w:rsid w:val="00023E02"/>
    <w:rsid w:val="00025B0B"/>
    <w:rsid w:val="00047498"/>
    <w:rsid w:val="00054F36"/>
    <w:rsid w:val="00073B1E"/>
    <w:rsid w:val="001A2D34"/>
    <w:rsid w:val="001E4FA3"/>
    <w:rsid w:val="002162D6"/>
    <w:rsid w:val="0034224C"/>
    <w:rsid w:val="003A7BC0"/>
    <w:rsid w:val="003D2255"/>
    <w:rsid w:val="003F4BD1"/>
    <w:rsid w:val="00451143"/>
    <w:rsid w:val="00486091"/>
    <w:rsid w:val="004E473A"/>
    <w:rsid w:val="004E6EF2"/>
    <w:rsid w:val="00502C42"/>
    <w:rsid w:val="005602D8"/>
    <w:rsid w:val="00585FBC"/>
    <w:rsid w:val="005A1811"/>
    <w:rsid w:val="00614A83"/>
    <w:rsid w:val="006748DB"/>
    <w:rsid w:val="006B4D4D"/>
    <w:rsid w:val="006C752A"/>
    <w:rsid w:val="00701DFB"/>
    <w:rsid w:val="00767010"/>
    <w:rsid w:val="007B6B7F"/>
    <w:rsid w:val="007F26B6"/>
    <w:rsid w:val="0083016F"/>
    <w:rsid w:val="00835B52"/>
    <w:rsid w:val="008B7A8A"/>
    <w:rsid w:val="008D32D7"/>
    <w:rsid w:val="00932084"/>
    <w:rsid w:val="009644CC"/>
    <w:rsid w:val="009751A9"/>
    <w:rsid w:val="009B2D7A"/>
    <w:rsid w:val="009D79B1"/>
    <w:rsid w:val="00A56766"/>
    <w:rsid w:val="00A77E29"/>
    <w:rsid w:val="00A911F1"/>
    <w:rsid w:val="00A92EB7"/>
    <w:rsid w:val="00AD41C6"/>
    <w:rsid w:val="00B15D47"/>
    <w:rsid w:val="00C15BCE"/>
    <w:rsid w:val="00C61563"/>
    <w:rsid w:val="00C6408B"/>
    <w:rsid w:val="00C82ED5"/>
    <w:rsid w:val="00D046AC"/>
    <w:rsid w:val="00D22AF3"/>
    <w:rsid w:val="00D55FC0"/>
    <w:rsid w:val="00D71343"/>
    <w:rsid w:val="00DE4BC4"/>
    <w:rsid w:val="00E069C2"/>
    <w:rsid w:val="00E132AC"/>
    <w:rsid w:val="00E26BF4"/>
    <w:rsid w:val="00E82585"/>
    <w:rsid w:val="00E9056E"/>
    <w:rsid w:val="00EA4ABE"/>
    <w:rsid w:val="00EF4286"/>
    <w:rsid w:val="00EF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8D38B7"/>
  <w15:chartTrackingRefBased/>
  <w15:docId w15:val="{6F629432-38DE-43B3-9E7C-953CF26C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缩进1首行2"/>
    <w:qFormat/>
    <w:rsid w:val="00767010"/>
    <w:pPr>
      <w:widowControl w:val="0"/>
      <w:ind w:leftChars="100" w:left="100" w:firstLineChars="200" w:firstLine="200"/>
      <w:jc w:val="both"/>
    </w:pPr>
    <w:rPr>
      <w:rFonts w:ascii="宋体"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D22AF3"/>
    <w:pPr>
      <w:keepNext/>
      <w:keepLines/>
      <w:spacing w:before="160" w:after="160"/>
      <w:ind w:firstLineChars="0" w:firstLine="0"/>
      <w:outlineLvl w:val="0"/>
    </w:pPr>
    <w:rPr>
      <w:rFonts w:hAnsiTheme="majorHAnsi" w:cstheme="majorBidi"/>
      <w:b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22AF3"/>
    <w:pPr>
      <w:keepNext/>
      <w:keepLines/>
      <w:spacing w:before="80" w:after="80"/>
      <w:ind w:firstLineChars="0" w:firstLine="0"/>
      <w:outlineLvl w:val="1"/>
    </w:pPr>
    <w:rPr>
      <w:rFonts w:asciiTheme="majorHAnsi" w:hAnsiTheme="majorHAnsi" w:cstheme="majorBidi"/>
      <w:b/>
      <w:sz w:val="36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22AF3"/>
    <w:pPr>
      <w:keepNext/>
      <w:keepLines/>
      <w:spacing w:before="80" w:after="80"/>
      <w:ind w:leftChars="200" w:left="480" w:firstLineChars="0" w:firstLine="0"/>
      <w:outlineLvl w:val="2"/>
    </w:pPr>
    <w:rPr>
      <w:rFonts w:hAnsiTheme="majorHAnsi" w:cstheme="majorBidi"/>
      <w:b/>
      <w:color w:val="262626" w:themeColor="text1" w:themeTint="D9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14A83"/>
    <w:pPr>
      <w:keepNext/>
      <w:keepLines/>
      <w:spacing w:before="40" w:after="40"/>
      <w:ind w:leftChars="300" w:left="720" w:firstLineChars="0" w:firstLine="0"/>
      <w:outlineLvl w:val="3"/>
    </w:pPr>
    <w:rPr>
      <w:rFonts w:cstheme="majorBidi"/>
      <w:b/>
      <w:color w:val="0D0D0D" w:themeColor="text1" w:themeTint="F2"/>
      <w:sz w:val="30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22AF3"/>
    <w:pPr>
      <w:keepNext/>
      <w:keepLines/>
      <w:ind w:leftChars="300" w:left="300" w:firstLineChars="0" w:firstLine="0"/>
      <w:outlineLvl w:val="4"/>
    </w:pPr>
    <w:rPr>
      <w:rFonts w:cstheme="majorBidi"/>
      <w:b/>
      <w:sz w:val="28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1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1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1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1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2AF3"/>
    <w:rPr>
      <w:rFonts w:ascii="宋体" w:eastAsia="宋体" w:hAnsiTheme="majorHAnsi" w:cstheme="majorBidi"/>
      <w:b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D22AF3"/>
    <w:rPr>
      <w:rFonts w:asciiTheme="majorHAnsi" w:eastAsia="宋体" w:hAnsiTheme="majorHAnsi" w:cstheme="majorBidi"/>
      <w:b/>
      <w:sz w:val="36"/>
      <w:szCs w:val="40"/>
    </w:rPr>
  </w:style>
  <w:style w:type="character" w:customStyle="1" w:styleId="30">
    <w:name w:val="标题 3 字符"/>
    <w:basedOn w:val="a0"/>
    <w:link w:val="3"/>
    <w:uiPriority w:val="9"/>
    <w:rsid w:val="00D22AF3"/>
    <w:rPr>
      <w:rFonts w:ascii="宋体" w:eastAsia="宋体" w:hAnsiTheme="majorHAnsi" w:cstheme="majorBidi"/>
      <w:b/>
      <w:color w:val="262626" w:themeColor="text1" w:themeTint="D9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14A83"/>
    <w:rPr>
      <w:rFonts w:ascii="宋体" w:eastAsia="宋体" w:cstheme="majorBidi"/>
      <w:b/>
      <w:color w:val="0D0D0D" w:themeColor="text1" w:themeTint="F2"/>
      <w:sz w:val="30"/>
      <w:szCs w:val="28"/>
    </w:rPr>
  </w:style>
  <w:style w:type="character" w:customStyle="1" w:styleId="50">
    <w:name w:val="标题 5 字符"/>
    <w:basedOn w:val="a0"/>
    <w:link w:val="5"/>
    <w:uiPriority w:val="9"/>
    <w:rsid w:val="00D22AF3"/>
    <w:rPr>
      <w:rFonts w:ascii="宋体" w:eastAsia="宋体" w:cstheme="majorBidi"/>
      <w:b/>
      <w:sz w:val="28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41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41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41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41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41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1C6"/>
    <w:pPr>
      <w:numPr>
        <w:ilvl w:val="1"/>
      </w:numPr>
      <w:spacing w:after="160"/>
      <w:ind w:leftChars="100" w:left="100"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41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41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41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41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41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4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41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41C6"/>
    <w:rPr>
      <w:b/>
      <w:bCs/>
      <w:smallCaps/>
      <w:color w:val="0F4761" w:themeColor="accent1" w:themeShade="BF"/>
      <w:spacing w:val="5"/>
    </w:rPr>
  </w:style>
  <w:style w:type="paragraph" w:customStyle="1" w:styleId="11">
    <w:name w:val="标题1"/>
    <w:basedOn w:val="a"/>
    <w:link w:val="title"/>
    <w:qFormat/>
    <w:rsid w:val="00B15D47"/>
    <w:pPr>
      <w:keepNext/>
      <w:keepLines/>
      <w:ind w:left="240" w:firstLine="643"/>
      <w:jc w:val="center"/>
      <w:outlineLvl w:val="0"/>
    </w:pPr>
    <w:rPr>
      <w:rFonts w:ascii="Times New Roman" w:hAnsi="Times New Roman" w:cs="Times New Roman"/>
      <w:b/>
      <w:bCs/>
      <w:kern w:val="44"/>
      <w:sz w:val="32"/>
      <w:szCs w:val="44"/>
      <w14:ligatures w14:val="none"/>
    </w:rPr>
  </w:style>
  <w:style w:type="character" w:customStyle="1" w:styleId="title">
    <w:name w:val="title 字符"/>
    <w:basedOn w:val="a0"/>
    <w:link w:val="11"/>
    <w:rsid w:val="00B15D47"/>
    <w:rPr>
      <w:rFonts w:ascii="Times New Roman" w:eastAsia="宋体" w:hAnsi="Times New Roman" w:cs="Times New Roman"/>
      <w:b/>
      <w:bCs/>
      <w:kern w:val="44"/>
      <w:sz w:val="32"/>
      <w:szCs w:val="44"/>
      <w14:ligatures w14:val="none"/>
    </w:rPr>
  </w:style>
  <w:style w:type="paragraph" w:customStyle="1" w:styleId="ae">
    <w:name w:val="实验报告"/>
    <w:basedOn w:val="a"/>
    <w:link w:val="af"/>
    <w:qFormat/>
    <w:rsid w:val="00D22AF3"/>
    <w:pPr>
      <w:adjustRightInd w:val="0"/>
      <w:snapToGrid w:val="0"/>
      <w:ind w:firstLineChars="0" w:firstLine="0"/>
      <w:jc w:val="center"/>
    </w:pPr>
    <w:rPr>
      <w:rFonts w:ascii="华文新魏" w:eastAsia="华文新魏" w:hAnsi="Times New Roman" w:cs="Times New Roman"/>
      <w:b/>
      <w:spacing w:val="20"/>
      <w:sz w:val="52"/>
      <w:szCs w:val="52"/>
      <w14:ligatures w14:val="none"/>
    </w:rPr>
  </w:style>
  <w:style w:type="character" w:customStyle="1" w:styleId="af">
    <w:name w:val="实验报告 字符"/>
    <w:basedOn w:val="a0"/>
    <w:link w:val="ae"/>
    <w:rsid w:val="00D22AF3"/>
    <w:rPr>
      <w:rFonts w:ascii="华文新魏" w:eastAsia="华文新魏" w:hAnsi="Times New Roman" w:cs="Times New Roman"/>
      <w:b/>
      <w:spacing w:val="20"/>
      <w:sz w:val="52"/>
      <w:szCs w:val="52"/>
      <w14:ligatures w14:val="none"/>
    </w:rPr>
  </w:style>
  <w:style w:type="paragraph" w:customStyle="1" w:styleId="af0">
    <w:name w:val="不缩进正文"/>
    <w:basedOn w:val="a"/>
    <w:link w:val="af1"/>
    <w:qFormat/>
    <w:rsid w:val="00D22AF3"/>
    <w:pPr>
      <w:adjustRightInd w:val="0"/>
      <w:snapToGrid w:val="0"/>
      <w:spacing w:line="288" w:lineRule="auto"/>
      <w:ind w:left="240" w:firstLineChars="0" w:firstLine="0"/>
    </w:pPr>
    <w:rPr>
      <w:rFonts w:ascii="Times New Roman" w:hAnsi="Times New Roman" w:cs="Times New Roman"/>
      <w:szCs w:val="24"/>
      <w14:ligatures w14:val="none"/>
    </w:rPr>
  </w:style>
  <w:style w:type="character" w:customStyle="1" w:styleId="af1">
    <w:name w:val="不缩进正文 字符"/>
    <w:basedOn w:val="a0"/>
    <w:link w:val="af0"/>
    <w:rsid w:val="00D22AF3"/>
    <w:rPr>
      <w:rFonts w:ascii="Times New Roman" w:eastAsia="宋体" w:hAnsi="Times New Roman" w:cs="Times New Roman"/>
      <w:sz w:val="24"/>
      <w:szCs w:val="24"/>
      <w14:ligatures w14:val="none"/>
    </w:rPr>
  </w:style>
  <w:style w:type="paragraph" w:customStyle="1" w:styleId="12">
    <w:name w:val="缩进1正文"/>
    <w:basedOn w:val="a"/>
    <w:link w:val="13"/>
    <w:qFormat/>
    <w:rsid w:val="00D22AF3"/>
    <w:pPr>
      <w:ind w:firstLineChars="0" w:firstLine="0"/>
    </w:pPr>
  </w:style>
  <w:style w:type="character" w:customStyle="1" w:styleId="13">
    <w:name w:val="缩进1正文 字符"/>
    <w:basedOn w:val="a0"/>
    <w:link w:val="12"/>
    <w:rsid w:val="00D22AF3"/>
    <w:rPr>
      <w:rFonts w:ascii="宋体" w:eastAsia="宋体"/>
      <w:sz w:val="24"/>
    </w:rPr>
  </w:style>
  <w:style w:type="paragraph" w:customStyle="1" w:styleId="21">
    <w:name w:val="缩进2正文"/>
    <w:basedOn w:val="12"/>
    <w:link w:val="22"/>
    <w:qFormat/>
    <w:rsid w:val="00D22AF3"/>
    <w:pPr>
      <w:ind w:leftChars="200" w:left="200"/>
    </w:pPr>
  </w:style>
  <w:style w:type="character" w:customStyle="1" w:styleId="22">
    <w:name w:val="缩进2正文 字符"/>
    <w:basedOn w:val="13"/>
    <w:link w:val="21"/>
    <w:rsid w:val="00D22AF3"/>
    <w:rPr>
      <w:rFonts w:ascii="宋体" w:eastAsia="宋体"/>
      <w:sz w:val="24"/>
    </w:rPr>
  </w:style>
  <w:style w:type="paragraph" w:customStyle="1" w:styleId="31">
    <w:name w:val="缩进3正文"/>
    <w:basedOn w:val="21"/>
    <w:link w:val="32"/>
    <w:qFormat/>
    <w:rsid w:val="00D22AF3"/>
    <w:pPr>
      <w:ind w:leftChars="300" w:left="300"/>
    </w:pPr>
  </w:style>
  <w:style w:type="character" w:customStyle="1" w:styleId="32">
    <w:name w:val="缩进3正文 字符"/>
    <w:basedOn w:val="22"/>
    <w:link w:val="31"/>
    <w:rsid w:val="00D22AF3"/>
    <w:rPr>
      <w:rFonts w:ascii="宋体" w:eastAsia="宋体"/>
      <w:sz w:val="24"/>
    </w:rPr>
  </w:style>
  <w:style w:type="paragraph" w:customStyle="1" w:styleId="af2">
    <w:name w:val="图片"/>
    <w:next w:val="21"/>
    <w:link w:val="af3"/>
    <w:qFormat/>
    <w:rsid w:val="00D22AF3"/>
    <w:pPr>
      <w:jc w:val="center"/>
    </w:pPr>
    <w:rPr>
      <w:rFonts w:ascii="宋体" w:eastAsia="宋体"/>
      <w:sz w:val="24"/>
    </w:rPr>
  </w:style>
  <w:style w:type="character" w:customStyle="1" w:styleId="af3">
    <w:name w:val="图片 字符"/>
    <w:basedOn w:val="32"/>
    <w:link w:val="af2"/>
    <w:rsid w:val="00D22AF3"/>
    <w:rPr>
      <w:rFonts w:ascii="宋体" w:eastAsia="宋体"/>
      <w:sz w:val="24"/>
    </w:rPr>
  </w:style>
  <w:style w:type="table" w:styleId="af4">
    <w:name w:val="Table Grid"/>
    <w:basedOn w:val="a1"/>
    <w:uiPriority w:val="39"/>
    <w:rsid w:val="00054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C6408B"/>
    <w:rPr>
      <w:color w:val="467886" w:themeColor="hyperlink"/>
      <w:u w:val="single"/>
    </w:rPr>
  </w:style>
  <w:style w:type="paragraph" w:styleId="af6">
    <w:name w:val="No Spacing"/>
    <w:uiPriority w:val="1"/>
    <w:qFormat/>
    <w:rsid w:val="00C61563"/>
    <w:pPr>
      <w:widowControl w:val="0"/>
      <w:ind w:leftChars="100" w:left="100" w:firstLineChars="200" w:firstLine="200"/>
      <w:jc w:val="both"/>
    </w:pPr>
    <w:rPr>
      <w:rFonts w:ascii="宋体" w:eastAsia="宋体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learningnetwork.cisco.com/s/article/acl-configuration-in-packet-trace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www.cisco.com/c/en/us/support/docs/security/ios-firewall/23602-confaccesslists.ht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www.cisco.com/c/en/us/td/docs/ios-xml/ios/sec_data_acl/configuration/xe-16/sec-acl-xe-16-book.html" TargetMode="Externa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4084\Documents\&#33258;&#23450;&#20041;%20Office%20&#27169;&#26495;\&#35745;&#32593;&#23454;&#39564;&#25253;&#21578;&#26679;&#24335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计网实验报告样式板.dotx</Template>
  <TotalTime>202</TotalTime>
  <Pages>26</Pages>
  <Words>4046</Words>
  <Characters>9656</Characters>
  <Application>Microsoft Office Word</Application>
  <DocSecurity>0</DocSecurity>
  <Lines>559</Lines>
  <Paragraphs>377</Paragraphs>
  <ScaleCrop>false</ScaleCrop>
  <Company/>
  <LinksUpToDate>false</LinksUpToDate>
  <CharactersWithSpaces>10688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绝迹的星</dc:creator>
  <cp:keywords/>
  <dc:description/>
  <cp:lastModifiedBy>星 绝迹的</cp:lastModifiedBy>
  <cp:revision>17</cp:revision>
  <cp:lastPrinted>2025-05-28T11:27:00Z</cp:lastPrinted>
  <dcterms:created xsi:type="dcterms:W3CDTF">2025-05-20T03:29:00Z</dcterms:created>
  <dcterms:modified xsi:type="dcterms:W3CDTF">2025-05-28T11:28:00Z</dcterms:modified>
</cp:coreProperties>
</file>