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B9230" w14:textId="77777777" w:rsidR="00B15D47" w:rsidRDefault="00B15D47" w:rsidP="00B15D47">
      <w:pPr>
        <w:pStyle w:val="ae"/>
        <w:ind w:left="240"/>
      </w:pPr>
      <w:r w:rsidRPr="00AD41C6">
        <w:rPr>
          <w:rFonts w:hint="eastAsia"/>
        </w:rPr>
        <w:t>《计算机网络》实验报告</w:t>
      </w:r>
    </w:p>
    <w:p w14:paraId="4503F715" w14:textId="355F5F94" w:rsidR="00B15D47" w:rsidRPr="00B15D47" w:rsidRDefault="00B15D47" w:rsidP="00B15D47">
      <w:pPr>
        <w:pStyle w:val="11"/>
      </w:pPr>
      <w:r w:rsidRPr="00B15D47">
        <w:rPr>
          <w:rFonts w:hint="eastAsia"/>
        </w:rPr>
        <w:t>实验（</w:t>
      </w:r>
      <w:r w:rsidR="00DB6122" w:rsidRPr="00DB6122">
        <w:rPr>
          <w:rFonts w:ascii="宋体" w:hAnsi="宋体" w:hint="eastAsia"/>
        </w:rPr>
        <w:t>2</w:t>
      </w:r>
      <w:r w:rsidRPr="00B15D47">
        <w:t>）</w:t>
      </w:r>
      <w:r w:rsidR="00DB6122" w:rsidRPr="00DB6122">
        <w:t>虚拟局域网（</w:t>
      </w:r>
      <w:r w:rsidR="00DB6122" w:rsidRPr="00DB6122">
        <w:t>VLAN</w:t>
      </w:r>
      <w:r w:rsidR="00DB6122" w:rsidRPr="00DB6122">
        <w:t>）综合</w:t>
      </w:r>
      <w:r w:rsidRPr="00B15D47">
        <w:t>实验</w:t>
      </w:r>
    </w:p>
    <w:p w14:paraId="442AAA95" w14:textId="77777777" w:rsidR="00B15D47" w:rsidRPr="006C752A" w:rsidRDefault="00B15D47" w:rsidP="00B15D47">
      <w:pPr>
        <w:pStyle w:val="af0"/>
      </w:pPr>
      <w:r w:rsidRPr="006C752A">
        <w:rPr>
          <w:rFonts w:hint="eastAsia"/>
        </w:rPr>
        <w:t>学生姓名：</w:t>
      </w:r>
      <w:r w:rsidRPr="00B15D47">
        <w:rPr>
          <w:rFonts w:hint="eastAsia"/>
          <w:u w:val="single"/>
        </w:rPr>
        <w:t xml:space="preserve">  </w:t>
      </w:r>
      <w:r w:rsidRPr="00B15D47">
        <w:rPr>
          <w:rFonts w:hint="eastAsia"/>
          <w:u w:val="single"/>
        </w:rPr>
        <w:t>马星</w:t>
      </w:r>
      <w:r w:rsidRPr="00B15D47">
        <w:rPr>
          <w:rFonts w:hint="eastAsia"/>
          <w:u w:val="single"/>
        </w:rPr>
        <w:t xml:space="preserve">     </w:t>
      </w:r>
      <w:r>
        <w:rPr>
          <w:rFonts w:hint="eastAsia"/>
        </w:rPr>
        <w:t xml:space="preserve">  </w:t>
      </w:r>
      <w:r w:rsidRPr="006C752A">
        <w:rPr>
          <w:rFonts w:hint="eastAsia"/>
        </w:rPr>
        <w:t>学</w:t>
      </w:r>
      <w:r w:rsidRPr="006C752A">
        <w:rPr>
          <w:rFonts w:hint="eastAsia"/>
        </w:rPr>
        <w:t xml:space="preserve"> </w:t>
      </w:r>
      <w:r w:rsidRPr="006C752A">
        <w:rPr>
          <w:rFonts w:hint="eastAsia"/>
        </w:rPr>
        <w:t>号：</w:t>
      </w:r>
      <w:r w:rsidRPr="006C752A">
        <w:rPr>
          <w:rFonts w:hint="eastAsia"/>
        </w:rPr>
        <w:t xml:space="preserve"> </w:t>
      </w:r>
      <w:r w:rsidRPr="00B15D47">
        <w:rPr>
          <w:rFonts w:hint="eastAsia"/>
          <w:u w:val="single"/>
        </w:rPr>
        <w:t xml:space="preserve">  5418122020 </w:t>
      </w:r>
      <w:r>
        <w:rPr>
          <w:rFonts w:hint="eastAsia"/>
        </w:rPr>
        <w:t xml:space="preserve"> </w:t>
      </w:r>
      <w:r w:rsidRPr="006C752A">
        <w:rPr>
          <w:rFonts w:hint="eastAsia"/>
        </w:rPr>
        <w:t xml:space="preserve">  </w:t>
      </w:r>
      <w:r>
        <w:rPr>
          <w:rFonts w:hint="eastAsia"/>
        </w:rPr>
        <w:t xml:space="preserve">  </w:t>
      </w:r>
      <w:r w:rsidRPr="006C752A">
        <w:rPr>
          <w:rFonts w:hint="eastAsia"/>
        </w:rPr>
        <w:t>专业班级：</w:t>
      </w:r>
      <w:r w:rsidRPr="006C752A">
        <w:rPr>
          <w:rFonts w:hint="eastAsia"/>
        </w:rPr>
        <w:t xml:space="preserve"> </w:t>
      </w:r>
      <w:r w:rsidRPr="00B15D47">
        <w:rPr>
          <w:rFonts w:hint="eastAsia"/>
          <w:u w:val="single"/>
        </w:rPr>
        <w:t xml:space="preserve"> </w:t>
      </w:r>
      <w:r w:rsidRPr="00B15D47">
        <w:rPr>
          <w:rFonts w:hint="eastAsia"/>
          <w:u w:val="single"/>
        </w:rPr>
        <w:t>计科</w:t>
      </w:r>
      <w:r w:rsidRPr="00B15D47">
        <w:rPr>
          <w:rFonts w:hint="eastAsia"/>
          <w:u w:val="single"/>
        </w:rPr>
        <w:t>(</w:t>
      </w:r>
      <w:r w:rsidRPr="00B15D47">
        <w:rPr>
          <w:rFonts w:hint="eastAsia"/>
          <w:u w:val="single"/>
        </w:rPr>
        <w:t>卓越</w:t>
      </w:r>
      <w:r w:rsidRPr="00B15D47">
        <w:rPr>
          <w:rFonts w:hint="eastAsia"/>
          <w:u w:val="single"/>
        </w:rPr>
        <w:t>)221</w:t>
      </w:r>
      <w:r w:rsidRPr="00B15D47">
        <w:rPr>
          <w:rFonts w:hint="eastAsia"/>
          <w:u w:val="single"/>
        </w:rPr>
        <w:t>班</w:t>
      </w:r>
      <w:r w:rsidRPr="00B15D47">
        <w:rPr>
          <w:rFonts w:hint="eastAsia"/>
          <w:u w:val="single"/>
        </w:rPr>
        <w:t xml:space="preserve">  </w:t>
      </w:r>
      <w:r w:rsidRPr="006C752A">
        <w:rPr>
          <w:rFonts w:hint="eastAsia"/>
        </w:rPr>
        <w:t xml:space="preserve">     </w:t>
      </w:r>
    </w:p>
    <w:p w14:paraId="33DEFAAF" w14:textId="7E3997BD" w:rsidR="00B15D47" w:rsidRPr="00B15D47" w:rsidRDefault="00B15D47" w:rsidP="00B15D47">
      <w:pPr>
        <w:pStyle w:val="af0"/>
      </w:pPr>
      <w:r w:rsidRPr="006C752A">
        <w:rPr>
          <w:rFonts w:hAnsi="宋体" w:hint="eastAsia"/>
        </w:rPr>
        <w:t>实验类型：</w:t>
      </w:r>
      <w:r w:rsidRPr="006C752A">
        <w:rPr>
          <w:rFonts w:hAnsi="宋体"/>
        </w:rPr>
        <w:t>□</w:t>
      </w:r>
      <w:r w:rsidRPr="006C752A">
        <w:rPr>
          <w:rFonts w:hAnsi="宋体" w:hint="eastAsia"/>
        </w:rPr>
        <w:t xml:space="preserve"> </w:t>
      </w:r>
      <w:r w:rsidRPr="006C752A">
        <w:rPr>
          <w:rFonts w:hAnsi="宋体" w:hint="eastAsia"/>
        </w:rPr>
        <w:t>验证</w:t>
      </w:r>
      <w:r w:rsidRPr="006C752A">
        <w:rPr>
          <w:rFonts w:hAnsi="宋体" w:hint="eastAsia"/>
        </w:rPr>
        <w:t xml:space="preserve"> </w:t>
      </w:r>
      <w:r w:rsidRPr="006C752A">
        <w:rPr>
          <w:rFonts w:hAnsi="宋体"/>
        </w:rPr>
        <w:t>□</w:t>
      </w:r>
      <w:r w:rsidRPr="006C752A">
        <w:rPr>
          <w:rFonts w:hAnsi="宋体" w:hint="eastAsia"/>
        </w:rPr>
        <w:t xml:space="preserve"> </w:t>
      </w:r>
      <w:r w:rsidRPr="006C752A">
        <w:rPr>
          <w:rFonts w:hAnsi="宋体" w:hint="eastAsia"/>
        </w:rPr>
        <w:t>综合</w:t>
      </w:r>
      <w:r w:rsidRPr="006C752A">
        <w:rPr>
          <w:rFonts w:hAnsi="宋体" w:hint="eastAsia"/>
        </w:rPr>
        <w:t xml:space="preserve"> </w:t>
      </w:r>
      <w:r w:rsidRPr="006C752A">
        <w:rPr>
          <w:rFonts w:hAnsi="宋体" w:hint="eastAsia"/>
        </w:rPr>
        <w:t>■</w:t>
      </w:r>
      <w:r w:rsidRPr="006C752A">
        <w:rPr>
          <w:rFonts w:hAnsi="宋体" w:hint="eastAsia"/>
        </w:rPr>
        <w:t xml:space="preserve"> </w:t>
      </w:r>
      <w:r w:rsidRPr="006C752A">
        <w:rPr>
          <w:rFonts w:hAnsi="宋体" w:hint="eastAsia"/>
        </w:rPr>
        <w:t>设计</w:t>
      </w:r>
      <w:r w:rsidRPr="006C752A">
        <w:rPr>
          <w:rFonts w:hAnsi="宋体" w:hint="eastAsia"/>
        </w:rPr>
        <w:t xml:space="preserve"> </w:t>
      </w:r>
      <w:r w:rsidRPr="006C752A">
        <w:rPr>
          <w:rFonts w:hint="eastAsia"/>
        </w:rPr>
        <w:t>实验日期：</w:t>
      </w:r>
      <w:r>
        <w:rPr>
          <w:rFonts w:hint="eastAsia"/>
          <w:u w:val="single"/>
        </w:rPr>
        <w:t xml:space="preserve">  2</w:t>
      </w:r>
      <w:r w:rsidRPr="006C752A">
        <w:rPr>
          <w:rFonts w:hint="eastAsia"/>
          <w:u w:val="single"/>
        </w:rPr>
        <w:t>025/</w:t>
      </w:r>
      <w:r w:rsidR="00D34ED7">
        <w:rPr>
          <w:rFonts w:hint="eastAsia"/>
          <w:u w:val="single"/>
        </w:rPr>
        <w:t>5</w:t>
      </w:r>
      <w:r w:rsidRPr="006C752A">
        <w:rPr>
          <w:rFonts w:hint="eastAsia"/>
          <w:u w:val="single"/>
        </w:rPr>
        <w:t>/</w:t>
      </w:r>
      <w:r w:rsidR="00D34ED7">
        <w:rPr>
          <w:rFonts w:hint="eastAsia"/>
          <w:u w:val="single"/>
        </w:rPr>
        <w:t>6</w:t>
      </w:r>
      <w:r>
        <w:rPr>
          <w:rFonts w:hint="eastAsia"/>
          <w:u w:val="single"/>
        </w:rPr>
        <w:t xml:space="preserve"> </w:t>
      </w:r>
      <w:r w:rsidRPr="006C752A">
        <w:rPr>
          <w:rFonts w:hint="eastAsia"/>
        </w:rPr>
        <w:t xml:space="preserve"> </w:t>
      </w:r>
      <w:r>
        <w:rPr>
          <w:rFonts w:hint="eastAsia"/>
        </w:rPr>
        <w:t xml:space="preserve">   </w:t>
      </w:r>
      <w:r w:rsidRPr="006C752A">
        <w:rPr>
          <w:rFonts w:hint="eastAsia"/>
        </w:rPr>
        <w:t>实验成绩：</w:t>
      </w:r>
      <w:r w:rsidRPr="006C752A">
        <w:rPr>
          <w:rFonts w:hint="eastAsia"/>
          <w:u w:val="single"/>
        </w:rPr>
        <w:t xml:space="preserve">    </w:t>
      </w:r>
      <w:r w:rsidRPr="00B15D47">
        <w:rPr>
          <w:u w:val="single"/>
        </w:rPr>
        <w:t xml:space="preserve">   </w:t>
      </w:r>
    </w:p>
    <w:p w14:paraId="0C43DC47" w14:textId="77777777" w:rsidR="00B15D47" w:rsidRDefault="00B15D47" w:rsidP="00B15D47">
      <w:pPr>
        <w:pStyle w:val="2"/>
        <w:ind w:left="240"/>
      </w:pPr>
      <w:r w:rsidRPr="00AD41C6">
        <w:rPr>
          <w:rFonts w:hint="eastAsia"/>
        </w:rPr>
        <w:t>一、实验目的</w:t>
      </w:r>
    </w:p>
    <w:p w14:paraId="226634F6" w14:textId="68C8AA98" w:rsidR="00B15D47" w:rsidRPr="00B15D47" w:rsidRDefault="00DB6122" w:rsidP="00B15D47">
      <w:pPr>
        <w:ind w:left="240" w:firstLine="480"/>
      </w:pPr>
      <w:r w:rsidRPr="00DB6122">
        <w:rPr>
          <w:rFonts w:hint="eastAsia"/>
        </w:rPr>
        <w:t>综合应用所学计算机网络知识，完成一个虚拟局域网（</w:t>
      </w:r>
      <w:r w:rsidRPr="00DB6122">
        <w:t>VLAN）创建、配置和测试，使学生较全面的掌握和了解虚拟局域网。</w:t>
      </w:r>
    </w:p>
    <w:p w14:paraId="460A7870" w14:textId="77777777" w:rsidR="00B15D47" w:rsidRDefault="00B15D47" w:rsidP="00B15D47">
      <w:pPr>
        <w:pStyle w:val="2"/>
        <w:ind w:left="240"/>
      </w:pPr>
      <w:r w:rsidRPr="00AD41C6">
        <w:rPr>
          <w:rFonts w:hint="eastAsia"/>
        </w:rPr>
        <w:t>二、实验设备</w:t>
      </w:r>
    </w:p>
    <w:p w14:paraId="686B3687" w14:textId="0F517168" w:rsidR="00C7112F" w:rsidRPr="00B15D47" w:rsidRDefault="00C7112F" w:rsidP="00C7112F">
      <w:pPr>
        <w:ind w:left="240" w:firstLine="480"/>
      </w:pPr>
      <w:r w:rsidRPr="00C7112F">
        <w:t>Switch_2960 2 台；Swithc_3560 1 台；PC 4 台；直连线</w:t>
      </w:r>
      <w:r>
        <w:rPr>
          <w:rFonts w:hint="eastAsia"/>
        </w:rPr>
        <w:t xml:space="preserve"> </w:t>
      </w:r>
    </w:p>
    <w:p w14:paraId="1EA99D39" w14:textId="77777777" w:rsidR="00B15D47" w:rsidRDefault="00B15D47" w:rsidP="00B15D47">
      <w:pPr>
        <w:pStyle w:val="2"/>
        <w:ind w:left="240"/>
      </w:pPr>
      <w:r w:rsidRPr="00AD41C6">
        <w:rPr>
          <w:rFonts w:hint="eastAsia"/>
        </w:rPr>
        <w:t>三、实验要求</w:t>
      </w:r>
    </w:p>
    <w:p w14:paraId="668CE75F" w14:textId="77777777" w:rsidR="00DB6122" w:rsidRDefault="00DB6122" w:rsidP="00DB6122">
      <w:pPr>
        <w:ind w:left="240" w:firstLine="480"/>
      </w:pPr>
      <w:r>
        <w:t>1．了解虚拟局域网络的相关知识，以及实验中使用的设备特性。</w:t>
      </w:r>
    </w:p>
    <w:p w14:paraId="46951D13" w14:textId="77777777" w:rsidR="00DB6122" w:rsidRDefault="00DB6122" w:rsidP="00DB6122">
      <w:pPr>
        <w:ind w:left="240" w:firstLine="480"/>
      </w:pPr>
      <w:r>
        <w:t>2．掌握VLAN 的创建和配置。</w:t>
      </w:r>
    </w:p>
    <w:p w14:paraId="61893B84" w14:textId="77777777" w:rsidR="00DB6122" w:rsidRDefault="00DB6122" w:rsidP="00DB6122">
      <w:pPr>
        <w:ind w:left="240" w:firstLine="480"/>
      </w:pPr>
      <w:r>
        <w:t>3．掌握VTP的配置。</w:t>
      </w:r>
    </w:p>
    <w:p w14:paraId="6C014D8D" w14:textId="68BD1A15" w:rsidR="00B15D47" w:rsidRDefault="00DB6122" w:rsidP="00DB6122">
      <w:pPr>
        <w:ind w:left="240" w:firstLine="480"/>
      </w:pPr>
      <w:r>
        <w:t>4．组建一个虚拟局域网，并对网络进行测试。</w:t>
      </w:r>
    </w:p>
    <w:p w14:paraId="0908FCC2" w14:textId="77777777" w:rsidR="00B15D47" w:rsidRDefault="00B15D47" w:rsidP="00B15D47">
      <w:pPr>
        <w:pStyle w:val="2"/>
        <w:ind w:left="240"/>
      </w:pPr>
      <w:r w:rsidRPr="00AD41C6">
        <w:rPr>
          <w:rFonts w:hint="eastAsia"/>
        </w:rPr>
        <w:t>四、实验步骤</w:t>
      </w:r>
    </w:p>
    <w:p w14:paraId="38D54C8F" w14:textId="618D6B3C" w:rsidR="00B15D47" w:rsidRDefault="00C7112F" w:rsidP="00C7112F">
      <w:pPr>
        <w:pStyle w:val="3"/>
      </w:pPr>
      <w:r w:rsidRPr="00C7112F">
        <w:t>A、虚拟局域网（VLAN）构建</w:t>
      </w:r>
    </w:p>
    <w:p w14:paraId="7CD59A23" w14:textId="456E9780" w:rsidR="008311DA" w:rsidRDefault="008311DA" w:rsidP="008311DA">
      <w:pPr>
        <w:ind w:left="240" w:firstLine="480"/>
      </w:pPr>
      <w:r w:rsidRPr="008311DA">
        <w:t>某一公司内财务部、销售部的PC通过2台交换机实现通信；要求财务部和销售部的PC可以互通，但为了数据安全起见，销售部和财务部需要进行互相隔离，现要在交换机上做适当配置来实现这一目标。</w:t>
      </w:r>
    </w:p>
    <w:p w14:paraId="4428DBD1" w14:textId="6E85B165" w:rsidR="00D34ED7" w:rsidRDefault="00D34ED7" w:rsidP="00D34ED7">
      <w:pPr>
        <w:pStyle w:val="4"/>
        <w:ind w:left="720"/>
      </w:pPr>
      <w:r>
        <w:rPr>
          <w:rFonts w:hint="eastAsia"/>
        </w:rPr>
        <w:t xml:space="preserve">1. </w:t>
      </w:r>
      <w:r w:rsidRPr="008311DA">
        <w:t>新建packet tracer 拓扑图</w:t>
      </w:r>
    </w:p>
    <w:p w14:paraId="7C412806" w14:textId="748A9A24" w:rsidR="004A18B9" w:rsidRDefault="004A18B9" w:rsidP="00D34ED7">
      <w:pPr>
        <w:ind w:left="240" w:firstLine="480"/>
      </w:pPr>
      <w:r w:rsidRPr="004A18B9">
        <w:rPr>
          <w:noProof/>
        </w:rPr>
        <w:drawing>
          <wp:inline distT="0" distB="0" distL="0" distR="0" wp14:anchorId="0448533D" wp14:editId="3521A867">
            <wp:extent cx="5274310" cy="1902460"/>
            <wp:effectExtent l="19050" t="19050" r="21590" b="21590"/>
            <wp:docPr id="6206753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6753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024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4F877C" w14:textId="031F3E38" w:rsidR="00B54474" w:rsidRDefault="00B54474" w:rsidP="00D34ED7">
      <w:pPr>
        <w:ind w:left="240" w:firstLine="480"/>
      </w:pPr>
      <w:r>
        <w:rPr>
          <w:rFonts w:hint="eastAsia"/>
        </w:rPr>
        <w:t>如图所示, 模拟</w:t>
      </w:r>
      <w:r w:rsidRPr="008311DA">
        <w:t>财务部、销售部的PC通过2台交换机</w:t>
      </w:r>
      <w:r>
        <w:rPr>
          <w:rFonts w:hint="eastAsia"/>
        </w:rPr>
        <w:t>连接</w:t>
      </w:r>
    </w:p>
    <w:p w14:paraId="5BCC3919" w14:textId="77777777" w:rsidR="00B54474" w:rsidRDefault="00B54474" w:rsidP="00D34ED7">
      <w:pPr>
        <w:ind w:left="240" w:firstLine="480"/>
      </w:pPr>
    </w:p>
    <w:p w14:paraId="47CD818D" w14:textId="7F96D7DC" w:rsidR="00B54474" w:rsidRDefault="00B54474" w:rsidP="00D34ED7">
      <w:pPr>
        <w:ind w:left="240" w:firstLine="480"/>
      </w:pPr>
      <w:r>
        <w:rPr>
          <w:rFonts w:hint="eastAsia"/>
        </w:rPr>
        <w:t>再对</w:t>
      </w:r>
      <w:r w:rsidR="002A5428">
        <w:rPr>
          <w:rFonts w:hint="eastAsia"/>
        </w:rPr>
        <w:t>这四台</w:t>
      </w:r>
      <w:r>
        <w:rPr>
          <w:rFonts w:hint="eastAsia"/>
        </w:rPr>
        <w:t>PC机的ip进行如下配置:</w:t>
      </w:r>
    </w:p>
    <w:tbl>
      <w:tblPr>
        <w:tblStyle w:val="af2"/>
        <w:tblW w:w="8260" w:type="dxa"/>
        <w:tblInd w:w="240" w:type="dxa"/>
        <w:tblLook w:val="04A0" w:firstRow="1" w:lastRow="0" w:firstColumn="1" w:lastColumn="0" w:noHBand="0" w:noVBand="1"/>
      </w:tblPr>
      <w:tblGrid>
        <w:gridCol w:w="1056"/>
        <w:gridCol w:w="1776"/>
        <w:gridCol w:w="1776"/>
        <w:gridCol w:w="1776"/>
        <w:gridCol w:w="1876"/>
      </w:tblGrid>
      <w:tr w:rsidR="002A5428" w14:paraId="38ECF0DE" w14:textId="77777777" w:rsidTr="002A5428">
        <w:tc>
          <w:tcPr>
            <w:tcW w:w="1044" w:type="dxa"/>
          </w:tcPr>
          <w:p w14:paraId="6C4200D0" w14:textId="77777777" w:rsidR="00B54474" w:rsidRDefault="00B54474" w:rsidP="00D34ED7">
            <w:pPr>
              <w:ind w:leftChars="0" w:left="0" w:firstLineChars="0" w:firstLine="0"/>
            </w:pPr>
          </w:p>
        </w:tc>
        <w:tc>
          <w:tcPr>
            <w:tcW w:w="1753" w:type="dxa"/>
          </w:tcPr>
          <w:p w14:paraId="3B262C5D" w14:textId="4B96CBF7" w:rsidR="00B54474" w:rsidRDefault="00B54474" w:rsidP="00D34ED7">
            <w:pPr>
              <w:ind w:leftChars="0" w:left="0" w:firstLineChars="0" w:firstLine="0"/>
            </w:pPr>
            <w:r>
              <w:rPr>
                <w:rFonts w:hint="eastAsia"/>
              </w:rPr>
              <w:t>PC0</w:t>
            </w:r>
          </w:p>
        </w:tc>
        <w:tc>
          <w:tcPr>
            <w:tcW w:w="1753" w:type="dxa"/>
          </w:tcPr>
          <w:p w14:paraId="4280CEEA" w14:textId="079144D9" w:rsidR="00B54474" w:rsidRDefault="00B54474" w:rsidP="00D34ED7">
            <w:pPr>
              <w:ind w:leftChars="0" w:left="0" w:firstLineChars="0" w:firstLine="0"/>
            </w:pPr>
            <w:r>
              <w:rPr>
                <w:rFonts w:hint="eastAsia"/>
              </w:rPr>
              <w:t>PC1</w:t>
            </w:r>
          </w:p>
        </w:tc>
        <w:tc>
          <w:tcPr>
            <w:tcW w:w="1753" w:type="dxa"/>
          </w:tcPr>
          <w:p w14:paraId="628ECCC2" w14:textId="2003C2C0" w:rsidR="00B54474" w:rsidRDefault="00B54474" w:rsidP="00D34ED7">
            <w:pPr>
              <w:ind w:leftChars="0" w:left="0" w:firstLineChars="0" w:firstLine="0"/>
            </w:pPr>
            <w:r>
              <w:rPr>
                <w:rFonts w:hint="eastAsia"/>
              </w:rPr>
              <w:t>PC2</w:t>
            </w:r>
          </w:p>
        </w:tc>
        <w:tc>
          <w:tcPr>
            <w:tcW w:w="1957" w:type="dxa"/>
          </w:tcPr>
          <w:p w14:paraId="1B5221F2" w14:textId="48A5C59B" w:rsidR="00B54474" w:rsidRDefault="00B54474" w:rsidP="00D34ED7">
            <w:pPr>
              <w:ind w:leftChars="0" w:left="0" w:firstLineChars="0" w:firstLine="0"/>
            </w:pPr>
            <w:r>
              <w:rPr>
                <w:rFonts w:hint="eastAsia"/>
              </w:rPr>
              <w:t>PC3</w:t>
            </w:r>
          </w:p>
        </w:tc>
      </w:tr>
      <w:tr w:rsidR="002A5428" w14:paraId="57457F28" w14:textId="77777777" w:rsidTr="002A5428">
        <w:tc>
          <w:tcPr>
            <w:tcW w:w="1044" w:type="dxa"/>
          </w:tcPr>
          <w:p w14:paraId="74E15813" w14:textId="5D9051C2" w:rsidR="00B54474" w:rsidRDefault="002A5428" w:rsidP="00D34ED7">
            <w:pPr>
              <w:ind w:leftChars="0" w:left="0" w:firstLineChars="0" w:firstLine="0"/>
            </w:pPr>
            <w:r>
              <w:rPr>
                <w:rFonts w:hint="eastAsia"/>
              </w:rPr>
              <w:t>IP</w:t>
            </w:r>
          </w:p>
        </w:tc>
        <w:tc>
          <w:tcPr>
            <w:tcW w:w="1753" w:type="dxa"/>
          </w:tcPr>
          <w:p w14:paraId="03FCD288" w14:textId="5100A866" w:rsidR="00B54474" w:rsidRDefault="002A5428" w:rsidP="00D34ED7">
            <w:pPr>
              <w:ind w:leftChars="0" w:left="0" w:firstLineChars="0" w:firstLine="0"/>
            </w:pPr>
            <w:r>
              <w:rPr>
                <w:rFonts w:hint="eastAsia"/>
              </w:rPr>
              <w:t>192.168.1.2</w:t>
            </w:r>
          </w:p>
        </w:tc>
        <w:tc>
          <w:tcPr>
            <w:tcW w:w="1753" w:type="dxa"/>
          </w:tcPr>
          <w:p w14:paraId="1525682D" w14:textId="3A25A706" w:rsidR="00B54474" w:rsidRDefault="002A5428" w:rsidP="00D34ED7">
            <w:pPr>
              <w:ind w:leftChars="0" w:left="0" w:firstLineChars="0" w:firstLine="0"/>
            </w:pPr>
            <w:r>
              <w:rPr>
                <w:rFonts w:hint="eastAsia"/>
              </w:rPr>
              <w:t>192.168.1.3</w:t>
            </w:r>
          </w:p>
        </w:tc>
        <w:tc>
          <w:tcPr>
            <w:tcW w:w="1753" w:type="dxa"/>
          </w:tcPr>
          <w:p w14:paraId="571A45BC" w14:textId="3BFF1BDD" w:rsidR="00B54474" w:rsidRDefault="002A5428" w:rsidP="00D34ED7">
            <w:pPr>
              <w:ind w:leftChars="0" w:left="0" w:firstLineChars="0" w:firstLine="0"/>
            </w:pPr>
            <w:r>
              <w:rPr>
                <w:rFonts w:hint="eastAsia"/>
              </w:rPr>
              <w:t>192.168.1.4</w:t>
            </w:r>
          </w:p>
        </w:tc>
        <w:tc>
          <w:tcPr>
            <w:tcW w:w="1957" w:type="dxa"/>
          </w:tcPr>
          <w:p w14:paraId="25F230C3" w14:textId="5F2BE300" w:rsidR="00B54474" w:rsidRDefault="002A5428" w:rsidP="00D34ED7">
            <w:pPr>
              <w:ind w:leftChars="0" w:left="0" w:firstLineChars="0" w:firstLine="0"/>
            </w:pPr>
            <w:r>
              <w:rPr>
                <w:rFonts w:hint="eastAsia"/>
              </w:rPr>
              <w:t>192.168.1.5</w:t>
            </w:r>
          </w:p>
        </w:tc>
      </w:tr>
      <w:tr w:rsidR="002A5428" w:rsidRPr="002A5428" w14:paraId="1F60E3FB" w14:textId="77777777" w:rsidTr="002A5428">
        <w:tc>
          <w:tcPr>
            <w:tcW w:w="1044" w:type="dxa"/>
          </w:tcPr>
          <w:p w14:paraId="202C04F7" w14:textId="29F2D700" w:rsidR="002A5428" w:rsidRDefault="002A5428" w:rsidP="002A5428">
            <w:pPr>
              <w:ind w:leftChars="0" w:left="0" w:firstLineChars="0" w:firstLine="0"/>
            </w:pPr>
            <w:r w:rsidRPr="002A5428">
              <w:t>Submark</w:t>
            </w:r>
          </w:p>
        </w:tc>
        <w:tc>
          <w:tcPr>
            <w:tcW w:w="1753" w:type="dxa"/>
          </w:tcPr>
          <w:p w14:paraId="53C72CA1" w14:textId="413A4B57" w:rsidR="002A5428" w:rsidRPr="002A5428" w:rsidRDefault="002A5428" w:rsidP="002A5428">
            <w:pPr>
              <w:ind w:leftChars="0" w:left="0" w:firstLineChars="0" w:firstLine="0"/>
            </w:pPr>
            <w:r w:rsidRPr="002A5428">
              <w:rPr>
                <w:rFonts w:hint="eastAsia"/>
              </w:rPr>
              <w:t>255.255.255.0</w:t>
            </w:r>
          </w:p>
        </w:tc>
        <w:tc>
          <w:tcPr>
            <w:tcW w:w="1753" w:type="dxa"/>
          </w:tcPr>
          <w:p w14:paraId="1B07FF79" w14:textId="41A10BA6" w:rsidR="002A5428" w:rsidRPr="002A5428" w:rsidRDefault="002A5428" w:rsidP="002A5428">
            <w:pPr>
              <w:ind w:leftChars="0" w:left="0" w:firstLineChars="0" w:firstLine="0"/>
            </w:pPr>
            <w:r w:rsidRPr="002A5428">
              <w:rPr>
                <w:rFonts w:hint="eastAsia"/>
              </w:rPr>
              <w:t>255.255.255.0</w:t>
            </w:r>
          </w:p>
        </w:tc>
        <w:tc>
          <w:tcPr>
            <w:tcW w:w="1753" w:type="dxa"/>
          </w:tcPr>
          <w:p w14:paraId="1CE0766A" w14:textId="12574A2F" w:rsidR="002A5428" w:rsidRPr="002A5428" w:rsidRDefault="002A5428" w:rsidP="002A5428">
            <w:pPr>
              <w:ind w:leftChars="0" w:left="0" w:firstLineChars="0" w:firstLine="0"/>
            </w:pPr>
            <w:r w:rsidRPr="002A5428">
              <w:rPr>
                <w:rFonts w:hint="eastAsia"/>
              </w:rPr>
              <w:t>255.255.255.0</w:t>
            </w:r>
          </w:p>
        </w:tc>
        <w:tc>
          <w:tcPr>
            <w:tcW w:w="1957" w:type="dxa"/>
          </w:tcPr>
          <w:p w14:paraId="6A2B6F7C" w14:textId="60883A26" w:rsidR="002A5428" w:rsidRPr="002A5428" w:rsidRDefault="002A5428" w:rsidP="002A5428">
            <w:pPr>
              <w:ind w:leftChars="0" w:left="0" w:firstLineChars="0" w:firstLine="0"/>
            </w:pPr>
            <w:r w:rsidRPr="002A5428">
              <w:rPr>
                <w:rFonts w:hint="eastAsia"/>
              </w:rPr>
              <w:t>255.255.255.0</w:t>
            </w:r>
          </w:p>
        </w:tc>
      </w:tr>
      <w:tr w:rsidR="002A5428" w14:paraId="28E55795" w14:textId="77777777" w:rsidTr="002A5428">
        <w:tc>
          <w:tcPr>
            <w:tcW w:w="1044" w:type="dxa"/>
          </w:tcPr>
          <w:p w14:paraId="6316D84B" w14:textId="0DDB094B" w:rsidR="002A5428" w:rsidRDefault="002A5428" w:rsidP="002A5428">
            <w:pPr>
              <w:ind w:leftChars="0" w:left="0" w:firstLineChars="0" w:firstLine="0"/>
            </w:pPr>
            <w:r w:rsidRPr="002A5428">
              <w:t>Gateway</w:t>
            </w:r>
          </w:p>
        </w:tc>
        <w:tc>
          <w:tcPr>
            <w:tcW w:w="1753" w:type="dxa"/>
          </w:tcPr>
          <w:p w14:paraId="7E74935A" w14:textId="5E6773FC" w:rsidR="002A5428" w:rsidRDefault="002A5428" w:rsidP="002A5428">
            <w:pPr>
              <w:ind w:leftChars="0" w:left="0" w:firstLineChars="0" w:firstLine="0"/>
            </w:pPr>
            <w:r>
              <w:rPr>
                <w:rFonts w:hint="eastAsia"/>
              </w:rPr>
              <w:t>192.168.1.1</w:t>
            </w:r>
          </w:p>
        </w:tc>
        <w:tc>
          <w:tcPr>
            <w:tcW w:w="1753" w:type="dxa"/>
          </w:tcPr>
          <w:p w14:paraId="5945E94B" w14:textId="5A48A849" w:rsidR="002A5428" w:rsidRDefault="002A5428" w:rsidP="002A5428">
            <w:pPr>
              <w:ind w:leftChars="0" w:left="0" w:firstLineChars="0" w:firstLine="0"/>
            </w:pPr>
            <w:r>
              <w:rPr>
                <w:rFonts w:hint="eastAsia"/>
              </w:rPr>
              <w:t>192.168.1.1</w:t>
            </w:r>
          </w:p>
        </w:tc>
        <w:tc>
          <w:tcPr>
            <w:tcW w:w="1753" w:type="dxa"/>
          </w:tcPr>
          <w:p w14:paraId="6A13B6FD" w14:textId="39C5ACB0" w:rsidR="002A5428" w:rsidRDefault="002A5428" w:rsidP="002A5428">
            <w:pPr>
              <w:ind w:leftChars="0" w:left="0" w:firstLineChars="0" w:firstLine="0"/>
            </w:pPr>
            <w:r>
              <w:rPr>
                <w:rFonts w:hint="eastAsia"/>
              </w:rPr>
              <w:t>192.168.1.1</w:t>
            </w:r>
          </w:p>
        </w:tc>
        <w:tc>
          <w:tcPr>
            <w:tcW w:w="1957" w:type="dxa"/>
          </w:tcPr>
          <w:p w14:paraId="115FF276" w14:textId="652BB6BE" w:rsidR="002A5428" w:rsidRDefault="002A5428" w:rsidP="002A5428">
            <w:pPr>
              <w:ind w:leftChars="0" w:left="0" w:firstLineChars="0" w:firstLine="0"/>
            </w:pPr>
            <w:r>
              <w:rPr>
                <w:rFonts w:hint="eastAsia"/>
              </w:rPr>
              <w:t>192.168.1.1</w:t>
            </w:r>
          </w:p>
        </w:tc>
      </w:tr>
    </w:tbl>
    <w:p w14:paraId="593BBC9F" w14:textId="77777777" w:rsidR="00B54474" w:rsidRPr="00B54474" w:rsidRDefault="00B54474" w:rsidP="00D34ED7">
      <w:pPr>
        <w:ind w:left="240" w:firstLine="480"/>
      </w:pPr>
    </w:p>
    <w:p w14:paraId="111B9F04" w14:textId="657BBDC2" w:rsidR="00B54474" w:rsidRDefault="002A5428" w:rsidP="00D34ED7">
      <w:pPr>
        <w:ind w:left="240" w:firstLine="480"/>
      </w:pPr>
      <w:r w:rsidRPr="002A5428">
        <w:rPr>
          <w:noProof/>
        </w:rPr>
        <w:drawing>
          <wp:inline distT="0" distB="0" distL="0" distR="0" wp14:anchorId="572B9B4F" wp14:editId="5354732A">
            <wp:extent cx="3752523" cy="3394710"/>
            <wp:effectExtent l="19050" t="19050" r="19685" b="15240"/>
            <wp:docPr id="9621422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1422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54260" cy="339628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AC320B" w14:textId="69A8C39B" w:rsidR="00D34ED7" w:rsidRDefault="00D34ED7" w:rsidP="00D34ED7">
      <w:pPr>
        <w:pStyle w:val="4"/>
        <w:ind w:left="720"/>
      </w:pPr>
      <w:r>
        <w:rPr>
          <w:rFonts w:hint="eastAsia"/>
        </w:rPr>
        <w:t>2.</w:t>
      </w:r>
      <w:r w:rsidRPr="00D34ED7">
        <w:t xml:space="preserve"> 划分VLAN</w:t>
      </w:r>
    </w:p>
    <w:p w14:paraId="7B59BB54" w14:textId="1C25C067" w:rsidR="00E42440" w:rsidRPr="00E42440" w:rsidRDefault="00E42440" w:rsidP="00E42440">
      <w:pPr>
        <w:ind w:left="240" w:firstLine="480"/>
      </w:pPr>
      <w:r>
        <w:rPr>
          <w:rFonts w:hint="eastAsia"/>
        </w:rPr>
        <w:t>对两台交换机进行配置,划分vlan2和vlan3两个VLAN</w:t>
      </w:r>
    </w:p>
    <w:tbl>
      <w:tblPr>
        <w:tblStyle w:val="af2"/>
        <w:tblW w:w="8260" w:type="dxa"/>
        <w:tblInd w:w="240" w:type="dxa"/>
        <w:tblLook w:val="04A0" w:firstRow="1" w:lastRow="0" w:firstColumn="1" w:lastColumn="0" w:noHBand="0" w:noVBand="1"/>
      </w:tblPr>
      <w:tblGrid>
        <w:gridCol w:w="4055"/>
        <w:gridCol w:w="4205"/>
      </w:tblGrid>
      <w:tr w:rsidR="00E42440" w14:paraId="7ED75CFF" w14:textId="77777777" w:rsidTr="00E42440">
        <w:tc>
          <w:tcPr>
            <w:tcW w:w="4055" w:type="dxa"/>
          </w:tcPr>
          <w:p w14:paraId="357171A2" w14:textId="329B803E" w:rsidR="00E42440" w:rsidRPr="00E42440" w:rsidRDefault="00E42440" w:rsidP="002A5428">
            <w:pPr>
              <w:ind w:leftChars="0" w:left="0" w:firstLineChars="0" w:firstLine="0"/>
            </w:pPr>
            <w:r>
              <w:rPr>
                <w:rFonts w:hint="eastAsia"/>
              </w:rPr>
              <w:t>命令</w:t>
            </w:r>
          </w:p>
        </w:tc>
        <w:tc>
          <w:tcPr>
            <w:tcW w:w="4205" w:type="dxa"/>
          </w:tcPr>
          <w:p w14:paraId="5C2126B9" w14:textId="129399F3" w:rsidR="00E42440" w:rsidRPr="00E42440" w:rsidRDefault="00E42440" w:rsidP="002A5428">
            <w:pPr>
              <w:ind w:leftChars="0" w:left="0" w:firstLineChars="0" w:firstLine="0"/>
            </w:pPr>
            <w:r>
              <w:rPr>
                <w:rFonts w:hint="eastAsia"/>
              </w:rPr>
              <w:t>注释</w:t>
            </w:r>
          </w:p>
        </w:tc>
      </w:tr>
      <w:tr w:rsidR="00E42440" w14:paraId="3CF7D8AA" w14:textId="77777777" w:rsidTr="00E42440">
        <w:tc>
          <w:tcPr>
            <w:tcW w:w="4055" w:type="dxa"/>
          </w:tcPr>
          <w:p w14:paraId="32D82567" w14:textId="7E25E659" w:rsidR="00E42440" w:rsidRDefault="00E42440" w:rsidP="002A5428">
            <w:pPr>
              <w:ind w:leftChars="0" w:left="0" w:firstLineChars="0" w:firstLine="0"/>
            </w:pPr>
            <w:r w:rsidRPr="00E42440">
              <w:t xml:space="preserve">Switch&gt;en </w:t>
            </w:r>
          </w:p>
        </w:tc>
        <w:tc>
          <w:tcPr>
            <w:tcW w:w="4205" w:type="dxa"/>
          </w:tcPr>
          <w:p w14:paraId="291F9DDC" w14:textId="16D7D435" w:rsidR="00E42440" w:rsidRDefault="00E42440" w:rsidP="002A5428">
            <w:pPr>
              <w:ind w:leftChars="0" w:left="0" w:firstLineChars="0" w:firstLine="0"/>
            </w:pPr>
            <w:r w:rsidRPr="00E42440">
              <w:rPr>
                <w:rFonts w:hint="eastAsia"/>
              </w:rPr>
              <w:t>进入特权模式（</w:t>
            </w:r>
            <w:r w:rsidRPr="00E42440">
              <w:t xml:space="preserve">enable）  </w:t>
            </w:r>
          </w:p>
        </w:tc>
      </w:tr>
      <w:tr w:rsidR="00E42440" w14:paraId="404D13BB" w14:textId="77777777" w:rsidTr="00E42440">
        <w:tc>
          <w:tcPr>
            <w:tcW w:w="4055" w:type="dxa"/>
          </w:tcPr>
          <w:p w14:paraId="0B3FC023" w14:textId="7367E0AF" w:rsidR="00E42440" w:rsidRDefault="00E42440" w:rsidP="002A5428">
            <w:pPr>
              <w:ind w:leftChars="0" w:left="0" w:firstLineChars="0" w:firstLine="0"/>
            </w:pPr>
            <w:r w:rsidRPr="00E42440">
              <w:t>Switch#conf t</w:t>
            </w:r>
          </w:p>
        </w:tc>
        <w:tc>
          <w:tcPr>
            <w:tcW w:w="4205" w:type="dxa"/>
          </w:tcPr>
          <w:p w14:paraId="27BAB20B" w14:textId="2C70C32F" w:rsidR="00E42440" w:rsidRDefault="00E42440" w:rsidP="002A5428">
            <w:pPr>
              <w:ind w:leftChars="0" w:left="0" w:firstLineChars="0" w:firstLine="0"/>
            </w:pPr>
            <w:r w:rsidRPr="00E42440">
              <w:rPr>
                <w:rFonts w:hint="eastAsia"/>
              </w:rPr>
              <w:t>进入全局配置模式（</w:t>
            </w:r>
            <w:r w:rsidRPr="00E42440">
              <w:t>configure terminal）</w:t>
            </w:r>
          </w:p>
        </w:tc>
      </w:tr>
      <w:tr w:rsidR="00E42440" w14:paraId="16CFD0F7" w14:textId="77777777" w:rsidTr="00E42440">
        <w:tc>
          <w:tcPr>
            <w:tcW w:w="4055" w:type="dxa"/>
          </w:tcPr>
          <w:p w14:paraId="67FACE90" w14:textId="7C684D38" w:rsidR="00E42440" w:rsidRDefault="00E42440" w:rsidP="002A5428">
            <w:pPr>
              <w:ind w:leftChars="0" w:left="0" w:firstLineChars="0" w:firstLine="0"/>
            </w:pPr>
            <w:r w:rsidRPr="00E42440">
              <w:t>Switch(config)#vlan 2</w:t>
            </w:r>
          </w:p>
        </w:tc>
        <w:tc>
          <w:tcPr>
            <w:tcW w:w="4205" w:type="dxa"/>
          </w:tcPr>
          <w:p w14:paraId="1BD35E27" w14:textId="4A12D326" w:rsidR="00E42440" w:rsidRDefault="00E42440" w:rsidP="002A5428">
            <w:pPr>
              <w:ind w:leftChars="0" w:left="0" w:firstLineChars="0" w:firstLine="0"/>
            </w:pPr>
            <w:r w:rsidRPr="00E42440">
              <w:rPr>
                <w:rFonts w:hint="eastAsia"/>
              </w:rPr>
              <w:t>创建</w:t>
            </w:r>
            <w:r w:rsidRPr="00E42440">
              <w:t xml:space="preserve">VLAN 2  </w:t>
            </w:r>
          </w:p>
        </w:tc>
      </w:tr>
      <w:tr w:rsidR="00E42440" w14:paraId="149E9095" w14:textId="77777777" w:rsidTr="00E42440">
        <w:tc>
          <w:tcPr>
            <w:tcW w:w="4055" w:type="dxa"/>
          </w:tcPr>
          <w:p w14:paraId="3D90628E" w14:textId="0B73DC92" w:rsidR="00E42440" w:rsidRDefault="00E42440" w:rsidP="002A5428">
            <w:pPr>
              <w:ind w:leftChars="0" w:left="0" w:firstLineChars="0" w:firstLine="0"/>
            </w:pPr>
            <w:r w:rsidRPr="00E42440">
              <w:t>Switch(config-vlan)#exit</w:t>
            </w:r>
          </w:p>
        </w:tc>
        <w:tc>
          <w:tcPr>
            <w:tcW w:w="4205" w:type="dxa"/>
          </w:tcPr>
          <w:p w14:paraId="6721BEB8" w14:textId="23063A61" w:rsidR="00E42440" w:rsidRPr="00E42440" w:rsidRDefault="00E42440" w:rsidP="002A5428">
            <w:pPr>
              <w:ind w:leftChars="0" w:left="0" w:firstLineChars="0" w:firstLine="0"/>
            </w:pPr>
            <w:r>
              <w:rPr>
                <w:rFonts w:hint="eastAsia"/>
              </w:rPr>
              <w:t xml:space="preserve">对VLAN 2无额外配置, </w:t>
            </w:r>
            <w:r w:rsidRPr="00E42440">
              <w:rPr>
                <w:rFonts w:hint="eastAsia"/>
              </w:rPr>
              <w:t>退出</w:t>
            </w:r>
            <w:r w:rsidRPr="00E42440">
              <w:t>VLAN配置模式</w:t>
            </w:r>
          </w:p>
        </w:tc>
      </w:tr>
      <w:tr w:rsidR="00E42440" w14:paraId="650C31EC" w14:textId="77777777" w:rsidTr="00E42440">
        <w:tc>
          <w:tcPr>
            <w:tcW w:w="4055" w:type="dxa"/>
          </w:tcPr>
          <w:p w14:paraId="221D61A6" w14:textId="237718EB" w:rsidR="00E42440" w:rsidRDefault="00E42440" w:rsidP="002A5428">
            <w:pPr>
              <w:ind w:leftChars="0" w:left="0" w:firstLineChars="0" w:firstLine="0"/>
            </w:pPr>
            <w:r w:rsidRPr="00E42440">
              <w:t>Switch(config)#vlan 3</w:t>
            </w:r>
          </w:p>
        </w:tc>
        <w:tc>
          <w:tcPr>
            <w:tcW w:w="4205" w:type="dxa"/>
          </w:tcPr>
          <w:p w14:paraId="5C37D5A6" w14:textId="0E61CD65" w:rsidR="00E42440" w:rsidRDefault="00E42440" w:rsidP="002A5428">
            <w:pPr>
              <w:ind w:leftChars="0" w:left="0" w:firstLineChars="0" w:firstLine="0"/>
            </w:pPr>
            <w:r w:rsidRPr="00E42440">
              <w:rPr>
                <w:rFonts w:hint="eastAsia"/>
              </w:rPr>
              <w:t>创建</w:t>
            </w:r>
            <w:r w:rsidRPr="00E42440">
              <w:t xml:space="preserve">VLAN 3  </w:t>
            </w:r>
          </w:p>
        </w:tc>
      </w:tr>
      <w:tr w:rsidR="00E42440" w14:paraId="4ABCE8F7" w14:textId="77777777" w:rsidTr="00E42440">
        <w:tc>
          <w:tcPr>
            <w:tcW w:w="4055" w:type="dxa"/>
          </w:tcPr>
          <w:p w14:paraId="1FE404CD" w14:textId="462F0922" w:rsidR="00E42440" w:rsidRDefault="00E42440" w:rsidP="002A5428">
            <w:pPr>
              <w:ind w:leftChars="0" w:left="0" w:firstLineChars="0" w:firstLine="0"/>
            </w:pPr>
            <w:r w:rsidRPr="00E42440">
              <w:t>Switch(config-vlan)#exit</w:t>
            </w:r>
          </w:p>
        </w:tc>
        <w:tc>
          <w:tcPr>
            <w:tcW w:w="4205" w:type="dxa"/>
          </w:tcPr>
          <w:p w14:paraId="0998ECB1" w14:textId="5663986C" w:rsidR="00E42440" w:rsidRDefault="00E42440" w:rsidP="002A5428">
            <w:pPr>
              <w:ind w:leftChars="0" w:left="0" w:firstLineChars="0" w:firstLine="0"/>
            </w:pPr>
            <w:r>
              <w:rPr>
                <w:rFonts w:hint="eastAsia"/>
              </w:rPr>
              <w:t xml:space="preserve">对VLAN 3无额外配置, </w:t>
            </w:r>
            <w:r w:rsidRPr="00E42440">
              <w:rPr>
                <w:rFonts w:hint="eastAsia"/>
              </w:rPr>
              <w:t>退出</w:t>
            </w:r>
            <w:r w:rsidRPr="00E42440">
              <w:t>VLAN配置模式</w:t>
            </w:r>
          </w:p>
        </w:tc>
      </w:tr>
    </w:tbl>
    <w:p w14:paraId="1AE4146F" w14:textId="28EA3230" w:rsidR="002A5428" w:rsidRDefault="00E42440" w:rsidP="002A5428">
      <w:pPr>
        <w:ind w:left="240" w:firstLine="480"/>
      </w:pPr>
      <w:r w:rsidRPr="00E42440">
        <w:rPr>
          <w:noProof/>
        </w:rPr>
        <w:lastRenderedPageBreak/>
        <w:drawing>
          <wp:inline distT="0" distB="0" distL="0" distR="0" wp14:anchorId="3B942997" wp14:editId="4EA714E2">
            <wp:extent cx="4263390" cy="3879962"/>
            <wp:effectExtent l="19050" t="19050" r="22860" b="25400"/>
            <wp:docPr id="4846036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6036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5760" cy="38821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E4629E" w14:textId="0388172A" w:rsidR="00E42440" w:rsidRDefault="00E42440" w:rsidP="002A5428">
      <w:pPr>
        <w:ind w:left="240" w:firstLine="480"/>
      </w:pPr>
      <w:r>
        <w:rPr>
          <w:rFonts w:hint="eastAsia"/>
        </w:rPr>
        <w:t>另一台交换机配置相同</w:t>
      </w:r>
    </w:p>
    <w:p w14:paraId="28A70958" w14:textId="77777777" w:rsidR="00E42440" w:rsidRPr="002A5428" w:rsidRDefault="00E42440" w:rsidP="002A5428">
      <w:pPr>
        <w:ind w:left="240" w:firstLine="480"/>
      </w:pPr>
    </w:p>
    <w:p w14:paraId="69BD57D6" w14:textId="77777777" w:rsidR="00D34ED7" w:rsidRDefault="00D34ED7" w:rsidP="00D34ED7">
      <w:pPr>
        <w:pStyle w:val="4"/>
        <w:ind w:left="720"/>
      </w:pPr>
      <w:r>
        <w:rPr>
          <w:rFonts w:hint="eastAsia"/>
        </w:rPr>
        <w:t>3.</w:t>
      </w:r>
      <w:r w:rsidRPr="00D34ED7">
        <w:t xml:space="preserve"> 将端口划分到相应VLAN中</w:t>
      </w:r>
    </w:p>
    <w:p w14:paraId="05CBE63A" w14:textId="7443CBA3" w:rsidR="00E42440" w:rsidRPr="00E42440" w:rsidRDefault="00E42440" w:rsidP="00E42440">
      <w:pPr>
        <w:ind w:left="240" w:firstLine="480"/>
      </w:pPr>
      <w:r>
        <w:rPr>
          <w:rFonts w:hint="eastAsia"/>
        </w:rPr>
        <w:t>将</w:t>
      </w:r>
      <w:r>
        <w:t xml:space="preserve">FastEthernet </w:t>
      </w:r>
      <w:r>
        <w:rPr>
          <w:rFonts w:hint="eastAsia"/>
        </w:rPr>
        <w:t xml:space="preserve">0/1划分到vlan2, </w:t>
      </w:r>
      <w:r>
        <w:t>FastEthernet</w:t>
      </w:r>
      <w:r>
        <w:rPr>
          <w:rFonts w:hint="eastAsia"/>
        </w:rPr>
        <w:t xml:space="preserve"> 0/2划分到vlan3</w:t>
      </w:r>
    </w:p>
    <w:p w14:paraId="5E1794B1" w14:textId="77777777" w:rsidR="00E42440" w:rsidRPr="00E42440" w:rsidRDefault="00E42440" w:rsidP="00E42440">
      <w:pPr>
        <w:ind w:left="240" w:firstLine="480"/>
      </w:pPr>
    </w:p>
    <w:tbl>
      <w:tblPr>
        <w:tblStyle w:val="af2"/>
        <w:tblW w:w="0" w:type="auto"/>
        <w:tblInd w:w="240" w:type="dxa"/>
        <w:tblLook w:val="04A0" w:firstRow="1" w:lastRow="0" w:firstColumn="1" w:lastColumn="0" w:noHBand="0" w:noVBand="1"/>
      </w:tblPr>
      <w:tblGrid>
        <w:gridCol w:w="4028"/>
        <w:gridCol w:w="4028"/>
      </w:tblGrid>
      <w:tr w:rsidR="00E42440" w14:paraId="02DB032C" w14:textId="77777777" w:rsidTr="00E42440">
        <w:tc>
          <w:tcPr>
            <w:tcW w:w="4028" w:type="dxa"/>
          </w:tcPr>
          <w:p w14:paraId="4A1CD1A8" w14:textId="71D62B07" w:rsidR="00E42440" w:rsidRDefault="00E42440" w:rsidP="00E42440">
            <w:pPr>
              <w:ind w:leftChars="0" w:left="0" w:firstLineChars="0" w:firstLine="0"/>
            </w:pPr>
            <w:r>
              <w:rPr>
                <w:rFonts w:hint="eastAsia"/>
              </w:rPr>
              <w:t>命令</w:t>
            </w:r>
          </w:p>
        </w:tc>
        <w:tc>
          <w:tcPr>
            <w:tcW w:w="4028" w:type="dxa"/>
          </w:tcPr>
          <w:p w14:paraId="4EA3F42B" w14:textId="403D8F6C" w:rsidR="00E42440" w:rsidRDefault="00E42440" w:rsidP="00E42440">
            <w:pPr>
              <w:ind w:leftChars="0" w:left="0" w:firstLineChars="0" w:firstLine="0"/>
            </w:pPr>
            <w:r>
              <w:rPr>
                <w:rFonts w:hint="eastAsia"/>
              </w:rPr>
              <w:t>注释</w:t>
            </w:r>
          </w:p>
        </w:tc>
      </w:tr>
      <w:tr w:rsidR="00E42440" w14:paraId="3930953C" w14:textId="77777777" w:rsidTr="00E42440">
        <w:tc>
          <w:tcPr>
            <w:tcW w:w="4028" w:type="dxa"/>
          </w:tcPr>
          <w:p w14:paraId="27155187" w14:textId="3911B691" w:rsidR="00E42440" w:rsidRDefault="00E42440" w:rsidP="00E42440">
            <w:pPr>
              <w:ind w:leftChars="0" w:left="0" w:firstLineChars="0" w:firstLine="0"/>
            </w:pPr>
            <w:r>
              <w:t>Switch(config)#inter fa 0/1</w:t>
            </w:r>
          </w:p>
        </w:tc>
        <w:tc>
          <w:tcPr>
            <w:tcW w:w="4028" w:type="dxa"/>
          </w:tcPr>
          <w:p w14:paraId="77E577C4" w14:textId="3D992551" w:rsidR="00E42440" w:rsidRDefault="00E42440" w:rsidP="00E42440">
            <w:pPr>
              <w:ind w:leftChars="0" w:left="0" w:firstLineChars="0" w:firstLine="0"/>
            </w:pPr>
            <w:r>
              <w:t>进入FastEthernet 0/1接口配置模式</w:t>
            </w:r>
          </w:p>
        </w:tc>
      </w:tr>
      <w:tr w:rsidR="00E42440" w14:paraId="0974B56D" w14:textId="77777777" w:rsidTr="00E42440">
        <w:tc>
          <w:tcPr>
            <w:tcW w:w="4028" w:type="dxa"/>
          </w:tcPr>
          <w:p w14:paraId="17DA0287" w14:textId="7CB914C5" w:rsidR="00E42440" w:rsidRDefault="00E42440" w:rsidP="00E42440">
            <w:pPr>
              <w:ind w:leftChars="0" w:left="0" w:firstLineChars="0" w:firstLine="0"/>
            </w:pPr>
            <w:r>
              <w:t>Switch(config-if)#switch access vlan 2</w:t>
            </w:r>
          </w:p>
        </w:tc>
        <w:tc>
          <w:tcPr>
            <w:tcW w:w="4028" w:type="dxa"/>
          </w:tcPr>
          <w:p w14:paraId="219FC5D1" w14:textId="72E7E18D" w:rsidR="00E42440" w:rsidRDefault="00E42440" w:rsidP="00E42440">
            <w:pPr>
              <w:ind w:leftChars="0" w:left="0" w:firstLineChars="0" w:firstLine="0"/>
            </w:pPr>
            <w:r>
              <w:t xml:space="preserve">将该端口设置为Access模式，并划分到VLAN 2  </w:t>
            </w:r>
          </w:p>
        </w:tc>
      </w:tr>
      <w:tr w:rsidR="00E42440" w14:paraId="3B43578F" w14:textId="77777777" w:rsidTr="00E42440">
        <w:tc>
          <w:tcPr>
            <w:tcW w:w="4028" w:type="dxa"/>
          </w:tcPr>
          <w:p w14:paraId="5D60C98C" w14:textId="5446ACA8" w:rsidR="00E42440" w:rsidRDefault="00E42440" w:rsidP="00E42440">
            <w:pPr>
              <w:ind w:leftChars="0" w:left="0" w:firstLineChars="0" w:firstLine="0"/>
            </w:pPr>
            <w:r>
              <w:t>Switch(config-if)#exit</w:t>
            </w:r>
          </w:p>
        </w:tc>
        <w:tc>
          <w:tcPr>
            <w:tcW w:w="4028" w:type="dxa"/>
          </w:tcPr>
          <w:p w14:paraId="6520ED7A" w14:textId="5793CB93" w:rsidR="00E42440" w:rsidRDefault="00E42440" w:rsidP="00E42440">
            <w:pPr>
              <w:ind w:leftChars="0" w:left="0" w:firstLineChars="0" w:firstLine="0"/>
            </w:pPr>
            <w:r>
              <w:t>退出接口配置模式</w:t>
            </w:r>
          </w:p>
        </w:tc>
      </w:tr>
      <w:tr w:rsidR="00E42440" w14:paraId="157B2841" w14:textId="77777777" w:rsidTr="00E42440">
        <w:tc>
          <w:tcPr>
            <w:tcW w:w="4028" w:type="dxa"/>
          </w:tcPr>
          <w:p w14:paraId="2182D48E" w14:textId="3A905452" w:rsidR="00E42440" w:rsidRDefault="00E42440" w:rsidP="00E42440">
            <w:pPr>
              <w:ind w:leftChars="0" w:left="0" w:firstLineChars="0" w:firstLine="0"/>
            </w:pPr>
            <w:r>
              <w:t>Switch(config)#inter fa 0/2</w:t>
            </w:r>
          </w:p>
        </w:tc>
        <w:tc>
          <w:tcPr>
            <w:tcW w:w="4028" w:type="dxa"/>
          </w:tcPr>
          <w:p w14:paraId="332109A1" w14:textId="04676956" w:rsidR="00E42440" w:rsidRDefault="00E42440" w:rsidP="00E42440">
            <w:pPr>
              <w:ind w:leftChars="0" w:left="0" w:firstLineChars="0" w:firstLine="0"/>
            </w:pPr>
            <w:r>
              <w:t>进入FastEthernet 0/2接口配置模式</w:t>
            </w:r>
          </w:p>
        </w:tc>
      </w:tr>
      <w:tr w:rsidR="00E42440" w14:paraId="357A99CA" w14:textId="77777777" w:rsidTr="00E42440">
        <w:tc>
          <w:tcPr>
            <w:tcW w:w="4028" w:type="dxa"/>
          </w:tcPr>
          <w:p w14:paraId="30C3F305" w14:textId="1AA2973E" w:rsidR="00E42440" w:rsidRDefault="00E42440" w:rsidP="00E42440">
            <w:pPr>
              <w:ind w:leftChars="0" w:left="0" w:firstLineChars="0" w:firstLine="0"/>
            </w:pPr>
            <w:r>
              <w:t>Switch(config-if)#switch access vlan 3</w:t>
            </w:r>
          </w:p>
        </w:tc>
        <w:tc>
          <w:tcPr>
            <w:tcW w:w="4028" w:type="dxa"/>
          </w:tcPr>
          <w:p w14:paraId="684EE380" w14:textId="1FABEE63" w:rsidR="00E42440" w:rsidRDefault="00E42440" w:rsidP="00E42440">
            <w:pPr>
              <w:ind w:leftChars="0" w:left="0" w:firstLineChars="0" w:firstLine="0"/>
            </w:pPr>
            <w:r>
              <w:t>将该端口设置为Access模式，并划分到VLAN 3</w:t>
            </w:r>
          </w:p>
        </w:tc>
      </w:tr>
      <w:tr w:rsidR="00E42440" w14:paraId="4B7752E5" w14:textId="77777777" w:rsidTr="00E42440">
        <w:tc>
          <w:tcPr>
            <w:tcW w:w="4028" w:type="dxa"/>
          </w:tcPr>
          <w:p w14:paraId="226FC7C5" w14:textId="4EC8031E" w:rsidR="00E42440" w:rsidRDefault="00E42440" w:rsidP="00E42440">
            <w:pPr>
              <w:ind w:leftChars="0" w:left="0" w:firstLineChars="0" w:firstLine="0"/>
            </w:pPr>
            <w:r>
              <w:t xml:space="preserve">Switch(config-if)#exit  </w:t>
            </w:r>
          </w:p>
        </w:tc>
        <w:tc>
          <w:tcPr>
            <w:tcW w:w="4028" w:type="dxa"/>
          </w:tcPr>
          <w:p w14:paraId="354FA4F0" w14:textId="41752846" w:rsidR="00E42440" w:rsidRDefault="00E42440" w:rsidP="00E42440">
            <w:pPr>
              <w:ind w:leftChars="0" w:left="0" w:firstLineChars="0" w:firstLine="0"/>
            </w:pPr>
            <w:r>
              <w:t xml:space="preserve">退出接口配置模式  </w:t>
            </w:r>
          </w:p>
        </w:tc>
      </w:tr>
    </w:tbl>
    <w:p w14:paraId="3192AA81" w14:textId="16A2EFF8" w:rsidR="00E42440" w:rsidRDefault="00D72824" w:rsidP="00E42440">
      <w:pPr>
        <w:ind w:left="240" w:firstLine="480"/>
      </w:pPr>
      <w:r w:rsidRPr="00D72824">
        <w:rPr>
          <w:noProof/>
        </w:rPr>
        <w:lastRenderedPageBreak/>
        <w:drawing>
          <wp:inline distT="0" distB="0" distL="0" distR="0" wp14:anchorId="03DCBFDC" wp14:editId="4AC0D630">
            <wp:extent cx="4118758" cy="3729990"/>
            <wp:effectExtent l="19050" t="19050" r="15240" b="22860"/>
            <wp:docPr id="13055612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5612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0147" cy="37312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063352" w14:textId="389B1C1F" w:rsidR="00D34ED7" w:rsidRDefault="00D34ED7" w:rsidP="00D34ED7">
      <w:pPr>
        <w:pStyle w:val="4"/>
        <w:ind w:left="720"/>
      </w:pPr>
      <w:r>
        <w:rPr>
          <w:rFonts w:hint="eastAsia"/>
        </w:rPr>
        <w:t>4.</w:t>
      </w:r>
      <w:r w:rsidRPr="00D34ED7">
        <w:t xml:space="preserve"> 设置Tag VLAN Trunk属性</w:t>
      </w:r>
    </w:p>
    <w:p w14:paraId="0C15421C" w14:textId="77777777" w:rsidR="00D72824" w:rsidRDefault="00D72824" w:rsidP="00D72824">
      <w:pPr>
        <w:ind w:left="240" w:firstLine="480"/>
      </w:pPr>
    </w:p>
    <w:p w14:paraId="5D7B42F1" w14:textId="43C38462" w:rsidR="00D72824" w:rsidRDefault="00D72824" w:rsidP="00D72824">
      <w:pPr>
        <w:ind w:left="240" w:firstLine="480"/>
      </w:pPr>
      <w:r>
        <w:rPr>
          <w:rFonts w:hint="eastAsia"/>
        </w:rPr>
        <w:t>将</w:t>
      </w:r>
      <w:r>
        <w:t>FastEthernet 0/24设置为Trunk模式</w:t>
      </w:r>
      <w:r>
        <w:rPr>
          <w:rFonts w:hint="eastAsia"/>
        </w:rPr>
        <w:t>,</w:t>
      </w:r>
      <w:r>
        <w:t>允许多个VLAN通过</w:t>
      </w:r>
    </w:p>
    <w:p w14:paraId="13400BAA" w14:textId="77777777" w:rsidR="00D72824" w:rsidRDefault="00D72824" w:rsidP="00D72824">
      <w:pPr>
        <w:ind w:left="240" w:firstLine="480"/>
      </w:pPr>
    </w:p>
    <w:tbl>
      <w:tblPr>
        <w:tblStyle w:val="af2"/>
        <w:tblW w:w="0" w:type="auto"/>
        <w:tblInd w:w="240" w:type="dxa"/>
        <w:tblLook w:val="04A0" w:firstRow="1" w:lastRow="0" w:firstColumn="1" w:lastColumn="0" w:noHBand="0" w:noVBand="1"/>
      </w:tblPr>
      <w:tblGrid>
        <w:gridCol w:w="4057"/>
        <w:gridCol w:w="3999"/>
      </w:tblGrid>
      <w:tr w:rsidR="00D72824" w14:paraId="6A7198C5" w14:textId="77777777" w:rsidTr="00D72824">
        <w:tc>
          <w:tcPr>
            <w:tcW w:w="4148" w:type="dxa"/>
          </w:tcPr>
          <w:p w14:paraId="222B6C5F" w14:textId="0A4EC791" w:rsidR="00D72824" w:rsidRDefault="00D72824" w:rsidP="00D72824">
            <w:pPr>
              <w:ind w:leftChars="0" w:left="0" w:firstLineChars="0" w:firstLine="0"/>
            </w:pPr>
            <w:r>
              <w:rPr>
                <w:rFonts w:hint="eastAsia"/>
              </w:rPr>
              <w:t>命令</w:t>
            </w:r>
          </w:p>
        </w:tc>
        <w:tc>
          <w:tcPr>
            <w:tcW w:w="4148" w:type="dxa"/>
          </w:tcPr>
          <w:p w14:paraId="76E92D09" w14:textId="0B4AAD2B" w:rsidR="00D72824" w:rsidRDefault="00D72824" w:rsidP="00D72824">
            <w:pPr>
              <w:ind w:leftChars="0" w:left="0" w:firstLineChars="0" w:firstLine="0"/>
            </w:pPr>
            <w:r>
              <w:rPr>
                <w:rFonts w:hint="eastAsia"/>
              </w:rPr>
              <w:t>注释</w:t>
            </w:r>
          </w:p>
        </w:tc>
      </w:tr>
      <w:tr w:rsidR="00D72824" w14:paraId="184FCA6B" w14:textId="77777777" w:rsidTr="00D72824">
        <w:tc>
          <w:tcPr>
            <w:tcW w:w="4148" w:type="dxa"/>
          </w:tcPr>
          <w:p w14:paraId="22FEA9FD" w14:textId="71C17E4C" w:rsidR="00D72824" w:rsidRDefault="00D72824" w:rsidP="00D72824">
            <w:pPr>
              <w:ind w:leftChars="0" w:left="0" w:firstLineChars="0" w:firstLine="0"/>
            </w:pPr>
            <w:r>
              <w:t>Switch(config)#inter fa 0/24</w:t>
            </w:r>
          </w:p>
        </w:tc>
        <w:tc>
          <w:tcPr>
            <w:tcW w:w="4148" w:type="dxa"/>
          </w:tcPr>
          <w:p w14:paraId="1ECC2262" w14:textId="1A4D21F8" w:rsidR="00D72824" w:rsidRDefault="00D72824" w:rsidP="00D72824">
            <w:pPr>
              <w:ind w:leftChars="0" w:left="0" w:firstLineChars="0" w:firstLine="0"/>
            </w:pPr>
            <w:r>
              <w:t xml:space="preserve">进入FastEthernet 0/24接口配置模式（用于交换机互联）  </w:t>
            </w:r>
          </w:p>
        </w:tc>
      </w:tr>
      <w:tr w:rsidR="00D72824" w14:paraId="2DFF5116" w14:textId="77777777" w:rsidTr="00D72824">
        <w:tc>
          <w:tcPr>
            <w:tcW w:w="4148" w:type="dxa"/>
          </w:tcPr>
          <w:p w14:paraId="481522EB" w14:textId="0001F47E" w:rsidR="00D72824" w:rsidRDefault="00D72824" w:rsidP="00D72824">
            <w:pPr>
              <w:ind w:leftChars="0" w:left="0" w:firstLineChars="0" w:firstLine="0"/>
            </w:pPr>
            <w:r>
              <w:t>Switch(config-if)#switch mode trunk</w:t>
            </w:r>
          </w:p>
        </w:tc>
        <w:tc>
          <w:tcPr>
            <w:tcW w:w="4148" w:type="dxa"/>
          </w:tcPr>
          <w:p w14:paraId="6DE9661D" w14:textId="2974A215" w:rsidR="00D72824" w:rsidRDefault="00D72824" w:rsidP="00D72824">
            <w:pPr>
              <w:ind w:leftChars="0" w:left="0" w:firstLineChars="0" w:firstLine="0"/>
            </w:pPr>
            <w:r>
              <w:t>将该端口设置为Trunk模式（允许多个VLAN通过）</w:t>
            </w:r>
          </w:p>
        </w:tc>
      </w:tr>
      <w:tr w:rsidR="00D72824" w14:paraId="719B2E78" w14:textId="77777777" w:rsidTr="00D72824">
        <w:tc>
          <w:tcPr>
            <w:tcW w:w="4148" w:type="dxa"/>
          </w:tcPr>
          <w:p w14:paraId="36D677DC" w14:textId="26FF20FE" w:rsidR="00D72824" w:rsidRDefault="00D72824" w:rsidP="00D72824">
            <w:pPr>
              <w:ind w:leftChars="0" w:left="0" w:firstLineChars="0" w:firstLine="0"/>
            </w:pPr>
            <w:r>
              <w:t>Switch(config-if)#end</w:t>
            </w:r>
          </w:p>
        </w:tc>
        <w:tc>
          <w:tcPr>
            <w:tcW w:w="4148" w:type="dxa"/>
          </w:tcPr>
          <w:p w14:paraId="5CC0F59B" w14:textId="4801E177" w:rsidR="00D72824" w:rsidRPr="00D72824" w:rsidRDefault="00D72824" w:rsidP="00D72824">
            <w:pPr>
              <w:ind w:leftChars="0" w:left="0" w:firstLineChars="0" w:firstLine="0"/>
            </w:pPr>
            <w:r>
              <w:t xml:space="preserve">直接退出到特权模式（不逐级退出） </w:t>
            </w:r>
          </w:p>
        </w:tc>
      </w:tr>
    </w:tbl>
    <w:p w14:paraId="4CA6D3D9" w14:textId="4A397BD4" w:rsidR="00D34ED7" w:rsidRPr="00D34ED7" w:rsidRDefault="00D72824" w:rsidP="00D72824">
      <w:pPr>
        <w:ind w:left="240" w:firstLine="480"/>
      </w:pPr>
      <w:r>
        <w:rPr>
          <w:rFonts w:hint="eastAsia"/>
        </w:rPr>
        <w:lastRenderedPageBreak/>
        <w:t xml:space="preserve">   </w:t>
      </w:r>
      <w:r w:rsidRPr="00D72824">
        <w:rPr>
          <w:noProof/>
        </w:rPr>
        <w:drawing>
          <wp:inline distT="0" distB="0" distL="0" distR="0" wp14:anchorId="1A5046BE" wp14:editId="42CF5969">
            <wp:extent cx="4079943" cy="3989070"/>
            <wp:effectExtent l="19050" t="19050" r="15875" b="11430"/>
            <wp:docPr id="20776303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6303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1272" cy="399036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135AFB" w14:textId="1556A81F" w:rsidR="00D34ED7" w:rsidRDefault="00D34ED7" w:rsidP="00D34ED7">
      <w:pPr>
        <w:pStyle w:val="4"/>
        <w:ind w:left="720"/>
      </w:pPr>
      <w:r>
        <w:rPr>
          <w:rFonts w:hint="eastAsia"/>
        </w:rPr>
        <w:t>5.</w:t>
      </w:r>
      <w:r w:rsidRPr="00D34ED7">
        <w:t xml:space="preserve"> 测试</w:t>
      </w:r>
    </w:p>
    <w:p w14:paraId="177B8964" w14:textId="5701BB49" w:rsidR="002C33EE" w:rsidRPr="002C33EE" w:rsidRDefault="002C33EE" w:rsidP="002C33EE">
      <w:pPr>
        <w:ind w:left="240" w:firstLine="480"/>
      </w:pPr>
      <w:r>
        <w:rPr>
          <w:rFonts w:hint="eastAsia"/>
        </w:rPr>
        <w:t>用show vlan命令,查看交换机的vlan信息, 如图</w:t>
      </w:r>
    </w:p>
    <w:p w14:paraId="1E092D05" w14:textId="7BFDD46D" w:rsidR="008311DA" w:rsidRDefault="002C33EE" w:rsidP="008311DA">
      <w:pPr>
        <w:ind w:left="240" w:firstLine="480"/>
      </w:pPr>
      <w:r w:rsidRPr="002C33EE">
        <w:rPr>
          <w:noProof/>
        </w:rPr>
        <w:lastRenderedPageBreak/>
        <w:drawing>
          <wp:inline distT="0" distB="0" distL="0" distR="0" wp14:anchorId="53CB4F02" wp14:editId="27AFD949">
            <wp:extent cx="5307330" cy="4516917"/>
            <wp:effectExtent l="19050" t="19050" r="26670" b="17145"/>
            <wp:docPr id="20941286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1286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1630" cy="452908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DB1376" w14:textId="14E3FE70" w:rsidR="002C33EE" w:rsidRPr="002C33EE" w:rsidRDefault="002C33EE" w:rsidP="008311DA">
      <w:pPr>
        <w:ind w:left="240" w:firstLine="480"/>
      </w:pPr>
      <w:r w:rsidRPr="002C33EE">
        <w:rPr>
          <w:rFonts w:hint="eastAsia"/>
        </w:rPr>
        <w:t>fa0/1</w:t>
      </w:r>
      <w:r>
        <w:rPr>
          <w:rFonts w:hint="eastAsia"/>
        </w:rPr>
        <w:t>划分到了</w:t>
      </w:r>
      <w:r w:rsidRPr="002C33EE">
        <w:rPr>
          <w:rFonts w:hint="eastAsia"/>
        </w:rPr>
        <w:t>vlan2, fa0/2</w:t>
      </w:r>
      <w:r>
        <w:rPr>
          <w:rFonts w:hint="eastAsia"/>
        </w:rPr>
        <w:t>划分到了vlan3</w:t>
      </w:r>
    </w:p>
    <w:p w14:paraId="7C7807BB" w14:textId="77777777" w:rsidR="00D34ED7" w:rsidRDefault="00D34ED7" w:rsidP="008311DA">
      <w:pPr>
        <w:ind w:left="240" w:firstLine="480"/>
      </w:pPr>
    </w:p>
    <w:p w14:paraId="246E2E22" w14:textId="0FC2C813" w:rsidR="00DD4896" w:rsidRDefault="00DD4896" w:rsidP="008311DA">
      <w:pPr>
        <w:ind w:left="240" w:firstLine="480"/>
      </w:pPr>
      <w:r>
        <w:rPr>
          <w:rFonts w:hint="eastAsia"/>
        </w:rPr>
        <w:t>此时, 发现交换机之间的连线仍为红色, ping命令也无法连通主机</w:t>
      </w:r>
    </w:p>
    <w:p w14:paraId="74A1DBD6" w14:textId="4A513D81" w:rsidR="00DD4896" w:rsidRDefault="00DD4896" w:rsidP="008311DA">
      <w:pPr>
        <w:ind w:left="240" w:firstLine="480"/>
      </w:pPr>
      <w:r w:rsidRPr="00DD4896">
        <w:rPr>
          <w:noProof/>
        </w:rPr>
        <w:drawing>
          <wp:inline distT="0" distB="0" distL="0" distR="0" wp14:anchorId="29B14858" wp14:editId="11FF71F0">
            <wp:extent cx="5274310" cy="1904365"/>
            <wp:effectExtent l="19050" t="19050" r="21590" b="19685"/>
            <wp:docPr id="20116907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6907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043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11C01D" w14:textId="77777777" w:rsidR="00045058" w:rsidRDefault="00045058" w:rsidP="008311DA">
      <w:pPr>
        <w:ind w:left="240" w:firstLine="480"/>
      </w:pPr>
    </w:p>
    <w:p w14:paraId="2761D968" w14:textId="4B404C90" w:rsidR="00DD4896" w:rsidRDefault="00DD4896" w:rsidP="008311DA">
      <w:pPr>
        <w:ind w:left="240" w:firstLine="480"/>
      </w:pPr>
      <w:r>
        <w:rPr>
          <w:rFonts w:hint="eastAsia"/>
        </w:rPr>
        <w:t>将交换机之间的连线改为"铜交叉", 发现可以连通了</w:t>
      </w:r>
    </w:p>
    <w:p w14:paraId="539A562F" w14:textId="7C0E9A64" w:rsidR="00DD4896" w:rsidRDefault="00045058" w:rsidP="008311DA">
      <w:pPr>
        <w:ind w:left="240" w:firstLine="480"/>
      </w:pPr>
      <w:r w:rsidRPr="00045058">
        <w:rPr>
          <w:noProof/>
        </w:rPr>
        <w:lastRenderedPageBreak/>
        <w:drawing>
          <wp:inline distT="0" distB="0" distL="0" distR="0" wp14:anchorId="5745F460" wp14:editId="7D2426B7">
            <wp:extent cx="5274310" cy="2134870"/>
            <wp:effectExtent l="19050" t="19050" r="21590" b="17780"/>
            <wp:docPr id="671129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129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48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6B719E" w14:textId="77777777" w:rsidR="00DD4896" w:rsidRDefault="00DD4896" w:rsidP="008311DA">
      <w:pPr>
        <w:ind w:left="240" w:firstLine="480"/>
      </w:pPr>
    </w:p>
    <w:p w14:paraId="48373869" w14:textId="6A122356" w:rsidR="00045058" w:rsidRDefault="00045058" w:rsidP="008311DA">
      <w:pPr>
        <w:ind w:left="240" w:firstLine="480"/>
      </w:pPr>
      <w:r>
        <w:rPr>
          <w:rFonts w:hint="eastAsia"/>
        </w:rPr>
        <w:t>用ping命令进行测试</w:t>
      </w:r>
    </w:p>
    <w:p w14:paraId="65D75EC6" w14:textId="11F4C586" w:rsidR="00045058" w:rsidRDefault="00045058" w:rsidP="008311DA">
      <w:pPr>
        <w:ind w:left="240" w:firstLine="480"/>
      </w:pPr>
      <w:r>
        <w:rPr>
          <w:rFonts w:hint="eastAsia"/>
        </w:rPr>
        <w:t>PC0和PC2属于vlan2, 可以互通; PC1和PC3属于vlan3,可以互通;PC0、PC2 与 PC1、PC3处于不同vlan, 不能互通</w:t>
      </w:r>
    </w:p>
    <w:p w14:paraId="2BA6AAF5" w14:textId="77777777" w:rsidR="00045058" w:rsidRDefault="00045058" w:rsidP="008311DA">
      <w:pPr>
        <w:ind w:left="240" w:firstLine="480"/>
      </w:pPr>
    </w:p>
    <w:p w14:paraId="51270ACE" w14:textId="281765F9" w:rsidR="00045058" w:rsidRDefault="00045058" w:rsidP="008311DA">
      <w:pPr>
        <w:ind w:left="240" w:firstLine="480"/>
      </w:pPr>
      <w:r w:rsidRPr="00045058">
        <w:rPr>
          <w:noProof/>
        </w:rPr>
        <w:drawing>
          <wp:inline distT="0" distB="0" distL="0" distR="0" wp14:anchorId="24AFC1BF" wp14:editId="04E9F27A">
            <wp:extent cx="4472940" cy="3985580"/>
            <wp:effectExtent l="0" t="0" r="3810" b="0"/>
            <wp:docPr id="7176563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6563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76275" cy="3988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19F21" w14:textId="404B81AB" w:rsidR="00045058" w:rsidRDefault="00045058" w:rsidP="008311DA">
      <w:pPr>
        <w:ind w:left="240" w:firstLine="480"/>
      </w:pPr>
      <w:r>
        <w:rPr>
          <w:rFonts w:hint="eastAsia"/>
        </w:rPr>
        <w:t>PC0 ping PC1 timeout</w:t>
      </w:r>
    </w:p>
    <w:p w14:paraId="243A08FA" w14:textId="77777777" w:rsidR="00045058" w:rsidRDefault="00045058" w:rsidP="008311DA">
      <w:pPr>
        <w:ind w:left="240" w:firstLine="480"/>
      </w:pPr>
    </w:p>
    <w:p w14:paraId="311F729C" w14:textId="05BD6AC8" w:rsidR="00045058" w:rsidRDefault="00045058" w:rsidP="008311DA">
      <w:pPr>
        <w:ind w:left="240" w:firstLine="480"/>
      </w:pPr>
      <w:r w:rsidRPr="00045058">
        <w:rPr>
          <w:noProof/>
        </w:rPr>
        <w:lastRenderedPageBreak/>
        <w:drawing>
          <wp:inline distT="0" distB="0" distL="0" distR="0" wp14:anchorId="4EB637DF" wp14:editId="4F87B60E">
            <wp:extent cx="4732020" cy="4288785"/>
            <wp:effectExtent l="0" t="0" r="0" b="0"/>
            <wp:docPr id="14808762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8762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34667" cy="4291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C8740" w14:textId="5F9E09E4" w:rsidR="00045058" w:rsidRDefault="00045058" w:rsidP="008311DA">
      <w:pPr>
        <w:ind w:left="240" w:firstLine="480"/>
      </w:pPr>
      <w:r>
        <w:rPr>
          <w:rFonts w:hint="eastAsia"/>
        </w:rPr>
        <w:t xml:space="preserve">PC0 ping PC2 </w:t>
      </w:r>
      <w:r w:rsidRPr="00045058">
        <w:t>Reply</w:t>
      </w:r>
    </w:p>
    <w:p w14:paraId="78B78120" w14:textId="77777777" w:rsidR="00045058" w:rsidRPr="00045058" w:rsidRDefault="00045058" w:rsidP="008311DA">
      <w:pPr>
        <w:ind w:left="240" w:firstLine="480"/>
      </w:pPr>
    </w:p>
    <w:p w14:paraId="54988B2D" w14:textId="14617905" w:rsidR="00045058" w:rsidRPr="00045058" w:rsidRDefault="00045058" w:rsidP="008311DA">
      <w:pPr>
        <w:ind w:left="240" w:firstLine="480"/>
      </w:pPr>
      <w:r>
        <w:rPr>
          <w:rFonts w:hint="eastAsia"/>
        </w:rPr>
        <w:t>经测试, 与理论结果一致</w:t>
      </w:r>
    </w:p>
    <w:p w14:paraId="05F98DB1" w14:textId="1BCF3CDD" w:rsidR="00045058" w:rsidRPr="002C33EE" w:rsidRDefault="00045058" w:rsidP="008311DA">
      <w:pPr>
        <w:ind w:left="240" w:firstLine="480"/>
      </w:pPr>
    </w:p>
    <w:p w14:paraId="139214C1" w14:textId="171065E1" w:rsidR="008311DA" w:rsidRDefault="008311DA" w:rsidP="008311DA">
      <w:pPr>
        <w:pStyle w:val="3"/>
      </w:pPr>
      <w:r w:rsidRPr="008311DA">
        <w:t>B、利用三层交换机实现VLAN间路由</w:t>
      </w:r>
    </w:p>
    <w:p w14:paraId="739932BD" w14:textId="76A7D976" w:rsidR="008311DA" w:rsidRDefault="008311DA" w:rsidP="008311DA">
      <w:pPr>
        <w:ind w:left="240" w:firstLine="480"/>
      </w:pPr>
      <w:r w:rsidRPr="008311DA">
        <w:t>某企业有两个主要部门，技术部和销售部，分处于不同的办公室，为了安全和便于管理对两个部门的主机进行了 VLAN 的划分，技术部和销售部分处于不同的 VLAN，先由于业务的需求需要销售部和技术部的主机能够相互访问，获得相应的 资源，两个部门的交换机通过一台三层交换机进行了连接。</w:t>
      </w:r>
    </w:p>
    <w:p w14:paraId="584F0E11" w14:textId="05F3AB3F" w:rsidR="008311DA" w:rsidRDefault="008311DA" w:rsidP="008311DA">
      <w:pPr>
        <w:pStyle w:val="4"/>
        <w:ind w:left="720"/>
      </w:pPr>
      <w:r>
        <w:rPr>
          <w:rFonts w:hint="eastAsia"/>
        </w:rPr>
        <w:lastRenderedPageBreak/>
        <w:t xml:space="preserve">1. </w:t>
      </w:r>
      <w:r w:rsidRPr="008311DA">
        <w:t>新建packet tracer 拓扑图</w:t>
      </w:r>
      <w:r>
        <w:t></w:t>
      </w:r>
    </w:p>
    <w:p w14:paraId="798BD22B" w14:textId="61EE7132" w:rsidR="004A18B9" w:rsidRDefault="004A18B9" w:rsidP="004A18B9">
      <w:pPr>
        <w:ind w:left="240" w:firstLine="480"/>
      </w:pPr>
      <w:r w:rsidRPr="004A18B9">
        <w:rPr>
          <w:noProof/>
        </w:rPr>
        <w:drawing>
          <wp:inline distT="0" distB="0" distL="0" distR="0" wp14:anchorId="02E1B07F" wp14:editId="0234F4A4">
            <wp:extent cx="3714062" cy="2854325"/>
            <wp:effectExtent l="19050" t="19050" r="20320" b="22225"/>
            <wp:docPr id="17280121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0121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18746" cy="28579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89FA65" w14:textId="77777777" w:rsidR="00B14BA7" w:rsidRDefault="00B14BA7" w:rsidP="00B14BA7">
      <w:pPr>
        <w:ind w:left="240" w:firstLine="480"/>
      </w:pPr>
    </w:p>
    <w:p w14:paraId="4057CE28" w14:textId="699ADF7B" w:rsidR="00B14BA7" w:rsidRDefault="00B14BA7" w:rsidP="00B14BA7">
      <w:pPr>
        <w:ind w:left="240" w:firstLine="480"/>
      </w:pPr>
      <w:r>
        <w:rPr>
          <w:rFonts w:hint="eastAsia"/>
        </w:rPr>
        <w:t>再对这</w:t>
      </w:r>
      <w:r>
        <w:rPr>
          <w:rFonts w:hint="eastAsia"/>
        </w:rPr>
        <w:t>三</w:t>
      </w:r>
      <w:r>
        <w:rPr>
          <w:rFonts w:hint="eastAsia"/>
        </w:rPr>
        <w:t>台PC机的ip进行如下配置:</w:t>
      </w:r>
    </w:p>
    <w:tbl>
      <w:tblPr>
        <w:tblStyle w:val="af2"/>
        <w:tblW w:w="6384" w:type="dxa"/>
        <w:tblInd w:w="240" w:type="dxa"/>
        <w:tblLook w:val="04A0" w:firstRow="1" w:lastRow="0" w:firstColumn="1" w:lastColumn="0" w:noHBand="0" w:noVBand="1"/>
      </w:tblPr>
      <w:tblGrid>
        <w:gridCol w:w="1056"/>
        <w:gridCol w:w="1776"/>
        <w:gridCol w:w="1776"/>
        <w:gridCol w:w="1776"/>
      </w:tblGrid>
      <w:tr w:rsidR="00B14BA7" w14:paraId="1174F2C2" w14:textId="77777777" w:rsidTr="00B14BA7">
        <w:tc>
          <w:tcPr>
            <w:tcW w:w="1056" w:type="dxa"/>
          </w:tcPr>
          <w:p w14:paraId="038CA9BB" w14:textId="77777777" w:rsidR="00B14BA7" w:rsidRDefault="00B14BA7" w:rsidP="00293D40">
            <w:pPr>
              <w:ind w:leftChars="0" w:left="0" w:firstLineChars="0" w:firstLine="0"/>
            </w:pPr>
          </w:p>
        </w:tc>
        <w:tc>
          <w:tcPr>
            <w:tcW w:w="1776" w:type="dxa"/>
          </w:tcPr>
          <w:p w14:paraId="46580C34" w14:textId="77777777" w:rsidR="00B14BA7" w:rsidRDefault="00B14BA7" w:rsidP="00293D40">
            <w:pPr>
              <w:ind w:leftChars="0" w:left="0" w:firstLineChars="0" w:firstLine="0"/>
            </w:pPr>
            <w:r>
              <w:rPr>
                <w:rFonts w:hint="eastAsia"/>
              </w:rPr>
              <w:t>PC0</w:t>
            </w:r>
          </w:p>
        </w:tc>
        <w:tc>
          <w:tcPr>
            <w:tcW w:w="1776" w:type="dxa"/>
          </w:tcPr>
          <w:p w14:paraId="3AD8F33E" w14:textId="77777777" w:rsidR="00B14BA7" w:rsidRDefault="00B14BA7" w:rsidP="00293D40">
            <w:pPr>
              <w:ind w:leftChars="0" w:left="0" w:firstLineChars="0" w:firstLine="0"/>
            </w:pPr>
            <w:r>
              <w:rPr>
                <w:rFonts w:hint="eastAsia"/>
              </w:rPr>
              <w:t>PC1</w:t>
            </w:r>
          </w:p>
        </w:tc>
        <w:tc>
          <w:tcPr>
            <w:tcW w:w="1776" w:type="dxa"/>
          </w:tcPr>
          <w:p w14:paraId="2FF86EE3" w14:textId="77777777" w:rsidR="00B14BA7" w:rsidRDefault="00B14BA7" w:rsidP="00293D40">
            <w:pPr>
              <w:ind w:leftChars="0" w:left="0" w:firstLineChars="0" w:firstLine="0"/>
            </w:pPr>
            <w:r>
              <w:rPr>
                <w:rFonts w:hint="eastAsia"/>
              </w:rPr>
              <w:t>PC2</w:t>
            </w:r>
          </w:p>
        </w:tc>
      </w:tr>
      <w:tr w:rsidR="00B14BA7" w14:paraId="433FF269" w14:textId="77777777" w:rsidTr="00B14BA7">
        <w:tc>
          <w:tcPr>
            <w:tcW w:w="1056" w:type="dxa"/>
          </w:tcPr>
          <w:p w14:paraId="4E91B5F2" w14:textId="77777777" w:rsidR="00B14BA7" w:rsidRDefault="00B14BA7" w:rsidP="00293D40">
            <w:pPr>
              <w:ind w:leftChars="0" w:left="0" w:firstLineChars="0" w:firstLine="0"/>
            </w:pPr>
            <w:r>
              <w:rPr>
                <w:rFonts w:hint="eastAsia"/>
              </w:rPr>
              <w:t>IP</w:t>
            </w:r>
          </w:p>
        </w:tc>
        <w:tc>
          <w:tcPr>
            <w:tcW w:w="1776" w:type="dxa"/>
          </w:tcPr>
          <w:p w14:paraId="46FDEAF7" w14:textId="77777777" w:rsidR="00B14BA7" w:rsidRDefault="00B14BA7" w:rsidP="00293D40">
            <w:pPr>
              <w:ind w:leftChars="0" w:left="0" w:firstLineChars="0" w:firstLine="0"/>
            </w:pPr>
            <w:r>
              <w:rPr>
                <w:rFonts w:hint="eastAsia"/>
              </w:rPr>
              <w:t>192.168.1.2</w:t>
            </w:r>
          </w:p>
        </w:tc>
        <w:tc>
          <w:tcPr>
            <w:tcW w:w="1776" w:type="dxa"/>
          </w:tcPr>
          <w:p w14:paraId="162BEEB5" w14:textId="6B62F7B4" w:rsidR="00B14BA7" w:rsidRDefault="00B14BA7" w:rsidP="00293D40">
            <w:pPr>
              <w:ind w:leftChars="0" w:left="0" w:firstLineChars="0" w:firstLine="0"/>
            </w:pPr>
            <w:r>
              <w:rPr>
                <w:rFonts w:hint="eastAsia"/>
              </w:rPr>
              <w:t>192.168.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2</w:t>
            </w:r>
          </w:p>
        </w:tc>
        <w:tc>
          <w:tcPr>
            <w:tcW w:w="1776" w:type="dxa"/>
          </w:tcPr>
          <w:p w14:paraId="2E715B97" w14:textId="10F6053F" w:rsidR="00B14BA7" w:rsidRDefault="00B14BA7" w:rsidP="00293D40">
            <w:pPr>
              <w:ind w:leftChars="0" w:left="0" w:firstLineChars="0" w:firstLine="0"/>
            </w:pPr>
            <w:r>
              <w:rPr>
                <w:rFonts w:hint="eastAsia"/>
              </w:rPr>
              <w:t>192.168.1.</w:t>
            </w:r>
            <w:r>
              <w:rPr>
                <w:rFonts w:hint="eastAsia"/>
              </w:rPr>
              <w:t>3</w:t>
            </w:r>
          </w:p>
        </w:tc>
      </w:tr>
      <w:tr w:rsidR="00B14BA7" w:rsidRPr="002A5428" w14:paraId="247E8700" w14:textId="77777777" w:rsidTr="00B14BA7">
        <w:tc>
          <w:tcPr>
            <w:tcW w:w="1056" w:type="dxa"/>
          </w:tcPr>
          <w:p w14:paraId="0743836F" w14:textId="77777777" w:rsidR="00B14BA7" w:rsidRDefault="00B14BA7" w:rsidP="00293D40">
            <w:pPr>
              <w:ind w:leftChars="0" w:left="0" w:firstLineChars="0" w:firstLine="0"/>
            </w:pPr>
            <w:r w:rsidRPr="002A5428">
              <w:t>Submark</w:t>
            </w:r>
          </w:p>
        </w:tc>
        <w:tc>
          <w:tcPr>
            <w:tcW w:w="1776" w:type="dxa"/>
          </w:tcPr>
          <w:p w14:paraId="4415F245" w14:textId="77777777" w:rsidR="00B14BA7" w:rsidRPr="002A5428" w:rsidRDefault="00B14BA7" w:rsidP="00293D40">
            <w:pPr>
              <w:ind w:leftChars="0" w:left="0" w:firstLineChars="0" w:firstLine="0"/>
            </w:pPr>
            <w:r w:rsidRPr="002A5428">
              <w:rPr>
                <w:rFonts w:hint="eastAsia"/>
              </w:rPr>
              <w:t>255.255.255.0</w:t>
            </w:r>
          </w:p>
        </w:tc>
        <w:tc>
          <w:tcPr>
            <w:tcW w:w="1776" w:type="dxa"/>
          </w:tcPr>
          <w:p w14:paraId="18FC1CB5" w14:textId="77777777" w:rsidR="00B14BA7" w:rsidRPr="002A5428" w:rsidRDefault="00B14BA7" w:rsidP="00293D40">
            <w:pPr>
              <w:ind w:leftChars="0" w:left="0" w:firstLineChars="0" w:firstLine="0"/>
            </w:pPr>
            <w:r w:rsidRPr="002A5428">
              <w:rPr>
                <w:rFonts w:hint="eastAsia"/>
              </w:rPr>
              <w:t>255.255.255.0</w:t>
            </w:r>
          </w:p>
        </w:tc>
        <w:tc>
          <w:tcPr>
            <w:tcW w:w="1776" w:type="dxa"/>
          </w:tcPr>
          <w:p w14:paraId="1AE604DA" w14:textId="77777777" w:rsidR="00B14BA7" w:rsidRPr="002A5428" w:rsidRDefault="00B14BA7" w:rsidP="00293D40">
            <w:pPr>
              <w:ind w:leftChars="0" w:left="0" w:firstLineChars="0" w:firstLine="0"/>
            </w:pPr>
            <w:r w:rsidRPr="002A5428">
              <w:rPr>
                <w:rFonts w:hint="eastAsia"/>
              </w:rPr>
              <w:t>255.255.255.0</w:t>
            </w:r>
          </w:p>
        </w:tc>
      </w:tr>
      <w:tr w:rsidR="00B14BA7" w14:paraId="6BC4635D" w14:textId="77777777" w:rsidTr="00B14BA7">
        <w:tc>
          <w:tcPr>
            <w:tcW w:w="1056" w:type="dxa"/>
          </w:tcPr>
          <w:p w14:paraId="250DCEF6" w14:textId="77777777" w:rsidR="00B14BA7" w:rsidRDefault="00B14BA7" w:rsidP="00293D40">
            <w:pPr>
              <w:ind w:leftChars="0" w:left="0" w:firstLineChars="0" w:firstLine="0"/>
            </w:pPr>
            <w:r w:rsidRPr="002A5428">
              <w:t>Gateway</w:t>
            </w:r>
          </w:p>
        </w:tc>
        <w:tc>
          <w:tcPr>
            <w:tcW w:w="1776" w:type="dxa"/>
          </w:tcPr>
          <w:p w14:paraId="1DC9838B" w14:textId="77777777" w:rsidR="00B14BA7" w:rsidRDefault="00B14BA7" w:rsidP="00293D40">
            <w:pPr>
              <w:ind w:leftChars="0" w:left="0" w:firstLineChars="0" w:firstLine="0"/>
            </w:pPr>
            <w:r>
              <w:rPr>
                <w:rFonts w:hint="eastAsia"/>
              </w:rPr>
              <w:t>192.168.1.1</w:t>
            </w:r>
          </w:p>
        </w:tc>
        <w:tc>
          <w:tcPr>
            <w:tcW w:w="1776" w:type="dxa"/>
          </w:tcPr>
          <w:p w14:paraId="56C82C9C" w14:textId="7299DC69" w:rsidR="00B14BA7" w:rsidRDefault="00B14BA7" w:rsidP="00293D40">
            <w:pPr>
              <w:ind w:leftChars="0" w:left="0" w:firstLineChars="0" w:firstLine="0"/>
            </w:pPr>
            <w:r>
              <w:rPr>
                <w:rFonts w:hint="eastAsia"/>
              </w:rPr>
              <w:t>192.168.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.1</w:t>
            </w:r>
          </w:p>
        </w:tc>
        <w:tc>
          <w:tcPr>
            <w:tcW w:w="1776" w:type="dxa"/>
          </w:tcPr>
          <w:p w14:paraId="58643097" w14:textId="77777777" w:rsidR="00B14BA7" w:rsidRDefault="00B14BA7" w:rsidP="00293D40">
            <w:pPr>
              <w:ind w:leftChars="0" w:left="0" w:firstLineChars="0" w:firstLine="0"/>
            </w:pPr>
            <w:r>
              <w:rPr>
                <w:rFonts w:hint="eastAsia"/>
              </w:rPr>
              <w:t>192.168.1.1</w:t>
            </w:r>
          </w:p>
        </w:tc>
      </w:tr>
    </w:tbl>
    <w:p w14:paraId="737F46C5" w14:textId="77777777" w:rsidR="00E35408" w:rsidRDefault="00E35408" w:rsidP="004A18B9">
      <w:pPr>
        <w:ind w:left="240" w:firstLine="480"/>
      </w:pPr>
    </w:p>
    <w:p w14:paraId="26645C01" w14:textId="4C395EB9" w:rsidR="00E35408" w:rsidRPr="004A18B9" w:rsidRDefault="00E35408" w:rsidP="004A18B9">
      <w:pPr>
        <w:ind w:left="240" w:firstLine="480"/>
        <w:rPr>
          <w:rFonts w:hint="eastAsia"/>
        </w:rPr>
      </w:pPr>
      <w:r w:rsidRPr="00E35408">
        <w:drawing>
          <wp:inline distT="0" distB="0" distL="0" distR="0" wp14:anchorId="4FF3AAA9" wp14:editId="2E5626BC">
            <wp:extent cx="3759905" cy="3337560"/>
            <wp:effectExtent l="0" t="0" r="0" b="0"/>
            <wp:docPr id="3624588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4588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62974" cy="3340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AD9D6" w14:textId="77777777" w:rsidR="00741E18" w:rsidRDefault="00741E18" w:rsidP="00D34ED7">
      <w:pPr>
        <w:ind w:left="240" w:firstLine="480"/>
      </w:pPr>
    </w:p>
    <w:p w14:paraId="4FCDE441" w14:textId="38763F65" w:rsidR="00D34ED7" w:rsidRDefault="00B14BA7" w:rsidP="00D34ED7">
      <w:pPr>
        <w:ind w:left="240" w:firstLine="480"/>
      </w:pPr>
      <w:r>
        <w:rPr>
          <w:rFonts w:hint="eastAsia"/>
        </w:rPr>
        <w:t>PC0和PC1所属子网不同, 所以PC0 ping PC1 timeout</w:t>
      </w:r>
    </w:p>
    <w:p w14:paraId="1D2F9D82" w14:textId="7EE13067" w:rsidR="00B14BA7" w:rsidRDefault="00B14BA7" w:rsidP="00D34ED7">
      <w:pPr>
        <w:ind w:left="240" w:firstLine="480"/>
        <w:rPr>
          <w:rFonts w:hint="eastAsia"/>
        </w:rPr>
      </w:pPr>
      <w:r>
        <w:rPr>
          <w:rFonts w:hint="eastAsia"/>
        </w:rPr>
        <w:t>PC0和PC2</w:t>
      </w:r>
      <w:r>
        <w:rPr>
          <w:rFonts w:hint="eastAsia"/>
        </w:rPr>
        <w:t>所属子网</w:t>
      </w:r>
      <w:r>
        <w:rPr>
          <w:rFonts w:hint="eastAsia"/>
        </w:rPr>
        <w:t>相同</w:t>
      </w:r>
      <w:r>
        <w:rPr>
          <w:rFonts w:hint="eastAsia"/>
        </w:rPr>
        <w:t>, 所以PC0 ping PC</w:t>
      </w:r>
      <w:r>
        <w:rPr>
          <w:rFonts w:hint="eastAsia"/>
        </w:rPr>
        <w:t>2</w:t>
      </w:r>
      <w:r>
        <w:rPr>
          <w:rFonts w:hint="eastAsia"/>
        </w:rPr>
        <w:t xml:space="preserve"> </w:t>
      </w:r>
      <w:r w:rsidRPr="00B14BA7">
        <w:t>reply</w:t>
      </w:r>
    </w:p>
    <w:p w14:paraId="548FA906" w14:textId="538D2940" w:rsidR="00B14BA7" w:rsidRDefault="00B14BA7" w:rsidP="00D34ED7">
      <w:pPr>
        <w:ind w:left="240" w:firstLine="480"/>
      </w:pPr>
      <w:r w:rsidRPr="00B14BA7">
        <w:lastRenderedPageBreak/>
        <w:drawing>
          <wp:inline distT="0" distB="0" distL="0" distR="0" wp14:anchorId="697456C3" wp14:editId="19FB8481">
            <wp:extent cx="4995486" cy="4892040"/>
            <wp:effectExtent l="0" t="0" r="0" b="3810"/>
            <wp:docPr id="17354475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4475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99287" cy="4895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E51EA" w14:textId="77777777" w:rsidR="00B14BA7" w:rsidRPr="00D34ED7" w:rsidRDefault="00B14BA7" w:rsidP="00D34ED7">
      <w:pPr>
        <w:ind w:left="240" w:firstLine="480"/>
        <w:rPr>
          <w:rFonts w:hint="eastAsia"/>
        </w:rPr>
      </w:pPr>
    </w:p>
    <w:p w14:paraId="5FEB1F99" w14:textId="61063A22" w:rsidR="00D34ED7" w:rsidRPr="00D34ED7" w:rsidRDefault="008311DA" w:rsidP="00741E18">
      <w:pPr>
        <w:pStyle w:val="4"/>
        <w:ind w:left="720"/>
        <w:rPr>
          <w:rFonts w:hint="eastAsia"/>
        </w:rPr>
      </w:pPr>
      <w:r>
        <w:rPr>
          <w:rFonts w:hint="eastAsia"/>
        </w:rPr>
        <w:t>2.</w:t>
      </w:r>
      <w:r w:rsidR="00BB5C23">
        <w:rPr>
          <w:rFonts w:hint="eastAsia"/>
        </w:rPr>
        <w:t xml:space="preserve"> </w:t>
      </w:r>
      <w:r>
        <w:t>在二层交换机上配置VLAN2、VLAN3</w:t>
      </w:r>
    </w:p>
    <w:p w14:paraId="7A030E7C" w14:textId="350B3B23" w:rsidR="008311DA" w:rsidRDefault="008311DA" w:rsidP="008311DA">
      <w:pPr>
        <w:ind w:left="240" w:firstLine="480"/>
      </w:pPr>
      <w:r>
        <w:t xml:space="preserve">分别将端口2、端口3划分给VLAN2、VLAN3。 </w:t>
      </w:r>
    </w:p>
    <w:p w14:paraId="4D0D23AD" w14:textId="77777777" w:rsidR="00741E18" w:rsidRDefault="00741E18" w:rsidP="008311DA">
      <w:pPr>
        <w:ind w:left="240" w:firstLine="480"/>
      </w:pPr>
    </w:p>
    <w:p w14:paraId="749C28D6" w14:textId="77777777" w:rsidR="00741E18" w:rsidRDefault="00741E18" w:rsidP="008311DA">
      <w:pPr>
        <w:ind w:left="240" w:firstLine="480"/>
      </w:pPr>
    </w:p>
    <w:p w14:paraId="582BCDD6" w14:textId="2CA3F1F8" w:rsidR="00741E18" w:rsidRDefault="00741E18" w:rsidP="008311DA">
      <w:pPr>
        <w:ind w:left="240" w:firstLine="480"/>
        <w:rPr>
          <w:rFonts w:hint="eastAsia"/>
        </w:rPr>
      </w:pPr>
      <w:r>
        <w:rPr>
          <w:rFonts w:hint="eastAsia"/>
        </w:rPr>
        <w:t>二层交换机:</w:t>
      </w:r>
    </w:p>
    <w:p w14:paraId="091F318B" w14:textId="77777777" w:rsidR="00741E18" w:rsidRDefault="00741E18" w:rsidP="00741E18">
      <w:pPr>
        <w:ind w:left="240" w:firstLine="480"/>
      </w:pPr>
      <w:r>
        <w:t xml:space="preserve">Switch&gt;en </w:t>
      </w:r>
    </w:p>
    <w:p w14:paraId="0CBC4E3B" w14:textId="77777777" w:rsidR="00741E18" w:rsidRDefault="00741E18" w:rsidP="00741E18">
      <w:pPr>
        <w:ind w:left="240" w:firstLine="480"/>
      </w:pPr>
      <w:r>
        <w:t xml:space="preserve">Switch#conf t </w:t>
      </w:r>
    </w:p>
    <w:p w14:paraId="2F11F1C5" w14:textId="2A92D036" w:rsidR="00741E18" w:rsidRDefault="00741E18" w:rsidP="00741E18">
      <w:pPr>
        <w:ind w:left="240" w:firstLine="480"/>
        <w:rPr>
          <w:rFonts w:hint="eastAsia"/>
        </w:rPr>
      </w:pPr>
      <w:r>
        <w:t xml:space="preserve">Switch(config )#vlan 2 </w:t>
      </w:r>
      <w:r>
        <w:rPr>
          <w:rFonts w:hint="eastAsia"/>
        </w:rPr>
        <w:t xml:space="preserve">  // 新建vlan2</w:t>
      </w:r>
    </w:p>
    <w:p w14:paraId="5E74DF37" w14:textId="77777777" w:rsidR="00741E18" w:rsidRDefault="00741E18" w:rsidP="00741E18">
      <w:pPr>
        <w:ind w:left="240" w:firstLine="480"/>
      </w:pPr>
      <w:r>
        <w:t xml:space="preserve">Switch(config-vlan)#exit </w:t>
      </w:r>
    </w:p>
    <w:p w14:paraId="44A43A37" w14:textId="5D4A717F" w:rsidR="00741E18" w:rsidRPr="00741E18" w:rsidRDefault="00741E18" w:rsidP="00741E18">
      <w:pPr>
        <w:ind w:left="240" w:firstLine="480"/>
        <w:rPr>
          <w:rFonts w:hint="eastAsia"/>
        </w:rPr>
      </w:pPr>
      <w:r>
        <w:t xml:space="preserve">Switch(config )#vlan 3 </w:t>
      </w:r>
      <w:r>
        <w:rPr>
          <w:rFonts w:hint="eastAsia"/>
        </w:rPr>
        <w:t xml:space="preserve">  </w:t>
      </w:r>
      <w:r>
        <w:rPr>
          <w:rFonts w:hint="eastAsia"/>
        </w:rPr>
        <w:t>// 新建vlan</w:t>
      </w:r>
      <w:r>
        <w:rPr>
          <w:rFonts w:hint="eastAsia"/>
        </w:rPr>
        <w:t>3</w:t>
      </w:r>
    </w:p>
    <w:p w14:paraId="6B5A25C5" w14:textId="77777777" w:rsidR="00741E18" w:rsidRDefault="00741E18" w:rsidP="00741E18">
      <w:pPr>
        <w:ind w:left="240" w:firstLine="480"/>
      </w:pPr>
      <w:r>
        <w:t xml:space="preserve">Switch(config-vlan)#exit  </w:t>
      </w:r>
    </w:p>
    <w:p w14:paraId="7C67F5F1" w14:textId="77777777" w:rsidR="00741E18" w:rsidRDefault="00741E18" w:rsidP="00741E18">
      <w:pPr>
        <w:ind w:left="240" w:firstLine="480"/>
      </w:pPr>
      <w:r>
        <w:t xml:space="preserve">Switch(config )#int fa 0/2 </w:t>
      </w:r>
    </w:p>
    <w:p w14:paraId="3B5316A9" w14:textId="0E59EAD6" w:rsidR="00741E18" w:rsidRDefault="00741E18" w:rsidP="00741E18">
      <w:pPr>
        <w:ind w:left="240" w:firstLine="480"/>
        <w:rPr>
          <w:rFonts w:hint="eastAsia"/>
        </w:rPr>
      </w:pPr>
      <w:r>
        <w:t xml:space="preserve">Switch(config-if)#switchport access vlan 2 </w:t>
      </w:r>
      <w:r>
        <w:rPr>
          <w:rFonts w:hint="eastAsia"/>
        </w:rPr>
        <w:t xml:space="preserve"> // fa0/2划分到vlan2</w:t>
      </w:r>
    </w:p>
    <w:p w14:paraId="7D9931D3" w14:textId="77777777" w:rsidR="00741E18" w:rsidRDefault="00741E18" w:rsidP="00741E18">
      <w:pPr>
        <w:ind w:left="240" w:firstLine="480"/>
      </w:pPr>
      <w:r>
        <w:t xml:space="preserve">Switch(config-if)#exit </w:t>
      </w:r>
    </w:p>
    <w:p w14:paraId="79196316" w14:textId="77777777" w:rsidR="00741E18" w:rsidRDefault="00741E18" w:rsidP="00741E18">
      <w:pPr>
        <w:ind w:left="240" w:firstLine="480"/>
      </w:pPr>
      <w:r>
        <w:t xml:space="preserve">Switch(config )#int fa 0/3 </w:t>
      </w:r>
    </w:p>
    <w:p w14:paraId="5DFB3183" w14:textId="144CB93D" w:rsidR="00741E18" w:rsidRPr="00741E18" w:rsidRDefault="00741E18" w:rsidP="00741E18">
      <w:pPr>
        <w:ind w:left="240" w:firstLine="480"/>
        <w:rPr>
          <w:rFonts w:hint="eastAsia"/>
        </w:rPr>
      </w:pPr>
      <w:r>
        <w:t xml:space="preserve">Switch(config-if)#switchport access vlan 3 </w:t>
      </w:r>
      <w:r>
        <w:rPr>
          <w:rFonts w:hint="eastAsia"/>
        </w:rPr>
        <w:t>// fa0</w:t>
      </w:r>
      <w:r>
        <w:rPr>
          <w:rFonts w:hint="eastAsia"/>
        </w:rPr>
        <w:t>/3</w:t>
      </w:r>
      <w:r>
        <w:rPr>
          <w:rFonts w:hint="eastAsia"/>
        </w:rPr>
        <w:t>划分到vlan</w:t>
      </w:r>
      <w:r>
        <w:rPr>
          <w:rFonts w:hint="eastAsia"/>
        </w:rPr>
        <w:t>3</w:t>
      </w:r>
    </w:p>
    <w:p w14:paraId="0BC53836" w14:textId="08A7456F" w:rsidR="00741E18" w:rsidRDefault="00741E18" w:rsidP="00741E18">
      <w:pPr>
        <w:ind w:left="240" w:firstLine="480"/>
        <w:rPr>
          <w:rFonts w:hint="eastAsia"/>
        </w:rPr>
      </w:pPr>
      <w:r>
        <w:t>Switch(config-if)#exit</w:t>
      </w:r>
    </w:p>
    <w:p w14:paraId="5C9111FB" w14:textId="71EFD2B6" w:rsidR="00741E18" w:rsidRDefault="00741E18" w:rsidP="008311DA">
      <w:pPr>
        <w:ind w:left="240" w:firstLine="480"/>
      </w:pPr>
      <w:r w:rsidRPr="00741E18">
        <w:lastRenderedPageBreak/>
        <w:drawing>
          <wp:inline distT="0" distB="0" distL="0" distR="0" wp14:anchorId="18738156" wp14:editId="4C4DE656">
            <wp:extent cx="5274310" cy="4751705"/>
            <wp:effectExtent l="19050" t="19050" r="21590" b="10795"/>
            <wp:docPr id="19574151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4151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517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98695A" w14:textId="77777777" w:rsidR="00741E18" w:rsidRDefault="00741E18" w:rsidP="008311DA">
      <w:pPr>
        <w:ind w:left="240" w:firstLine="480"/>
      </w:pPr>
    </w:p>
    <w:p w14:paraId="12830777" w14:textId="14B1CFA4" w:rsidR="00741E18" w:rsidRDefault="00741E18" w:rsidP="008311DA">
      <w:pPr>
        <w:ind w:left="240" w:firstLine="480"/>
      </w:pPr>
      <w:r>
        <w:rPr>
          <w:rFonts w:hint="eastAsia"/>
        </w:rPr>
        <w:t>三层交换机:</w:t>
      </w:r>
    </w:p>
    <w:p w14:paraId="64FE22F7" w14:textId="77777777" w:rsidR="00741E18" w:rsidRDefault="00741E18" w:rsidP="00741E18">
      <w:pPr>
        <w:ind w:left="240" w:firstLine="480"/>
      </w:pPr>
      <w:r>
        <w:t xml:space="preserve">Switch&gt;en </w:t>
      </w:r>
    </w:p>
    <w:p w14:paraId="04903EC4" w14:textId="77777777" w:rsidR="00741E18" w:rsidRDefault="00741E18" w:rsidP="00741E18">
      <w:pPr>
        <w:ind w:left="240" w:firstLine="480"/>
      </w:pPr>
      <w:r>
        <w:t xml:space="preserve">Switch#conf t </w:t>
      </w:r>
    </w:p>
    <w:p w14:paraId="2CC4A14C" w14:textId="7A120D0A" w:rsidR="00741E18" w:rsidRDefault="00741E18" w:rsidP="00741E18">
      <w:pPr>
        <w:ind w:left="240" w:firstLine="480"/>
      </w:pPr>
      <w:r>
        <w:t xml:space="preserve">Switch(config )#vlan 2  //新建 vlan2 </w:t>
      </w:r>
    </w:p>
    <w:p w14:paraId="0E6CAE03" w14:textId="77777777" w:rsidR="00741E18" w:rsidRDefault="00741E18" w:rsidP="00741E18">
      <w:pPr>
        <w:ind w:left="240" w:firstLine="480"/>
      </w:pPr>
      <w:r>
        <w:t xml:space="preserve">Switch(config-vlan)#exit </w:t>
      </w:r>
    </w:p>
    <w:p w14:paraId="7A5C74EA" w14:textId="218B23C8" w:rsidR="00741E18" w:rsidRDefault="00741E18" w:rsidP="00741E18">
      <w:pPr>
        <w:ind w:left="240" w:firstLine="480"/>
      </w:pPr>
      <w:r>
        <w:t xml:space="preserve">Switch(config )#vlan 3  //新建 vlan3 </w:t>
      </w:r>
    </w:p>
    <w:p w14:paraId="7A7A8FC0" w14:textId="47FE2E51" w:rsidR="00741E18" w:rsidRDefault="00741E18" w:rsidP="00741E18">
      <w:pPr>
        <w:ind w:left="240" w:firstLine="480"/>
      </w:pPr>
      <w:r>
        <w:t>Switch(config-vlan)#exit</w:t>
      </w:r>
    </w:p>
    <w:p w14:paraId="29B40434" w14:textId="3C2EA498" w:rsidR="00741E18" w:rsidRDefault="00AC6467" w:rsidP="00741E18">
      <w:pPr>
        <w:ind w:left="240" w:firstLine="480"/>
        <w:rPr>
          <w:rFonts w:hint="eastAsia"/>
        </w:rPr>
      </w:pPr>
      <w:r w:rsidRPr="00AC6467">
        <w:lastRenderedPageBreak/>
        <w:drawing>
          <wp:inline distT="0" distB="0" distL="0" distR="0" wp14:anchorId="646D3FC5" wp14:editId="2686C0A4">
            <wp:extent cx="5274310" cy="4779645"/>
            <wp:effectExtent l="19050" t="19050" r="21590" b="20955"/>
            <wp:docPr id="9027942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7942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796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FE918E" w14:textId="77777777" w:rsidR="00D34ED7" w:rsidRPr="00741E18" w:rsidRDefault="00D34ED7" w:rsidP="008311DA">
      <w:pPr>
        <w:ind w:left="240" w:firstLine="480"/>
      </w:pPr>
    </w:p>
    <w:p w14:paraId="292DBD29" w14:textId="4D705E06" w:rsidR="00D34ED7" w:rsidRPr="00D34ED7" w:rsidRDefault="008311DA" w:rsidP="00741E18">
      <w:pPr>
        <w:pStyle w:val="4"/>
        <w:ind w:left="720"/>
        <w:rPr>
          <w:rFonts w:hint="eastAsia"/>
        </w:rPr>
      </w:pPr>
      <w:r>
        <w:rPr>
          <w:rFonts w:hint="eastAsia"/>
        </w:rPr>
        <w:t>3.</w:t>
      </w:r>
      <w:r>
        <w:t xml:space="preserve"> tag Vlan模式</w:t>
      </w:r>
    </w:p>
    <w:p w14:paraId="45C8AB71" w14:textId="0FEA5B7F" w:rsidR="008311DA" w:rsidRDefault="008311DA" w:rsidP="008311DA">
      <w:pPr>
        <w:ind w:left="240" w:firstLine="480"/>
      </w:pPr>
      <w:r>
        <w:t>将二层交换机与三层交换机相连的端口fa 0/1都定义为tag Vlan模式。</w:t>
      </w:r>
    </w:p>
    <w:p w14:paraId="4AC826C9" w14:textId="77777777" w:rsidR="00741E18" w:rsidRDefault="00741E18" w:rsidP="008311DA">
      <w:pPr>
        <w:ind w:left="240" w:firstLine="480"/>
      </w:pPr>
    </w:p>
    <w:p w14:paraId="111AFA64" w14:textId="77777777" w:rsidR="00741E18" w:rsidRDefault="00741E18" w:rsidP="008311DA">
      <w:pPr>
        <w:ind w:left="240" w:firstLine="480"/>
      </w:pPr>
    </w:p>
    <w:p w14:paraId="70088117" w14:textId="6F40A679" w:rsidR="00741E18" w:rsidRDefault="00741E18" w:rsidP="008311DA">
      <w:pPr>
        <w:ind w:left="240" w:firstLine="480"/>
        <w:rPr>
          <w:rFonts w:hint="eastAsia"/>
        </w:rPr>
      </w:pPr>
      <w:r>
        <w:rPr>
          <w:rFonts w:hint="eastAsia"/>
        </w:rPr>
        <w:t>二层交换机:</w:t>
      </w:r>
    </w:p>
    <w:p w14:paraId="1918F57A" w14:textId="77777777" w:rsidR="00741E18" w:rsidRDefault="00741E18" w:rsidP="00741E18">
      <w:pPr>
        <w:ind w:left="240" w:firstLine="480"/>
      </w:pPr>
      <w:r>
        <w:t xml:space="preserve">Switch(config )#int fa 0/1 </w:t>
      </w:r>
    </w:p>
    <w:p w14:paraId="6D8DF60D" w14:textId="3AA09D61" w:rsidR="00741E18" w:rsidRDefault="00741E18" w:rsidP="00741E18">
      <w:pPr>
        <w:ind w:left="240" w:firstLine="480"/>
        <w:rPr>
          <w:rFonts w:hint="eastAsia"/>
        </w:rPr>
      </w:pPr>
      <w:r>
        <w:t xml:space="preserve">Switch(config-if)#switchport  mode trunk </w:t>
      </w:r>
      <w:r w:rsidR="00AC6467">
        <w:t>//</w:t>
      </w:r>
      <w:r w:rsidR="00AC6467">
        <w:rPr>
          <w:rFonts w:hint="eastAsia"/>
        </w:rPr>
        <w:t>fa0/1</w:t>
      </w:r>
      <w:r w:rsidR="00AC6467">
        <w:t>工作模式为 trunk</w:t>
      </w:r>
    </w:p>
    <w:p w14:paraId="2F100021" w14:textId="7A2546EB" w:rsidR="00741E18" w:rsidRDefault="00741E18" w:rsidP="00741E18">
      <w:pPr>
        <w:ind w:left="240" w:firstLine="480"/>
      </w:pPr>
      <w:r>
        <w:t>Switch(config-if)#end</w:t>
      </w:r>
    </w:p>
    <w:p w14:paraId="49FC4790" w14:textId="5752DD1F" w:rsidR="00741E18" w:rsidRDefault="00741E18" w:rsidP="00741E18">
      <w:pPr>
        <w:ind w:left="240" w:firstLine="480"/>
        <w:rPr>
          <w:rFonts w:hint="eastAsia"/>
        </w:rPr>
      </w:pPr>
      <w:r w:rsidRPr="00741E18">
        <w:lastRenderedPageBreak/>
        <w:drawing>
          <wp:inline distT="0" distB="0" distL="0" distR="0" wp14:anchorId="20F9C1F5" wp14:editId="4F2839D8">
            <wp:extent cx="5274310" cy="4761865"/>
            <wp:effectExtent l="19050" t="19050" r="21590" b="19685"/>
            <wp:docPr id="6748493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8493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618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E24CB8" w14:textId="77777777" w:rsidR="00D34ED7" w:rsidRDefault="00D34ED7" w:rsidP="008311DA">
      <w:pPr>
        <w:ind w:left="240" w:firstLine="480"/>
      </w:pPr>
    </w:p>
    <w:p w14:paraId="4C1CE1E3" w14:textId="431CADE9" w:rsidR="00741E18" w:rsidRDefault="00741E18" w:rsidP="008311DA">
      <w:pPr>
        <w:ind w:left="240" w:firstLine="480"/>
      </w:pPr>
      <w:r>
        <w:rPr>
          <w:rFonts w:hint="eastAsia"/>
        </w:rPr>
        <w:t>三层交换机:</w:t>
      </w:r>
    </w:p>
    <w:p w14:paraId="4D1D0A4D" w14:textId="22018C44" w:rsidR="00AC6467" w:rsidRDefault="00AC6467" w:rsidP="00AC6467">
      <w:pPr>
        <w:ind w:left="240" w:firstLine="480"/>
      </w:pPr>
      <w:r>
        <w:t xml:space="preserve">Switch(config )#int fa 0/1 </w:t>
      </w:r>
    </w:p>
    <w:p w14:paraId="054A5E55" w14:textId="760A8958" w:rsidR="00AC6467" w:rsidRDefault="00AC6467" w:rsidP="00AC6467">
      <w:pPr>
        <w:ind w:left="240" w:firstLine="480"/>
      </w:pPr>
      <w:r>
        <w:t>Switch(config-if)#switchport trunk encapsulation dot1q //</w:t>
      </w:r>
      <w:r>
        <w:rPr>
          <w:rFonts w:hint="eastAsia"/>
        </w:rPr>
        <w:t>将fa0/1</w:t>
      </w:r>
      <w:r>
        <w:t xml:space="preserve">的 trunk 封装为802.1Q 的帧格式 </w:t>
      </w:r>
    </w:p>
    <w:p w14:paraId="11118DD1" w14:textId="093A5E7C" w:rsidR="00AC6467" w:rsidRDefault="00AC6467" w:rsidP="00AC6467">
      <w:pPr>
        <w:ind w:left="240" w:firstLine="480"/>
      </w:pPr>
      <w:r>
        <w:t>Switch(config-if)#switchport mode trunk  //</w:t>
      </w:r>
      <w:r>
        <w:rPr>
          <w:rFonts w:hint="eastAsia"/>
        </w:rPr>
        <w:t>fa0/1</w:t>
      </w:r>
      <w:r>
        <w:t xml:space="preserve">工作模式为 trunk </w:t>
      </w:r>
    </w:p>
    <w:p w14:paraId="003F0D36" w14:textId="697A4179" w:rsidR="00741E18" w:rsidRDefault="00AC6467" w:rsidP="00AC6467">
      <w:pPr>
        <w:ind w:left="240" w:firstLine="480"/>
      </w:pPr>
      <w:r>
        <w:t>Switch(config-if)#exit</w:t>
      </w:r>
    </w:p>
    <w:p w14:paraId="75DDC0CA" w14:textId="6569EAD8" w:rsidR="00741E18" w:rsidRPr="008311DA" w:rsidRDefault="00AC6467" w:rsidP="008311DA">
      <w:pPr>
        <w:ind w:left="240" w:firstLine="480"/>
        <w:rPr>
          <w:rFonts w:hint="eastAsia"/>
        </w:rPr>
      </w:pPr>
      <w:r w:rsidRPr="00AC6467">
        <w:lastRenderedPageBreak/>
        <w:drawing>
          <wp:inline distT="0" distB="0" distL="0" distR="0" wp14:anchorId="2B635968" wp14:editId="0847FA41">
            <wp:extent cx="5274310" cy="4771390"/>
            <wp:effectExtent l="19050" t="19050" r="21590" b="10160"/>
            <wp:docPr id="1718796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796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713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14BEB3" w14:textId="46F116FF" w:rsidR="00D34ED7" w:rsidRPr="00D34ED7" w:rsidRDefault="008311DA" w:rsidP="00AC6467">
      <w:pPr>
        <w:pStyle w:val="4"/>
        <w:ind w:left="720"/>
        <w:rPr>
          <w:rFonts w:hint="eastAsia"/>
        </w:rPr>
      </w:pPr>
      <w:r>
        <w:rPr>
          <w:rFonts w:hint="eastAsia"/>
        </w:rPr>
        <w:t>4.</w:t>
      </w:r>
      <w:r w:rsidR="00BB5C23">
        <w:rPr>
          <w:rFonts w:hint="eastAsia"/>
        </w:rPr>
        <w:t xml:space="preserve"> </w:t>
      </w:r>
      <w:r>
        <w:t>配置VLAN2、VLAN3</w:t>
      </w:r>
    </w:p>
    <w:p w14:paraId="6450AF3A" w14:textId="219FB62D" w:rsidR="008311DA" w:rsidRDefault="008311DA" w:rsidP="008311DA">
      <w:pPr>
        <w:ind w:left="240" w:firstLine="480"/>
      </w:pPr>
      <w:r>
        <w:t>在三层交换机，此时验证二层交换机VLAN2、VLAN3上</w:t>
      </w:r>
      <w:r>
        <w:rPr>
          <w:rFonts w:hint="eastAsia"/>
        </w:rPr>
        <w:t>下的主机之间不能相互通信。</w:t>
      </w:r>
      <w:r>
        <w:t xml:space="preserve"> </w:t>
      </w:r>
    </w:p>
    <w:p w14:paraId="13C4EFCC" w14:textId="77777777" w:rsidR="00240178" w:rsidRDefault="00240178" w:rsidP="008311DA">
      <w:pPr>
        <w:ind w:left="240" w:firstLine="480"/>
      </w:pPr>
    </w:p>
    <w:p w14:paraId="200C9119" w14:textId="70CC29B9" w:rsidR="00240178" w:rsidRDefault="00240178" w:rsidP="008311DA">
      <w:pPr>
        <w:ind w:left="240" w:firstLine="480"/>
      </w:pPr>
      <w:r>
        <w:rPr>
          <w:rFonts w:hint="eastAsia"/>
        </w:rPr>
        <w:t>PC0 ping PC2 timeout</w:t>
      </w:r>
    </w:p>
    <w:p w14:paraId="64DB004E" w14:textId="12F23E1B" w:rsidR="00240178" w:rsidRDefault="00240178" w:rsidP="008311DA">
      <w:pPr>
        <w:ind w:left="240" w:firstLine="480"/>
        <w:rPr>
          <w:rFonts w:hint="eastAsia"/>
        </w:rPr>
      </w:pPr>
      <w:r w:rsidRPr="00240178">
        <w:lastRenderedPageBreak/>
        <w:drawing>
          <wp:inline distT="0" distB="0" distL="0" distR="0" wp14:anchorId="72455ACA" wp14:editId="37C6AD5B">
            <wp:extent cx="4951027" cy="4911090"/>
            <wp:effectExtent l="19050" t="19050" r="21590" b="22860"/>
            <wp:docPr id="2142132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132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52353" cy="49124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1E357A" w14:textId="77777777" w:rsidR="00AC6467" w:rsidRDefault="00AC6467" w:rsidP="008311DA">
      <w:pPr>
        <w:ind w:left="240" w:firstLine="480"/>
      </w:pPr>
    </w:p>
    <w:p w14:paraId="1D8DA011" w14:textId="2A0C1D03" w:rsidR="00D34ED7" w:rsidRPr="00D34ED7" w:rsidRDefault="008311DA" w:rsidP="00240178">
      <w:pPr>
        <w:pStyle w:val="4"/>
        <w:ind w:left="720"/>
        <w:rPr>
          <w:rFonts w:hint="eastAsia"/>
        </w:rPr>
      </w:pPr>
      <w:r>
        <w:rPr>
          <w:rFonts w:hint="eastAsia"/>
        </w:rPr>
        <w:t>5.</w:t>
      </w:r>
      <w:r w:rsidR="00BB5C23">
        <w:rPr>
          <w:rFonts w:hint="eastAsia"/>
        </w:rPr>
        <w:t xml:space="preserve"> </w:t>
      </w:r>
      <w:r>
        <w:t>设置三层交换机VLAN间的通信</w:t>
      </w:r>
    </w:p>
    <w:p w14:paraId="0B80F482" w14:textId="13B68D60" w:rsidR="008311DA" w:rsidRDefault="008311DA" w:rsidP="008311DA">
      <w:pPr>
        <w:ind w:left="240" w:firstLine="480"/>
      </w:pPr>
      <w:r>
        <w:t>创建VLAN2,VLAN3 的虚接口，并配置</w:t>
      </w:r>
      <w:r>
        <w:rPr>
          <w:rFonts w:hint="eastAsia"/>
        </w:rPr>
        <w:t>虚接口</w:t>
      </w:r>
      <w:r>
        <w:t xml:space="preserve">VLAN2、VLAN3的IP地址。 </w:t>
      </w:r>
    </w:p>
    <w:p w14:paraId="1E113B91" w14:textId="77777777" w:rsidR="00240178" w:rsidRDefault="00240178" w:rsidP="008311DA">
      <w:pPr>
        <w:ind w:left="240" w:firstLine="480"/>
      </w:pPr>
    </w:p>
    <w:p w14:paraId="2DFC4CDB" w14:textId="77777777" w:rsidR="00240178" w:rsidRDefault="00240178" w:rsidP="00240178">
      <w:pPr>
        <w:ind w:left="240" w:firstLine="480"/>
        <w:rPr>
          <w:rFonts w:hint="eastAsia"/>
        </w:rPr>
      </w:pPr>
      <w:r>
        <w:rPr>
          <w:rFonts w:hint="eastAsia"/>
        </w:rPr>
        <w:t>三层交换机:</w:t>
      </w:r>
    </w:p>
    <w:p w14:paraId="431D3484" w14:textId="77777777" w:rsidR="00240178" w:rsidRDefault="00240178" w:rsidP="00240178">
      <w:pPr>
        <w:ind w:left="240" w:firstLine="480"/>
      </w:pPr>
      <w:r>
        <w:t xml:space="preserve">Switch(config )#int fa 0/2   </w:t>
      </w:r>
    </w:p>
    <w:p w14:paraId="52748651" w14:textId="77777777" w:rsidR="00240178" w:rsidRDefault="00240178" w:rsidP="00240178">
      <w:pPr>
        <w:ind w:left="240" w:firstLine="480"/>
      </w:pPr>
      <w:r>
        <w:t>Switch(config-if)#switchport access vlan 2  //</w:t>
      </w:r>
      <w:r w:rsidRPr="00AC6467">
        <w:t xml:space="preserve"> </w:t>
      </w:r>
      <w:r>
        <w:t xml:space="preserve">fa 0/2加入 vlan 2 </w:t>
      </w:r>
    </w:p>
    <w:p w14:paraId="5B51AD83" w14:textId="77777777" w:rsidR="00240178" w:rsidRDefault="00240178" w:rsidP="00240178">
      <w:pPr>
        <w:ind w:left="240" w:firstLine="480"/>
      </w:pPr>
      <w:r>
        <w:t xml:space="preserve">Switch(config-if)#exit  </w:t>
      </w:r>
    </w:p>
    <w:p w14:paraId="677A5D7E" w14:textId="77777777" w:rsidR="00240178" w:rsidRDefault="00240178" w:rsidP="00240178">
      <w:pPr>
        <w:ind w:left="240" w:firstLine="480"/>
      </w:pPr>
      <w:r>
        <w:t xml:space="preserve">Switch(config )#interface vlan 2  //进入 vlan2 虚拟接口 </w:t>
      </w:r>
    </w:p>
    <w:p w14:paraId="5C61A1FC" w14:textId="77777777" w:rsidR="00240178" w:rsidRDefault="00240178" w:rsidP="00240178">
      <w:pPr>
        <w:ind w:left="240" w:firstLine="480"/>
      </w:pPr>
      <w:r>
        <w:t xml:space="preserve">Switch(config-if)#ip address 192.168.1.1 255.255.255.0  //配置 IP 地址 </w:t>
      </w:r>
    </w:p>
    <w:p w14:paraId="28901A03" w14:textId="77777777" w:rsidR="00240178" w:rsidRDefault="00240178" w:rsidP="00240178">
      <w:pPr>
        <w:ind w:left="240" w:firstLine="480"/>
      </w:pPr>
      <w:r>
        <w:t xml:space="preserve">Switch(config-if)#no shutdown  //开启该端口 </w:t>
      </w:r>
    </w:p>
    <w:p w14:paraId="3B42BA49" w14:textId="77777777" w:rsidR="00240178" w:rsidRDefault="00240178" w:rsidP="00240178">
      <w:pPr>
        <w:ind w:left="240" w:firstLine="480"/>
      </w:pPr>
      <w:r>
        <w:t xml:space="preserve">Switch(config-if)#exit </w:t>
      </w:r>
    </w:p>
    <w:p w14:paraId="09F14A28" w14:textId="77777777" w:rsidR="00240178" w:rsidRDefault="00240178" w:rsidP="00240178">
      <w:pPr>
        <w:ind w:left="240" w:firstLine="480"/>
      </w:pPr>
      <w:r>
        <w:t xml:space="preserve">Switch(config )#interface vlan 3 </w:t>
      </w:r>
    </w:p>
    <w:p w14:paraId="08B68686" w14:textId="77777777" w:rsidR="00240178" w:rsidRDefault="00240178" w:rsidP="00240178">
      <w:pPr>
        <w:ind w:left="240" w:firstLine="480"/>
      </w:pPr>
      <w:r>
        <w:t xml:space="preserve">Switch(config-if)#ip address 192.168.2.1 255.255.255.0 </w:t>
      </w:r>
    </w:p>
    <w:p w14:paraId="5D5379AD" w14:textId="77777777" w:rsidR="00240178" w:rsidRDefault="00240178" w:rsidP="00240178">
      <w:pPr>
        <w:ind w:left="240" w:firstLine="480"/>
      </w:pPr>
      <w:r>
        <w:t xml:space="preserve">Switch(config-if)#no shutdown </w:t>
      </w:r>
    </w:p>
    <w:p w14:paraId="666FC81F" w14:textId="77777777" w:rsidR="00240178" w:rsidRDefault="00240178" w:rsidP="00240178">
      <w:pPr>
        <w:ind w:left="240" w:firstLine="480"/>
      </w:pPr>
      <w:r>
        <w:lastRenderedPageBreak/>
        <w:t>Switch(config-if)#end</w:t>
      </w:r>
    </w:p>
    <w:p w14:paraId="695D4B24" w14:textId="77777777" w:rsidR="00240178" w:rsidRDefault="00240178" w:rsidP="00240178">
      <w:pPr>
        <w:ind w:left="240" w:firstLine="480"/>
      </w:pPr>
      <w:r w:rsidRPr="00AC6467">
        <w:drawing>
          <wp:inline distT="0" distB="0" distL="0" distR="0" wp14:anchorId="368967B3" wp14:editId="505C00A3">
            <wp:extent cx="5274310" cy="5078730"/>
            <wp:effectExtent l="19050" t="19050" r="21590" b="26670"/>
            <wp:docPr id="9620938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09388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787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1883E9" w14:textId="77777777" w:rsidR="00240178" w:rsidRDefault="00240178" w:rsidP="00240178">
      <w:pPr>
        <w:ind w:left="240" w:firstLine="480"/>
      </w:pPr>
    </w:p>
    <w:p w14:paraId="6D3DB9C3" w14:textId="77777777" w:rsidR="00D34ED7" w:rsidRDefault="00D34ED7" w:rsidP="008311DA">
      <w:pPr>
        <w:ind w:left="240" w:firstLine="480"/>
        <w:rPr>
          <w:rFonts w:hint="eastAsia"/>
        </w:rPr>
      </w:pPr>
    </w:p>
    <w:p w14:paraId="6D30D399" w14:textId="2DC1D6E8" w:rsidR="008311DA" w:rsidRDefault="008311DA" w:rsidP="00240178">
      <w:pPr>
        <w:pStyle w:val="4"/>
        <w:ind w:left="720"/>
      </w:pPr>
      <w:r>
        <w:rPr>
          <w:rFonts w:hint="eastAsia"/>
        </w:rPr>
        <w:t>6.</w:t>
      </w:r>
      <w:r w:rsidR="00BB5C23">
        <w:rPr>
          <w:rFonts w:hint="eastAsia"/>
        </w:rPr>
        <w:t xml:space="preserve"> </w:t>
      </w:r>
      <w:r>
        <w:t>查看三层交换机路由表</w:t>
      </w:r>
    </w:p>
    <w:p w14:paraId="454FCB2C" w14:textId="7A06E509" w:rsidR="00D34ED7" w:rsidRDefault="00240178" w:rsidP="00D34ED7">
      <w:pPr>
        <w:ind w:left="240" w:firstLine="480"/>
      </w:pPr>
      <w:r w:rsidRPr="00240178">
        <w:t>Switch#show ip route //显示路由表</w:t>
      </w:r>
    </w:p>
    <w:p w14:paraId="4379509D" w14:textId="7AC3D19C" w:rsidR="00240178" w:rsidRDefault="00240178" w:rsidP="00D34ED7">
      <w:pPr>
        <w:ind w:left="240" w:firstLine="480"/>
        <w:rPr>
          <w:rFonts w:hint="eastAsia"/>
        </w:rPr>
      </w:pPr>
      <w:r w:rsidRPr="00240178">
        <w:t xml:space="preserve">Switch#show </w:t>
      </w:r>
      <w:r>
        <w:rPr>
          <w:rFonts w:hint="eastAsia"/>
        </w:rPr>
        <w:t>vlan</w:t>
      </w:r>
      <w:r w:rsidRPr="00240178">
        <w:t xml:space="preserve"> //显示 vlan 信息</w:t>
      </w:r>
    </w:p>
    <w:p w14:paraId="0EED9399" w14:textId="0F58C9F8" w:rsidR="00240178" w:rsidRDefault="00240178" w:rsidP="00D34ED7">
      <w:pPr>
        <w:ind w:left="240" w:firstLine="480"/>
      </w:pPr>
      <w:r w:rsidRPr="00240178">
        <w:lastRenderedPageBreak/>
        <w:drawing>
          <wp:inline distT="0" distB="0" distL="0" distR="0" wp14:anchorId="5C48DC59" wp14:editId="4C054F60">
            <wp:extent cx="5274310" cy="4434840"/>
            <wp:effectExtent l="19050" t="19050" r="21590" b="22860"/>
            <wp:docPr id="2046758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7588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348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D44692" w14:textId="01CDEEAF" w:rsidR="00BB5C23" w:rsidRDefault="00BB5C23" w:rsidP="00BB5C23">
      <w:pPr>
        <w:ind w:left="240" w:firstLine="480"/>
      </w:pPr>
      <w:r>
        <w:rPr>
          <w:rFonts w:hint="eastAsia"/>
        </w:rPr>
        <w:t xml:space="preserve">此时发现路由表为空, </w:t>
      </w:r>
      <w:r>
        <w:rPr>
          <w:rFonts w:hint="eastAsia"/>
        </w:rPr>
        <w:t>原因是三层交换机的</w:t>
      </w:r>
      <w:r>
        <w:rPr>
          <w:rFonts w:hint="eastAsia"/>
        </w:rPr>
        <w:t>默认网关未配置, 以及</w:t>
      </w:r>
      <w:r>
        <w:rPr>
          <w:rFonts w:hint="eastAsia"/>
        </w:rPr>
        <w:t>vlan2和vlan3没有开启路由功能</w:t>
      </w:r>
    </w:p>
    <w:p w14:paraId="41993FFF" w14:textId="77777777" w:rsidR="00BB5C23" w:rsidRDefault="00BB5C23" w:rsidP="00BB5C23">
      <w:pPr>
        <w:ind w:left="240" w:firstLine="480"/>
      </w:pPr>
    </w:p>
    <w:p w14:paraId="0650EE0B" w14:textId="77777777" w:rsidR="00BB5C23" w:rsidRDefault="00BB5C23" w:rsidP="00BB5C23">
      <w:pPr>
        <w:ind w:left="240" w:firstLine="480"/>
      </w:pPr>
    </w:p>
    <w:p w14:paraId="5A196C1E" w14:textId="387D02B8" w:rsidR="00BB5C23" w:rsidRDefault="00BB5C23" w:rsidP="00BB5C23">
      <w:pPr>
        <w:ind w:left="240" w:firstLine="480"/>
        <w:rPr>
          <w:rFonts w:hint="eastAsia"/>
        </w:rPr>
      </w:pPr>
      <w:r>
        <w:rPr>
          <w:rFonts w:hint="eastAsia"/>
        </w:rPr>
        <w:t>三层交换机:</w:t>
      </w:r>
    </w:p>
    <w:p w14:paraId="0787715E" w14:textId="47092682" w:rsidR="00BB5C23" w:rsidRDefault="00BB5C23" w:rsidP="00BB5C23">
      <w:pPr>
        <w:ind w:left="240" w:firstLine="480"/>
      </w:pPr>
      <w:r w:rsidRPr="00BB5C23">
        <w:t>Switch#conf t</w:t>
      </w:r>
    </w:p>
    <w:p w14:paraId="34B44C8D" w14:textId="649F931E" w:rsidR="00BB5C23" w:rsidRDefault="00BB5C23" w:rsidP="00BB5C23">
      <w:pPr>
        <w:ind w:left="240" w:firstLine="480"/>
        <w:rPr>
          <w:rFonts w:hint="eastAsia"/>
        </w:rPr>
      </w:pPr>
      <w:r w:rsidRPr="00BB5C23">
        <w:t>Switch#ip default-gateway 192.168.1.1</w:t>
      </w:r>
      <w:r>
        <w:rPr>
          <w:rFonts w:hint="eastAsia"/>
        </w:rPr>
        <w:t xml:space="preserve"> // 配置默认网关</w:t>
      </w:r>
    </w:p>
    <w:p w14:paraId="6089CA24" w14:textId="29301577" w:rsidR="00BB5C23" w:rsidRDefault="00BB5C23" w:rsidP="00BB5C23">
      <w:pPr>
        <w:ind w:left="240" w:firstLine="480"/>
      </w:pPr>
      <w:r w:rsidRPr="00BB5C23">
        <w:t>Switch(config)#int vlan 2</w:t>
      </w:r>
    </w:p>
    <w:p w14:paraId="026C33BB" w14:textId="619DFAF3" w:rsidR="00BB5C23" w:rsidRDefault="00BB5C23" w:rsidP="00BB5C23">
      <w:pPr>
        <w:ind w:left="240" w:firstLine="480"/>
        <w:rPr>
          <w:rFonts w:hint="eastAsia"/>
        </w:rPr>
      </w:pPr>
      <w:r w:rsidRPr="00BB5C23">
        <w:t>Switch(config-if)#ip routing</w:t>
      </w:r>
      <w:r>
        <w:rPr>
          <w:rFonts w:hint="eastAsia"/>
        </w:rPr>
        <w:t xml:space="preserve"> // 开启路由功能</w:t>
      </w:r>
    </w:p>
    <w:p w14:paraId="2CF5A490" w14:textId="0332D151" w:rsidR="00BB5C23" w:rsidRDefault="00BB5C23" w:rsidP="00BB5C23">
      <w:pPr>
        <w:ind w:left="240" w:firstLine="480"/>
        <w:rPr>
          <w:rFonts w:hint="eastAsia"/>
        </w:rPr>
      </w:pPr>
      <w:r w:rsidRPr="00BB5C23">
        <w:t>Switch(config)#exit</w:t>
      </w:r>
    </w:p>
    <w:p w14:paraId="502FD5F6" w14:textId="041BF7C3" w:rsidR="00BB5C23" w:rsidRDefault="00BB5C23" w:rsidP="00BB5C23">
      <w:pPr>
        <w:ind w:left="240" w:firstLine="480"/>
        <w:rPr>
          <w:rFonts w:hint="eastAsia"/>
        </w:rPr>
      </w:pPr>
      <w:r w:rsidRPr="00BB5C23">
        <w:t xml:space="preserve">Switch(config)#int vlan </w:t>
      </w:r>
      <w:r>
        <w:rPr>
          <w:rFonts w:hint="eastAsia"/>
        </w:rPr>
        <w:t>3</w:t>
      </w:r>
    </w:p>
    <w:p w14:paraId="5630307B" w14:textId="344B9E55" w:rsidR="00BB5C23" w:rsidRDefault="00BB5C23" w:rsidP="00BB5C23">
      <w:pPr>
        <w:ind w:left="240" w:firstLine="480"/>
        <w:rPr>
          <w:rFonts w:hint="eastAsia"/>
        </w:rPr>
      </w:pPr>
      <w:r w:rsidRPr="00BB5C23">
        <w:t>Switch(config-if)#ip routing</w:t>
      </w:r>
      <w:r>
        <w:rPr>
          <w:rFonts w:hint="eastAsia"/>
        </w:rPr>
        <w:t xml:space="preserve"> </w:t>
      </w:r>
    </w:p>
    <w:p w14:paraId="11C0D107" w14:textId="77777777" w:rsidR="00BB5C23" w:rsidRDefault="00BB5C23" w:rsidP="00BB5C23">
      <w:pPr>
        <w:ind w:left="240" w:firstLine="480"/>
        <w:rPr>
          <w:rFonts w:hint="eastAsia"/>
        </w:rPr>
      </w:pPr>
      <w:r w:rsidRPr="00BB5C23">
        <w:t>Switch(config)#exit</w:t>
      </w:r>
    </w:p>
    <w:p w14:paraId="19E0EBDF" w14:textId="77777777" w:rsidR="00BB5C23" w:rsidRDefault="00BB5C23" w:rsidP="00BB5C23">
      <w:pPr>
        <w:ind w:left="240" w:firstLine="480"/>
      </w:pPr>
    </w:p>
    <w:p w14:paraId="0A0C97D3" w14:textId="6124715D" w:rsidR="00BB5C23" w:rsidRDefault="00BB5C23" w:rsidP="00BB5C23">
      <w:pPr>
        <w:ind w:left="240" w:firstLine="480"/>
      </w:pPr>
      <w:r>
        <w:rPr>
          <w:rFonts w:hint="eastAsia"/>
        </w:rPr>
        <w:t>再次查看</w:t>
      </w:r>
      <w:r>
        <w:rPr>
          <w:rFonts w:hint="eastAsia"/>
        </w:rPr>
        <w:t>三层交换机</w:t>
      </w:r>
      <w:r>
        <w:rPr>
          <w:rFonts w:hint="eastAsia"/>
        </w:rPr>
        <w:t>的路由表:</w:t>
      </w:r>
    </w:p>
    <w:p w14:paraId="69B6EA2F" w14:textId="72B80B93" w:rsidR="00BB5C23" w:rsidRDefault="00BB5C23" w:rsidP="00BB5C23">
      <w:pPr>
        <w:ind w:left="240" w:firstLine="480"/>
      </w:pPr>
      <w:r w:rsidRPr="00BB5C23">
        <w:lastRenderedPageBreak/>
        <w:drawing>
          <wp:inline distT="0" distB="0" distL="0" distR="0" wp14:anchorId="19A0FED1" wp14:editId="33F8C75E">
            <wp:extent cx="5274310" cy="4208145"/>
            <wp:effectExtent l="19050" t="19050" r="21590" b="20955"/>
            <wp:docPr id="938466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4667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081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C875A7" w14:textId="1675F54F" w:rsidR="00BB5C23" w:rsidRDefault="00BB5C23" w:rsidP="00BB5C23">
      <w:pPr>
        <w:ind w:left="240" w:firstLine="480"/>
        <w:rPr>
          <w:rFonts w:hint="eastAsia"/>
        </w:rPr>
      </w:pPr>
      <w:r>
        <w:rPr>
          <w:rFonts w:hint="eastAsia"/>
        </w:rPr>
        <w:t>发现出现了以下两条路由信息</w:t>
      </w:r>
    </w:p>
    <w:p w14:paraId="48F1E478" w14:textId="77777777" w:rsidR="00BB5C23" w:rsidRPr="00BB5C23" w:rsidRDefault="00BB5C23" w:rsidP="00BB5C23">
      <w:pPr>
        <w:ind w:left="240" w:firstLine="480"/>
      </w:pPr>
      <w:r w:rsidRPr="00BB5C23">
        <w:t>C 192.168.1.0/24 is directly connected, Vlan2</w:t>
      </w:r>
    </w:p>
    <w:p w14:paraId="63AC84FD" w14:textId="02D6B7F9" w:rsidR="00BB5C23" w:rsidRDefault="00BB5C23" w:rsidP="00BB5C23">
      <w:pPr>
        <w:ind w:left="240" w:firstLine="480"/>
        <w:rPr>
          <w:rFonts w:hint="eastAsia"/>
        </w:rPr>
      </w:pPr>
      <w:r w:rsidRPr="00BB5C23">
        <w:t>C 192.168.2.0/24 is directly connected, Vlan3</w:t>
      </w:r>
    </w:p>
    <w:p w14:paraId="7385B082" w14:textId="77777777" w:rsidR="00BB5C23" w:rsidRPr="00D34ED7" w:rsidRDefault="00BB5C23" w:rsidP="00D34ED7">
      <w:pPr>
        <w:ind w:left="240" w:firstLine="480"/>
        <w:rPr>
          <w:rFonts w:hint="eastAsia"/>
        </w:rPr>
      </w:pPr>
    </w:p>
    <w:p w14:paraId="2C2C7A06" w14:textId="005E3B75" w:rsidR="00D34ED7" w:rsidRDefault="008311DA" w:rsidP="00240178">
      <w:pPr>
        <w:pStyle w:val="4"/>
        <w:ind w:left="720"/>
      </w:pPr>
      <w:r>
        <w:rPr>
          <w:rFonts w:hint="eastAsia"/>
        </w:rPr>
        <w:t>7.</w:t>
      </w:r>
      <w:r w:rsidR="00BB5C23">
        <w:rPr>
          <w:rFonts w:hint="eastAsia"/>
        </w:rPr>
        <w:t xml:space="preserve"> </w:t>
      </w:r>
      <w:r w:rsidR="00D34ED7">
        <w:rPr>
          <w:rFonts w:hint="eastAsia"/>
        </w:rPr>
        <w:t>设置</w:t>
      </w:r>
      <w:r w:rsidR="00D34ED7">
        <w:t>默认网关</w:t>
      </w:r>
    </w:p>
    <w:p w14:paraId="0051D70B" w14:textId="576727F2" w:rsidR="008311DA" w:rsidRDefault="008311DA" w:rsidP="00D34ED7">
      <w:pPr>
        <w:ind w:left="240" w:firstLine="480"/>
      </w:pPr>
      <w:r>
        <w:t>将二层交换机VLAN2、VLAN3下的主机默认网关分别设置为相应虚拟接口</w:t>
      </w:r>
      <w:r>
        <w:rPr>
          <w:rFonts w:hint="eastAsia"/>
        </w:rPr>
        <w:t>的</w:t>
      </w:r>
      <w:r>
        <w:t xml:space="preserve">IP地址。 </w:t>
      </w:r>
    </w:p>
    <w:p w14:paraId="461F3FAA" w14:textId="77777777" w:rsidR="00BB5C23" w:rsidRDefault="00BB5C23" w:rsidP="00D34ED7">
      <w:pPr>
        <w:ind w:left="240" w:firstLine="480"/>
      </w:pPr>
    </w:p>
    <w:p w14:paraId="3B2AAF31" w14:textId="229E9DC4" w:rsidR="00BB5C23" w:rsidRDefault="00BB5C23" w:rsidP="00D34ED7">
      <w:pPr>
        <w:ind w:left="240" w:firstLine="480"/>
        <w:rPr>
          <w:rFonts w:hint="eastAsia"/>
        </w:rPr>
      </w:pPr>
      <w:r>
        <w:rPr>
          <w:rFonts w:hint="eastAsia"/>
        </w:rPr>
        <w:t>在第一步</w:t>
      </w:r>
      <w:r w:rsidR="00975D1E">
        <w:rPr>
          <w:rFonts w:hint="eastAsia"/>
        </w:rPr>
        <w:t>配置主机ip时</w:t>
      </w:r>
      <w:r>
        <w:rPr>
          <w:rFonts w:hint="eastAsia"/>
        </w:rPr>
        <w:t>已经配置过了</w:t>
      </w:r>
    </w:p>
    <w:p w14:paraId="1A905D0F" w14:textId="77777777" w:rsidR="00D34ED7" w:rsidRDefault="00D34ED7" w:rsidP="00D34ED7">
      <w:pPr>
        <w:ind w:left="240" w:firstLine="480"/>
      </w:pPr>
    </w:p>
    <w:p w14:paraId="2B861CF1" w14:textId="3A1B9B52" w:rsidR="00BB5C23" w:rsidRDefault="008311DA" w:rsidP="00BB5C23">
      <w:pPr>
        <w:pStyle w:val="4"/>
        <w:ind w:left="720"/>
        <w:rPr>
          <w:rFonts w:hint="eastAsia"/>
        </w:rPr>
      </w:pPr>
      <w:r>
        <w:rPr>
          <w:rFonts w:hint="eastAsia"/>
        </w:rPr>
        <w:lastRenderedPageBreak/>
        <w:t>8.</w:t>
      </w:r>
      <w:r w:rsidR="00BB5C23">
        <w:rPr>
          <w:rFonts w:hint="eastAsia"/>
        </w:rPr>
        <w:t xml:space="preserve"> </w:t>
      </w:r>
      <w:r>
        <w:t>验证二层交换机VLAN2,VALN3下的主机之间可以相互通信。</w:t>
      </w:r>
    </w:p>
    <w:p w14:paraId="7BA82DC5" w14:textId="6C3C900C" w:rsidR="008311DA" w:rsidRDefault="00BB5C23" w:rsidP="008311DA">
      <w:pPr>
        <w:ind w:left="240" w:firstLine="480"/>
      </w:pPr>
      <w:r w:rsidRPr="00BB5C23">
        <w:drawing>
          <wp:inline distT="0" distB="0" distL="0" distR="0" wp14:anchorId="6A6F0AA7" wp14:editId="30F73299">
            <wp:extent cx="4680888" cy="4202430"/>
            <wp:effectExtent l="19050" t="19050" r="24765" b="26670"/>
            <wp:docPr id="20715079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50797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81267" cy="42027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3457E8" w14:textId="2F8A0F96" w:rsidR="00BB5C23" w:rsidRDefault="00BB5C23" w:rsidP="008311DA">
      <w:pPr>
        <w:ind w:left="240" w:firstLine="480"/>
        <w:rPr>
          <w:rFonts w:hint="eastAsia"/>
        </w:rPr>
      </w:pPr>
      <w:r w:rsidRPr="00BB5C23">
        <w:lastRenderedPageBreak/>
        <w:drawing>
          <wp:inline distT="0" distB="0" distL="0" distR="0" wp14:anchorId="5E84AF0E" wp14:editId="62A4D0BD">
            <wp:extent cx="4751349" cy="4251960"/>
            <wp:effectExtent l="0" t="0" r="0" b="0"/>
            <wp:docPr id="4594769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7692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53365" cy="4253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8D08F" w14:textId="5F39B73B" w:rsidR="00BB5C23" w:rsidRPr="008311DA" w:rsidRDefault="00BB5C23" w:rsidP="00BB5C23">
      <w:pPr>
        <w:ind w:left="240" w:firstLine="480"/>
        <w:rPr>
          <w:rFonts w:hint="eastAsia"/>
        </w:rPr>
      </w:pPr>
      <w:r>
        <w:rPr>
          <w:rFonts w:hint="eastAsia"/>
        </w:rPr>
        <w:t>经过配置, PC0 ping PC1 reply、</w:t>
      </w:r>
      <w:r>
        <w:rPr>
          <w:rFonts w:hint="eastAsia"/>
        </w:rPr>
        <w:t>PC0 ping PC1 reply</w:t>
      </w:r>
    </w:p>
    <w:p w14:paraId="5B50E15D" w14:textId="1D6C91AD" w:rsidR="00BB5C23" w:rsidRPr="008311DA" w:rsidRDefault="00BB5C23" w:rsidP="008311DA">
      <w:pPr>
        <w:ind w:left="240" w:firstLine="480"/>
        <w:rPr>
          <w:rFonts w:hint="eastAsia"/>
        </w:rPr>
      </w:pPr>
    </w:p>
    <w:p w14:paraId="69E6D89F" w14:textId="77777777" w:rsidR="00B15D47" w:rsidRPr="00B15D47" w:rsidRDefault="00B15D47" w:rsidP="00B15D47">
      <w:pPr>
        <w:pStyle w:val="2"/>
        <w:ind w:left="240"/>
      </w:pPr>
      <w:r w:rsidRPr="00AD41C6">
        <w:rPr>
          <w:rFonts w:hint="eastAsia"/>
        </w:rPr>
        <w:t>五、实验结果</w:t>
      </w:r>
    </w:p>
    <w:p w14:paraId="42F9EC0E" w14:textId="61AF15F8" w:rsidR="00B41185" w:rsidRDefault="00B41185" w:rsidP="00975D1E">
      <w:pPr>
        <w:pStyle w:val="3"/>
        <w:rPr>
          <w:rFonts w:hint="eastAsia"/>
        </w:rPr>
      </w:pPr>
      <w:r>
        <w:rPr>
          <w:rFonts w:hint="eastAsia"/>
        </w:rPr>
        <w:t xml:space="preserve">(1) </w:t>
      </w:r>
      <w:r>
        <w:rPr>
          <w:rFonts w:hint="eastAsia"/>
        </w:rPr>
        <w:t>虚拟局域网（</w:t>
      </w:r>
      <w:r>
        <w:t>VLAN）构建实验</w:t>
      </w:r>
    </w:p>
    <w:p w14:paraId="08E1ADF4" w14:textId="77777777" w:rsidR="00B41185" w:rsidRDefault="00B41185" w:rsidP="00B41185">
      <w:pPr>
        <w:ind w:left="240" w:firstLine="480"/>
      </w:pPr>
      <w:r>
        <w:rPr>
          <w:rFonts w:hint="eastAsia"/>
        </w:rPr>
        <w:t>成功创建并划分了</w:t>
      </w:r>
      <w:r>
        <w:t>VLAN2和VLAN3，分别对应财务部和销售部。</w:t>
      </w:r>
    </w:p>
    <w:p w14:paraId="54DB2D73" w14:textId="77777777" w:rsidR="00B41185" w:rsidRDefault="00B41185" w:rsidP="00B41185">
      <w:pPr>
        <w:ind w:left="240" w:firstLine="480"/>
      </w:pPr>
    </w:p>
    <w:p w14:paraId="776B7D60" w14:textId="77777777" w:rsidR="00B41185" w:rsidRDefault="00B41185" w:rsidP="00B41185">
      <w:pPr>
        <w:ind w:left="240" w:firstLine="480"/>
      </w:pPr>
      <w:r>
        <w:rPr>
          <w:rFonts w:hint="eastAsia"/>
        </w:rPr>
        <w:t>将</w:t>
      </w:r>
      <w:r>
        <w:t>PC0和PC2划分到VLAN2，PC1和PC3划分到VLAN3，并通过Trunk端口实现交换机间的VLAN通信。</w:t>
      </w:r>
    </w:p>
    <w:p w14:paraId="71B5BB97" w14:textId="77777777" w:rsidR="00B41185" w:rsidRDefault="00B41185" w:rsidP="00B41185">
      <w:pPr>
        <w:ind w:left="240" w:firstLine="480"/>
      </w:pPr>
    </w:p>
    <w:p w14:paraId="37A86C94" w14:textId="428ACB89" w:rsidR="00B41185" w:rsidRDefault="00B41185" w:rsidP="00975D1E">
      <w:pPr>
        <w:pStyle w:val="4"/>
        <w:ind w:left="720"/>
        <w:rPr>
          <w:rFonts w:hint="eastAsia"/>
        </w:rPr>
      </w:pPr>
      <w:r>
        <w:rPr>
          <w:rFonts w:hint="eastAsia"/>
        </w:rPr>
        <w:t>测试结果表明：</w:t>
      </w:r>
    </w:p>
    <w:p w14:paraId="535A3525" w14:textId="77777777" w:rsidR="00B41185" w:rsidRDefault="00B41185" w:rsidP="00B41185">
      <w:pPr>
        <w:ind w:left="240" w:firstLine="480"/>
      </w:pPr>
      <w:r>
        <w:rPr>
          <w:rFonts w:hint="eastAsia"/>
        </w:rPr>
        <w:t>同一</w:t>
      </w:r>
      <w:r>
        <w:t>VLAN内的主机（如PC0与PC2、PC1与PC3）能够互相通信（ping通）。</w:t>
      </w:r>
    </w:p>
    <w:p w14:paraId="46B59BF1" w14:textId="77777777" w:rsidR="00B41185" w:rsidRDefault="00B41185" w:rsidP="00B41185">
      <w:pPr>
        <w:ind w:left="240" w:firstLine="480"/>
      </w:pPr>
    </w:p>
    <w:p w14:paraId="402C3BAD" w14:textId="77777777" w:rsidR="00B41185" w:rsidRDefault="00B41185" w:rsidP="00B41185">
      <w:pPr>
        <w:ind w:left="240" w:firstLine="480"/>
      </w:pPr>
      <w:r>
        <w:rPr>
          <w:rFonts w:hint="eastAsia"/>
        </w:rPr>
        <w:t>不同</w:t>
      </w:r>
      <w:r>
        <w:t>VLAN的主机（如PC0与PC1、PC2与PC3）无法通信（ping超时），实现了部门间的隔离需求。</w:t>
      </w:r>
    </w:p>
    <w:p w14:paraId="7BFA2E7D" w14:textId="77777777" w:rsidR="00B41185" w:rsidRDefault="00B41185" w:rsidP="00B41185">
      <w:pPr>
        <w:ind w:left="240" w:firstLine="480"/>
      </w:pPr>
    </w:p>
    <w:p w14:paraId="47D67F06" w14:textId="77777777" w:rsidR="00B41185" w:rsidRDefault="00B41185" w:rsidP="00B41185">
      <w:pPr>
        <w:ind w:left="240" w:firstLine="480"/>
      </w:pPr>
      <w:r>
        <w:rPr>
          <w:rFonts w:hint="eastAsia"/>
        </w:rPr>
        <w:t>通过将交换机间的连线改为“铜交叉”解决了初始连接问题，确保了物理链路的正常通信。</w:t>
      </w:r>
    </w:p>
    <w:p w14:paraId="0AD3EEB6" w14:textId="77777777" w:rsidR="00B41185" w:rsidRDefault="00B41185" w:rsidP="00B41185">
      <w:pPr>
        <w:ind w:left="240" w:firstLine="480"/>
      </w:pPr>
    </w:p>
    <w:p w14:paraId="717003BE" w14:textId="14EAA4B6" w:rsidR="00B41185" w:rsidRDefault="00B41185" w:rsidP="00975D1E">
      <w:pPr>
        <w:pStyle w:val="3"/>
        <w:rPr>
          <w:rFonts w:hint="eastAsia"/>
        </w:rPr>
      </w:pPr>
      <w:r>
        <w:rPr>
          <w:rFonts w:hint="eastAsia"/>
        </w:rPr>
        <w:t>(2)</w:t>
      </w:r>
      <w:r>
        <w:rPr>
          <w:rFonts w:hint="eastAsia"/>
        </w:rPr>
        <w:t>利用三层交换机实现</w:t>
      </w:r>
      <w:r>
        <w:t>VLAN间路由实验</w:t>
      </w:r>
    </w:p>
    <w:p w14:paraId="714C7267" w14:textId="77777777" w:rsidR="00B41185" w:rsidRDefault="00B41185" w:rsidP="00B41185">
      <w:pPr>
        <w:ind w:left="240" w:firstLine="480"/>
      </w:pPr>
      <w:r>
        <w:rPr>
          <w:rFonts w:hint="eastAsia"/>
        </w:rPr>
        <w:t>在二层交换机上成功配置</w:t>
      </w:r>
      <w:r>
        <w:t>VLAN2和VLAN3，并将端口划分到相应VLAN。</w:t>
      </w:r>
    </w:p>
    <w:p w14:paraId="1CCDC64B" w14:textId="77777777" w:rsidR="00B41185" w:rsidRDefault="00B41185" w:rsidP="00B41185">
      <w:pPr>
        <w:ind w:left="240" w:firstLine="480"/>
      </w:pPr>
    </w:p>
    <w:p w14:paraId="1D3CDBE1" w14:textId="77777777" w:rsidR="00B41185" w:rsidRDefault="00B41185" w:rsidP="00B41185">
      <w:pPr>
        <w:ind w:left="240" w:firstLine="480"/>
      </w:pPr>
      <w:r>
        <w:rPr>
          <w:rFonts w:hint="eastAsia"/>
        </w:rPr>
        <w:t>通过</w:t>
      </w:r>
      <w:r>
        <w:t>Trunk端口连接二层交换机与三层交换机，并启用802.1Q封装。</w:t>
      </w:r>
    </w:p>
    <w:p w14:paraId="42CBF5CB" w14:textId="77777777" w:rsidR="00B41185" w:rsidRDefault="00B41185" w:rsidP="00B41185">
      <w:pPr>
        <w:ind w:left="240" w:firstLine="480"/>
      </w:pPr>
    </w:p>
    <w:p w14:paraId="25A14949" w14:textId="77777777" w:rsidR="00B41185" w:rsidRDefault="00B41185" w:rsidP="00B41185">
      <w:pPr>
        <w:ind w:left="240" w:firstLine="480"/>
      </w:pPr>
      <w:r>
        <w:rPr>
          <w:rFonts w:hint="eastAsia"/>
        </w:rPr>
        <w:t>在三层交换机上为</w:t>
      </w:r>
      <w:r>
        <w:t>VLAN2和VLAN3配置虚拟接口IP地址（192.168.1.1和192.168.2.1），并开启路由功能。</w:t>
      </w:r>
    </w:p>
    <w:p w14:paraId="37853582" w14:textId="77777777" w:rsidR="00B41185" w:rsidRDefault="00B41185" w:rsidP="00B41185">
      <w:pPr>
        <w:ind w:left="240" w:firstLine="480"/>
      </w:pPr>
    </w:p>
    <w:p w14:paraId="3DD613D4" w14:textId="2038EA8C" w:rsidR="00B41185" w:rsidRDefault="00B41185" w:rsidP="00975D1E">
      <w:pPr>
        <w:pStyle w:val="4"/>
        <w:ind w:left="720"/>
        <w:rPr>
          <w:rFonts w:hint="eastAsia"/>
        </w:rPr>
      </w:pPr>
      <w:r>
        <w:rPr>
          <w:rFonts w:hint="eastAsia"/>
        </w:rPr>
        <w:t>测试结果表明：</w:t>
      </w:r>
    </w:p>
    <w:p w14:paraId="58C39271" w14:textId="77777777" w:rsidR="00B41185" w:rsidRDefault="00B41185" w:rsidP="00B41185">
      <w:pPr>
        <w:ind w:left="240" w:firstLine="480"/>
      </w:pPr>
      <w:r>
        <w:rPr>
          <w:rFonts w:hint="eastAsia"/>
        </w:rPr>
        <w:t>初始阶段，未配置默认网关和路由功能时，</w:t>
      </w:r>
      <w:r>
        <w:t>VLAN间无法通信（ping超时）。</w:t>
      </w:r>
    </w:p>
    <w:p w14:paraId="61D5DE80" w14:textId="77777777" w:rsidR="00B41185" w:rsidRDefault="00B41185" w:rsidP="00B41185">
      <w:pPr>
        <w:ind w:left="240" w:firstLine="480"/>
      </w:pPr>
    </w:p>
    <w:p w14:paraId="58114153" w14:textId="64C5D274" w:rsidR="00B15D47" w:rsidRDefault="00B41185" w:rsidP="00B41185">
      <w:pPr>
        <w:ind w:left="240" w:firstLine="480"/>
      </w:pPr>
      <w:r>
        <w:rPr>
          <w:rFonts w:hint="eastAsia"/>
        </w:rPr>
        <w:t>配置默认网关并开启</w:t>
      </w:r>
      <w:r>
        <w:t>ip routing后，路由表正确显示VLAN2和VLAN3的直连路由，VLAN间主机（如PC0与PC1）能够互相通信（ping通）。</w:t>
      </w:r>
    </w:p>
    <w:p w14:paraId="6C5241DA" w14:textId="77777777" w:rsidR="00975D1E" w:rsidRDefault="00975D1E" w:rsidP="00B41185">
      <w:pPr>
        <w:ind w:left="240" w:firstLine="480"/>
        <w:rPr>
          <w:rFonts w:hint="eastAsia"/>
        </w:rPr>
      </w:pPr>
    </w:p>
    <w:p w14:paraId="2903E6C5" w14:textId="77777777" w:rsidR="00B15D47" w:rsidRDefault="00B15D47" w:rsidP="00B15D47">
      <w:pPr>
        <w:pStyle w:val="2"/>
        <w:ind w:left="240"/>
      </w:pPr>
      <w:r w:rsidRPr="00AD41C6">
        <w:rPr>
          <w:rFonts w:hint="eastAsia"/>
        </w:rPr>
        <w:t>六、实验总结</w:t>
      </w:r>
    </w:p>
    <w:p w14:paraId="0AD56FCC" w14:textId="3E7D1CDA" w:rsidR="00B41185" w:rsidRDefault="00B41185" w:rsidP="00B41185">
      <w:pPr>
        <w:pStyle w:val="3"/>
      </w:pPr>
      <w:r>
        <w:rPr>
          <w:rFonts w:hint="eastAsia"/>
        </w:rPr>
        <w:t xml:space="preserve">(1) </w:t>
      </w:r>
      <w:r>
        <w:rPr>
          <w:rFonts w:hint="eastAsia"/>
        </w:rPr>
        <w:t>遇到的问题及解决过程</w:t>
      </w:r>
    </w:p>
    <w:p w14:paraId="392EAC24" w14:textId="77777777" w:rsidR="00B41185" w:rsidRDefault="00B41185" w:rsidP="00B41185">
      <w:pPr>
        <w:ind w:left="240" w:firstLine="480"/>
      </w:pPr>
      <w:r>
        <w:rPr>
          <w:rFonts w:hint="eastAsia"/>
        </w:rPr>
        <w:t>问题1</w:t>
      </w:r>
      <w:r>
        <w:t>：初始连接交换机时，连线显示红色，ping测试失败。</w:t>
      </w:r>
    </w:p>
    <w:p w14:paraId="4E8EC269" w14:textId="77777777" w:rsidR="00B41185" w:rsidRDefault="00B41185" w:rsidP="00B41185">
      <w:pPr>
        <w:ind w:left="240" w:firstLine="480"/>
      </w:pPr>
    </w:p>
    <w:p w14:paraId="55C50E1C" w14:textId="77777777" w:rsidR="00B41185" w:rsidRDefault="00B41185" w:rsidP="00B41185">
      <w:pPr>
        <w:ind w:left="240" w:firstLine="480"/>
      </w:pPr>
      <w:r>
        <w:rPr>
          <w:rFonts w:hint="eastAsia"/>
        </w:rPr>
        <w:t>解决过程：意识到直连线不适用于交换机间连接，改为“铜交叉”线后问题解决。</w:t>
      </w:r>
    </w:p>
    <w:p w14:paraId="5DF5C1E7" w14:textId="77777777" w:rsidR="00B41185" w:rsidRDefault="00B41185" w:rsidP="00B41185">
      <w:pPr>
        <w:ind w:left="240" w:firstLine="480"/>
      </w:pPr>
    </w:p>
    <w:p w14:paraId="0E3F57D1" w14:textId="77777777" w:rsidR="00B41185" w:rsidRPr="00B41185" w:rsidRDefault="00B41185" w:rsidP="00B41185">
      <w:pPr>
        <w:ind w:left="240" w:firstLine="480"/>
        <w:rPr>
          <w:rFonts w:hint="eastAsia"/>
        </w:rPr>
      </w:pPr>
    </w:p>
    <w:p w14:paraId="381C9A61" w14:textId="44D81AF1" w:rsidR="00B41185" w:rsidRDefault="00B41185" w:rsidP="00B41185">
      <w:pPr>
        <w:ind w:left="240" w:firstLine="480"/>
      </w:pPr>
      <w:r>
        <w:rPr>
          <w:rFonts w:hint="eastAsia"/>
        </w:rPr>
        <w:t>问题</w:t>
      </w:r>
      <w:r>
        <w:rPr>
          <w:rFonts w:hint="eastAsia"/>
        </w:rPr>
        <w:t>2</w:t>
      </w:r>
      <w:r>
        <w:t>：在配置三层交换机时，未配置默认网关和开启ip routing功能，导致路由表为空，VLAN间无法通信。</w:t>
      </w:r>
    </w:p>
    <w:p w14:paraId="3C5B3E73" w14:textId="77777777" w:rsidR="00B41185" w:rsidRDefault="00B41185" w:rsidP="00B41185">
      <w:pPr>
        <w:ind w:left="240" w:firstLine="480"/>
      </w:pPr>
    </w:p>
    <w:p w14:paraId="137798FF" w14:textId="77777777" w:rsidR="00B41185" w:rsidRDefault="00B41185" w:rsidP="00B41185">
      <w:pPr>
        <w:ind w:left="240" w:firstLine="480"/>
      </w:pPr>
      <w:r>
        <w:rPr>
          <w:rFonts w:hint="eastAsia"/>
        </w:rPr>
        <w:t>解决过程：通过查阅资料和实验指导，发现需为三层交换机配置默认网关（</w:t>
      </w:r>
      <w:r>
        <w:t>ip default-gateway）并在VLAN接口下启用ip routing，最终路由表正常显示，VLAN间通信成功。</w:t>
      </w:r>
    </w:p>
    <w:p w14:paraId="1354BC56" w14:textId="77777777" w:rsidR="00B41185" w:rsidRDefault="00B41185" w:rsidP="00B41185">
      <w:pPr>
        <w:ind w:left="240" w:firstLine="480"/>
      </w:pPr>
    </w:p>
    <w:p w14:paraId="34C9F5AD" w14:textId="2E74B937" w:rsidR="00B41185" w:rsidRDefault="00B41185" w:rsidP="00B41185">
      <w:pPr>
        <w:pStyle w:val="3"/>
      </w:pPr>
      <w:r>
        <w:rPr>
          <w:rFonts w:hint="eastAsia"/>
        </w:rPr>
        <w:t xml:space="preserve">(2) </w:t>
      </w:r>
      <w:r>
        <w:rPr>
          <w:rFonts w:hint="eastAsia"/>
        </w:rPr>
        <w:t>实验体会</w:t>
      </w:r>
    </w:p>
    <w:p w14:paraId="42E2BDCC" w14:textId="77777777" w:rsidR="00B41185" w:rsidRDefault="00B41185" w:rsidP="00B41185">
      <w:pPr>
        <w:ind w:left="240" w:firstLine="480"/>
      </w:pPr>
    </w:p>
    <w:p w14:paraId="0F980DAF" w14:textId="77777777" w:rsidR="00B41185" w:rsidRDefault="00B41185" w:rsidP="00B41185">
      <w:pPr>
        <w:ind w:left="240" w:firstLine="480"/>
      </w:pPr>
      <w:r>
        <w:rPr>
          <w:rFonts w:hint="eastAsia"/>
        </w:rPr>
        <w:t>通过本次实验，深入理解了</w:t>
      </w:r>
      <w:r>
        <w:t>VLAN的划分、Trunk端口的作用以及三层交换机实现VLAN间路由的原理。</w:t>
      </w:r>
    </w:p>
    <w:p w14:paraId="5751AC7E" w14:textId="77777777" w:rsidR="00B41185" w:rsidRDefault="00B41185" w:rsidP="00B41185">
      <w:pPr>
        <w:ind w:left="240" w:firstLine="480"/>
      </w:pPr>
    </w:p>
    <w:p w14:paraId="73534745" w14:textId="77777777" w:rsidR="00B41185" w:rsidRDefault="00B41185" w:rsidP="00B41185">
      <w:pPr>
        <w:ind w:left="240" w:firstLine="480"/>
      </w:pPr>
      <w:r>
        <w:rPr>
          <w:rFonts w:hint="eastAsia"/>
        </w:rPr>
        <w:t>掌握了</w:t>
      </w:r>
      <w:r>
        <w:t>VLAN配置的基本命令（如vlan、switchport access、</w:t>
      </w:r>
      <w:r>
        <w:lastRenderedPageBreak/>
        <w:t>switchport mode trunk）和三层交换机路由功能的配置方法。</w:t>
      </w:r>
    </w:p>
    <w:p w14:paraId="5CE218AD" w14:textId="77777777" w:rsidR="00B41185" w:rsidRDefault="00B41185" w:rsidP="00B41185">
      <w:pPr>
        <w:ind w:left="240" w:firstLine="480"/>
      </w:pPr>
    </w:p>
    <w:p w14:paraId="68D9935D" w14:textId="77777777" w:rsidR="00B41185" w:rsidRDefault="00B41185" w:rsidP="00B41185">
      <w:pPr>
        <w:ind w:left="240" w:firstLine="480"/>
      </w:pPr>
      <w:r>
        <w:rPr>
          <w:rFonts w:hint="eastAsia"/>
        </w:rPr>
        <w:t>认识到实际网络中，物理层连接（如线缆类型）和逻辑配置（如路由功能）缺一不可，需综合考虑。</w:t>
      </w:r>
    </w:p>
    <w:p w14:paraId="7DF753E9" w14:textId="77777777" w:rsidR="00B41185" w:rsidRDefault="00B41185" w:rsidP="00B41185">
      <w:pPr>
        <w:ind w:left="240" w:firstLine="480"/>
      </w:pPr>
    </w:p>
    <w:p w14:paraId="145B1EE3" w14:textId="5A7AA765" w:rsidR="00B41185" w:rsidRDefault="00B41185" w:rsidP="00B41185">
      <w:pPr>
        <w:pStyle w:val="3"/>
      </w:pPr>
      <w:r>
        <w:rPr>
          <w:rFonts w:hint="eastAsia"/>
        </w:rPr>
        <w:t xml:space="preserve">(3) </w:t>
      </w:r>
      <w:r>
        <w:rPr>
          <w:rFonts w:hint="eastAsia"/>
        </w:rPr>
        <w:t>实验改进建议</w:t>
      </w:r>
    </w:p>
    <w:p w14:paraId="06BCAD14" w14:textId="77777777" w:rsidR="00B41185" w:rsidRDefault="00B41185" w:rsidP="00B41185">
      <w:pPr>
        <w:ind w:left="240" w:firstLine="480"/>
      </w:pPr>
    </w:p>
    <w:p w14:paraId="0F489E1A" w14:textId="77777777" w:rsidR="00B41185" w:rsidRDefault="00B41185" w:rsidP="00B41185">
      <w:pPr>
        <w:ind w:left="240" w:firstLine="480"/>
      </w:pPr>
      <w:r>
        <w:rPr>
          <w:rFonts w:hint="eastAsia"/>
        </w:rPr>
        <w:t>在实验指导中可提前说明交换机间连接的线缆类型要求，避免因物理层问题浪费时间。</w:t>
      </w:r>
    </w:p>
    <w:p w14:paraId="6FE60A02" w14:textId="77777777" w:rsidR="00B41185" w:rsidRDefault="00B41185" w:rsidP="00B41185">
      <w:pPr>
        <w:ind w:left="240" w:firstLine="480"/>
      </w:pPr>
    </w:p>
    <w:p w14:paraId="671AE244" w14:textId="77777777" w:rsidR="00B41185" w:rsidRDefault="00B41185" w:rsidP="00B41185">
      <w:pPr>
        <w:ind w:left="240" w:firstLine="480"/>
      </w:pPr>
      <w:r>
        <w:rPr>
          <w:rFonts w:hint="eastAsia"/>
        </w:rPr>
        <w:t>增加对三层交换机路由表功能的详细解释，帮助学生更直观地理解路由表的作用和配置方法。</w:t>
      </w:r>
    </w:p>
    <w:p w14:paraId="0D672824" w14:textId="77777777" w:rsidR="00B41185" w:rsidRDefault="00B41185" w:rsidP="00B41185">
      <w:pPr>
        <w:ind w:left="240" w:firstLine="480"/>
      </w:pPr>
    </w:p>
    <w:p w14:paraId="15B8D056" w14:textId="497BB3F6" w:rsidR="00B15D47" w:rsidRDefault="00B41185" w:rsidP="00B41185">
      <w:pPr>
        <w:ind w:left="240" w:firstLine="480"/>
      </w:pPr>
      <w:r>
        <w:rPr>
          <w:rFonts w:hint="eastAsia"/>
        </w:rPr>
        <w:t>可扩展实验内容，例如引入</w:t>
      </w:r>
      <w:r>
        <w:t>VTP协议或动态路由协议（如OSPF），进一步模拟复杂网络环境。</w:t>
      </w:r>
    </w:p>
    <w:p w14:paraId="7DF27D02" w14:textId="77777777" w:rsidR="00975D1E" w:rsidRPr="00B15D47" w:rsidRDefault="00975D1E" w:rsidP="00B41185">
      <w:pPr>
        <w:ind w:left="240" w:firstLine="480"/>
        <w:rPr>
          <w:rFonts w:hint="eastAsia"/>
        </w:rPr>
      </w:pPr>
    </w:p>
    <w:p w14:paraId="6E1D32A1" w14:textId="77777777" w:rsidR="00B15D47" w:rsidRDefault="00B15D47" w:rsidP="00B15D47">
      <w:pPr>
        <w:pStyle w:val="2"/>
        <w:ind w:left="240"/>
      </w:pPr>
      <w:r w:rsidRPr="00AD41C6">
        <w:rPr>
          <w:rFonts w:hint="eastAsia"/>
        </w:rPr>
        <w:t>七、参考资料</w:t>
      </w:r>
    </w:p>
    <w:p w14:paraId="58C6C58F" w14:textId="77777777" w:rsidR="007D33C0" w:rsidRDefault="007D33C0" w:rsidP="007D33C0">
      <w:pPr>
        <w:ind w:left="240" w:firstLine="480"/>
      </w:pPr>
      <w:r>
        <w:rPr>
          <w:rFonts w:hint="eastAsia"/>
        </w:rPr>
        <w:t>1.</w:t>
      </w:r>
      <w:r w:rsidRPr="00AD41C6">
        <w:t>《计算机网络（第7版）》谢希仁编著，电子工业出版社</w:t>
      </w:r>
    </w:p>
    <w:p w14:paraId="3A1A26AE" w14:textId="77777777" w:rsidR="006C4318" w:rsidRPr="00AD41C6" w:rsidRDefault="006C4318" w:rsidP="007D33C0">
      <w:pPr>
        <w:ind w:left="240" w:firstLine="480"/>
        <w:rPr>
          <w:rFonts w:hint="eastAsia"/>
        </w:rPr>
      </w:pPr>
    </w:p>
    <w:p w14:paraId="771BC21B" w14:textId="77777777" w:rsidR="006C4318" w:rsidRDefault="007D33C0" w:rsidP="007D33C0">
      <w:pPr>
        <w:ind w:left="240" w:firstLine="480"/>
      </w:pPr>
      <w:r>
        <w:rPr>
          <w:rFonts w:hint="eastAsia"/>
        </w:rPr>
        <w:t xml:space="preserve">2. </w:t>
      </w:r>
      <w:r w:rsidRPr="00AD41C6">
        <w:t>Cisco Packet Tracer 6.2官方帮助文档</w:t>
      </w:r>
    </w:p>
    <w:p w14:paraId="5C95D38B" w14:textId="5EAEE889" w:rsidR="007D33C0" w:rsidRDefault="007D33C0" w:rsidP="007D33C0">
      <w:pPr>
        <w:ind w:left="240" w:firstLine="480"/>
      </w:pPr>
      <w:hyperlink r:id="rId28" w:history="1">
        <w:r w:rsidRPr="00AD41C6">
          <w:rPr>
            <w:color w:val="0000FF"/>
            <w:u w:val="single"/>
          </w:rPr>
          <w:t>https://www.netacad.com</w:t>
        </w:r>
      </w:hyperlink>
    </w:p>
    <w:p w14:paraId="0663EE7C" w14:textId="77777777" w:rsidR="006C4318" w:rsidRPr="00AD41C6" w:rsidRDefault="006C4318" w:rsidP="007D33C0">
      <w:pPr>
        <w:ind w:left="240" w:firstLine="480"/>
      </w:pPr>
    </w:p>
    <w:p w14:paraId="2749736D" w14:textId="77777777" w:rsidR="006C4318" w:rsidRDefault="007D33C0" w:rsidP="007D33C0">
      <w:pPr>
        <w:ind w:left="240" w:firstLine="480"/>
      </w:pPr>
      <w:r>
        <w:rPr>
          <w:rFonts w:hint="eastAsia"/>
        </w:rPr>
        <w:t>3.</w:t>
      </w:r>
      <w:r>
        <w:t>IEEE 802.1Q标准</w:t>
      </w:r>
    </w:p>
    <w:p w14:paraId="76C04D76" w14:textId="4A68909E" w:rsidR="006C4318" w:rsidRDefault="006C4318" w:rsidP="007D33C0">
      <w:pPr>
        <w:ind w:left="240" w:firstLine="480"/>
        <w:rPr>
          <w:color w:val="0000FF"/>
          <w:u w:val="single"/>
        </w:rPr>
      </w:pPr>
      <w:hyperlink r:id="rId29" w:history="1">
        <w:r w:rsidRPr="006C4318">
          <w:rPr>
            <w:color w:val="0000FF"/>
            <w:u w:val="single"/>
          </w:rPr>
          <w:t>https://standards.ieee.org/ieee/802.1Q/10323/</w:t>
        </w:r>
      </w:hyperlink>
    </w:p>
    <w:p w14:paraId="76CFF28E" w14:textId="77777777" w:rsidR="006C4318" w:rsidRDefault="006C4318" w:rsidP="007D33C0">
      <w:pPr>
        <w:ind w:left="240" w:firstLine="480"/>
      </w:pPr>
    </w:p>
    <w:p w14:paraId="22961161" w14:textId="4E14A11F" w:rsidR="006C4318" w:rsidRDefault="007D33C0" w:rsidP="007D33C0">
      <w:pPr>
        <w:ind w:left="240" w:firstLine="480"/>
      </w:pPr>
      <w:r>
        <w:rPr>
          <w:rFonts w:hint="eastAsia"/>
        </w:rPr>
        <w:t>4.</w:t>
      </w:r>
      <w:r>
        <w:t>交换机配置手册《Catalyst</w:t>
      </w:r>
      <w:r w:rsidR="006C4318">
        <w:rPr>
          <w:rFonts w:hint="eastAsia"/>
        </w:rPr>
        <w:t xml:space="preserve"> </w:t>
      </w:r>
      <w:r>
        <w:t>2960</w:t>
      </w:r>
      <w:r w:rsidR="006C4318">
        <w:rPr>
          <w:rFonts w:hint="eastAsia"/>
        </w:rPr>
        <w:t xml:space="preserve"> </w:t>
      </w:r>
      <w:r>
        <w:t>Series Switch Configuration Guide》</w:t>
      </w:r>
    </w:p>
    <w:p w14:paraId="7618596C" w14:textId="409B5844" w:rsidR="007D33C0" w:rsidRPr="00AD41C6" w:rsidRDefault="006C4318" w:rsidP="007D33C0">
      <w:pPr>
        <w:ind w:left="240" w:firstLine="480"/>
        <w:rPr>
          <w:rFonts w:ascii="Times New Roman" w:hAnsi="Times New Roman" w:cs="Times New Roman" w:hint="eastAsia"/>
          <w:szCs w:val="24"/>
          <w14:ligatures w14:val="none"/>
        </w:rPr>
      </w:pPr>
      <w:hyperlink r:id="rId30" w:history="1">
        <w:r w:rsidRPr="006C4318">
          <w:rPr>
            <w:color w:val="0000FF"/>
            <w:u w:val="single"/>
          </w:rPr>
          <w:t>https://www.cisco.com/c/en/us/td/docs/switches/lan/catalyst2960/software/release/12-2_37_se/configuration/guide/scg/swqos.html</w:t>
        </w:r>
      </w:hyperlink>
    </w:p>
    <w:p w14:paraId="05BE98CA" w14:textId="77777777" w:rsidR="00975D1E" w:rsidRPr="007D33C0" w:rsidRDefault="00975D1E" w:rsidP="00975D1E">
      <w:pPr>
        <w:ind w:left="240" w:firstLine="480"/>
        <w:rPr>
          <w:rFonts w:hint="eastAsia"/>
        </w:rPr>
      </w:pPr>
    </w:p>
    <w:p w14:paraId="712C3DF3" w14:textId="77777777" w:rsidR="00B15D47" w:rsidRPr="00B15D47" w:rsidRDefault="00B15D47" w:rsidP="00B15D47">
      <w:pPr>
        <w:ind w:left="240" w:firstLine="480"/>
      </w:pPr>
    </w:p>
    <w:p w14:paraId="49519008" w14:textId="77777777" w:rsidR="007F26B6" w:rsidRPr="00B15D47" w:rsidRDefault="007F26B6" w:rsidP="008B7A8A">
      <w:pPr>
        <w:ind w:left="240" w:firstLine="480"/>
      </w:pPr>
    </w:p>
    <w:sectPr w:rsidR="007F26B6" w:rsidRPr="00B15D4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47628C"/>
    <w:multiLevelType w:val="multilevel"/>
    <w:tmpl w:val="C4544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218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122"/>
    <w:rsid w:val="0001413A"/>
    <w:rsid w:val="00023E02"/>
    <w:rsid w:val="00045058"/>
    <w:rsid w:val="00073B1E"/>
    <w:rsid w:val="001A2D34"/>
    <w:rsid w:val="00240178"/>
    <w:rsid w:val="002A5428"/>
    <w:rsid w:val="002C33EE"/>
    <w:rsid w:val="003153ED"/>
    <w:rsid w:val="0034224C"/>
    <w:rsid w:val="003818F8"/>
    <w:rsid w:val="003824BA"/>
    <w:rsid w:val="004377E3"/>
    <w:rsid w:val="004A18B9"/>
    <w:rsid w:val="005602D8"/>
    <w:rsid w:val="006C4318"/>
    <w:rsid w:val="006C752A"/>
    <w:rsid w:val="006D4D6A"/>
    <w:rsid w:val="006E6867"/>
    <w:rsid w:val="00701DFB"/>
    <w:rsid w:val="00741E18"/>
    <w:rsid w:val="007D33C0"/>
    <w:rsid w:val="007F26B6"/>
    <w:rsid w:val="0083016F"/>
    <w:rsid w:val="008311DA"/>
    <w:rsid w:val="00835B52"/>
    <w:rsid w:val="008B7A8A"/>
    <w:rsid w:val="00932084"/>
    <w:rsid w:val="009644CC"/>
    <w:rsid w:val="00975D1E"/>
    <w:rsid w:val="00A411B3"/>
    <w:rsid w:val="00A92EB7"/>
    <w:rsid w:val="00AC6467"/>
    <w:rsid w:val="00AD41C6"/>
    <w:rsid w:val="00B14BA7"/>
    <w:rsid w:val="00B15D47"/>
    <w:rsid w:val="00B41185"/>
    <w:rsid w:val="00B54474"/>
    <w:rsid w:val="00BB5C23"/>
    <w:rsid w:val="00C7112F"/>
    <w:rsid w:val="00C82ED5"/>
    <w:rsid w:val="00D34ED7"/>
    <w:rsid w:val="00D55FC0"/>
    <w:rsid w:val="00D72446"/>
    <w:rsid w:val="00D72824"/>
    <w:rsid w:val="00DB6122"/>
    <w:rsid w:val="00DD4896"/>
    <w:rsid w:val="00DE4BC4"/>
    <w:rsid w:val="00E132AC"/>
    <w:rsid w:val="00E26BF4"/>
    <w:rsid w:val="00E35408"/>
    <w:rsid w:val="00E42440"/>
    <w:rsid w:val="00E9056E"/>
    <w:rsid w:val="00EA4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EE3591"/>
  <w15:chartTrackingRefBased/>
  <w15:docId w15:val="{AD8AB0E3-6356-4B87-B88B-78697D6E9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5C23"/>
    <w:pPr>
      <w:widowControl w:val="0"/>
      <w:ind w:leftChars="100" w:left="100" w:firstLineChars="200" w:firstLine="200"/>
      <w:jc w:val="both"/>
    </w:pPr>
    <w:rPr>
      <w:rFonts w:ascii="宋体"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D55FC0"/>
    <w:pPr>
      <w:keepNext/>
      <w:keepLines/>
      <w:spacing w:before="160" w:after="160"/>
      <w:ind w:firstLineChars="0" w:firstLine="0"/>
      <w:outlineLvl w:val="0"/>
    </w:pPr>
    <w:rPr>
      <w:rFonts w:asciiTheme="majorHAnsi" w:hAnsiTheme="majorHAnsi" w:cstheme="majorBidi"/>
      <w:b/>
      <w:sz w:val="44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55FC0"/>
    <w:pPr>
      <w:keepNext/>
      <w:keepLines/>
      <w:spacing w:before="80" w:after="80"/>
      <w:ind w:firstLineChars="0" w:firstLine="0"/>
      <w:outlineLvl w:val="1"/>
    </w:pPr>
    <w:rPr>
      <w:rFonts w:asciiTheme="majorHAnsi" w:hAnsiTheme="majorHAnsi" w:cstheme="majorBidi"/>
      <w:b/>
      <w:sz w:val="36"/>
      <w:szCs w:val="40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D55FC0"/>
    <w:pPr>
      <w:keepNext/>
      <w:keepLines/>
      <w:spacing w:before="80" w:after="80"/>
      <w:ind w:leftChars="200" w:left="480" w:firstLineChars="0" w:firstLine="0"/>
      <w:outlineLvl w:val="2"/>
    </w:pPr>
    <w:rPr>
      <w:rFonts w:hAnsiTheme="majorHAnsi" w:cstheme="majorBidi"/>
      <w:b/>
      <w:color w:val="262626" w:themeColor="text1" w:themeTint="D9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D55FC0"/>
    <w:pPr>
      <w:keepNext/>
      <w:keepLines/>
      <w:spacing w:before="40" w:after="40"/>
      <w:ind w:leftChars="300" w:left="300" w:firstLineChars="0" w:firstLine="0"/>
      <w:outlineLvl w:val="3"/>
    </w:pPr>
    <w:rPr>
      <w:rFonts w:cstheme="majorBidi"/>
      <w:b/>
      <w:color w:val="0D0D0D" w:themeColor="text1" w:themeTint="F2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D55FC0"/>
    <w:pPr>
      <w:keepNext/>
      <w:keepLines/>
      <w:ind w:leftChars="300" w:left="300" w:firstLineChars="0" w:firstLine="0"/>
      <w:outlineLvl w:val="4"/>
    </w:pPr>
    <w:rPr>
      <w:rFonts w:cstheme="majorBidi"/>
      <w:b/>
      <w:sz w:val="28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41C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41C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41C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41C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55FC0"/>
    <w:rPr>
      <w:rFonts w:asciiTheme="majorHAnsi" w:eastAsia="宋体" w:hAnsiTheme="majorHAnsi" w:cstheme="majorBidi"/>
      <w:b/>
      <w:sz w:val="44"/>
      <w:szCs w:val="48"/>
    </w:rPr>
  </w:style>
  <w:style w:type="character" w:customStyle="1" w:styleId="20">
    <w:name w:val="标题 2 字符"/>
    <w:basedOn w:val="a0"/>
    <w:link w:val="2"/>
    <w:uiPriority w:val="9"/>
    <w:rsid w:val="00D55FC0"/>
    <w:rPr>
      <w:rFonts w:asciiTheme="majorHAnsi" w:eastAsia="宋体" w:hAnsiTheme="majorHAnsi" w:cstheme="majorBidi"/>
      <w:b/>
      <w:sz w:val="36"/>
      <w:szCs w:val="40"/>
    </w:rPr>
  </w:style>
  <w:style w:type="character" w:customStyle="1" w:styleId="30">
    <w:name w:val="标题 3 字符"/>
    <w:basedOn w:val="a0"/>
    <w:link w:val="3"/>
    <w:uiPriority w:val="9"/>
    <w:rsid w:val="00D55FC0"/>
    <w:rPr>
      <w:rFonts w:ascii="宋体" w:eastAsia="宋体" w:hAnsiTheme="majorHAnsi" w:cstheme="majorBidi"/>
      <w:b/>
      <w:color w:val="262626" w:themeColor="text1" w:themeTint="D9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D55FC0"/>
    <w:rPr>
      <w:rFonts w:ascii="宋体" w:eastAsia="宋体" w:cstheme="majorBidi"/>
      <w:b/>
      <w:color w:val="0D0D0D" w:themeColor="text1" w:themeTint="F2"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D55FC0"/>
    <w:rPr>
      <w:rFonts w:ascii="宋体" w:eastAsia="宋体" w:cstheme="majorBidi"/>
      <w:b/>
      <w:sz w:val="28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D41C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D41C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D41C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D41C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D41C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D4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41C6"/>
    <w:pPr>
      <w:numPr>
        <w:ilvl w:val="1"/>
      </w:numPr>
      <w:spacing w:after="160"/>
      <w:ind w:leftChars="100" w:left="100"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D41C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D41C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D41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D41C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D41C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D41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D41C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D41C6"/>
    <w:rPr>
      <w:b/>
      <w:bCs/>
      <w:smallCaps/>
      <w:color w:val="0F4761" w:themeColor="accent1" w:themeShade="BF"/>
      <w:spacing w:val="5"/>
    </w:rPr>
  </w:style>
  <w:style w:type="paragraph" w:customStyle="1" w:styleId="11">
    <w:name w:val="标题1"/>
    <w:basedOn w:val="a"/>
    <w:link w:val="title"/>
    <w:qFormat/>
    <w:rsid w:val="00B15D47"/>
    <w:pPr>
      <w:keepNext/>
      <w:keepLines/>
      <w:ind w:left="240" w:firstLine="643"/>
      <w:jc w:val="center"/>
      <w:outlineLvl w:val="0"/>
    </w:pPr>
    <w:rPr>
      <w:rFonts w:ascii="Times New Roman" w:hAnsi="Times New Roman" w:cs="Times New Roman"/>
      <w:b/>
      <w:bCs/>
      <w:kern w:val="44"/>
      <w:sz w:val="32"/>
      <w:szCs w:val="44"/>
      <w14:ligatures w14:val="none"/>
    </w:rPr>
  </w:style>
  <w:style w:type="character" w:customStyle="1" w:styleId="title">
    <w:name w:val="title 字符"/>
    <w:basedOn w:val="a0"/>
    <w:link w:val="11"/>
    <w:rsid w:val="00B15D47"/>
    <w:rPr>
      <w:rFonts w:ascii="Times New Roman" w:eastAsia="宋体" w:hAnsi="Times New Roman" w:cs="Times New Roman"/>
      <w:b/>
      <w:bCs/>
      <w:kern w:val="44"/>
      <w:sz w:val="32"/>
      <w:szCs w:val="44"/>
      <w14:ligatures w14:val="none"/>
    </w:rPr>
  </w:style>
  <w:style w:type="paragraph" w:customStyle="1" w:styleId="ae">
    <w:name w:val="实验报告"/>
    <w:basedOn w:val="a"/>
    <w:link w:val="af"/>
    <w:qFormat/>
    <w:rsid w:val="00B15D47"/>
    <w:pPr>
      <w:adjustRightInd w:val="0"/>
      <w:snapToGrid w:val="0"/>
      <w:ind w:firstLineChars="0" w:firstLine="0"/>
      <w:jc w:val="center"/>
    </w:pPr>
    <w:rPr>
      <w:rFonts w:ascii="华文新魏" w:eastAsia="华文新魏" w:hAnsi="Times New Roman" w:cs="Times New Roman"/>
      <w:b/>
      <w:spacing w:val="20"/>
      <w:sz w:val="52"/>
      <w:szCs w:val="52"/>
      <w14:ligatures w14:val="none"/>
    </w:rPr>
  </w:style>
  <w:style w:type="character" w:customStyle="1" w:styleId="af">
    <w:name w:val="实验报告 字符"/>
    <w:basedOn w:val="a0"/>
    <w:link w:val="ae"/>
    <w:rsid w:val="00B15D47"/>
    <w:rPr>
      <w:rFonts w:ascii="华文新魏" w:eastAsia="华文新魏" w:hAnsi="Times New Roman" w:cs="Times New Roman"/>
      <w:b/>
      <w:spacing w:val="20"/>
      <w:sz w:val="52"/>
      <w:szCs w:val="52"/>
      <w14:ligatures w14:val="none"/>
    </w:rPr>
  </w:style>
  <w:style w:type="paragraph" w:customStyle="1" w:styleId="af0">
    <w:name w:val="不缩进正文"/>
    <w:basedOn w:val="a"/>
    <w:link w:val="af1"/>
    <w:qFormat/>
    <w:rsid w:val="00B15D47"/>
    <w:pPr>
      <w:adjustRightInd w:val="0"/>
      <w:snapToGrid w:val="0"/>
      <w:spacing w:line="288" w:lineRule="auto"/>
      <w:ind w:left="240" w:firstLineChars="0" w:firstLine="0"/>
    </w:pPr>
    <w:rPr>
      <w:rFonts w:ascii="Times New Roman" w:hAnsi="Times New Roman" w:cs="Times New Roman"/>
      <w:szCs w:val="24"/>
      <w14:ligatures w14:val="none"/>
    </w:rPr>
  </w:style>
  <w:style w:type="character" w:customStyle="1" w:styleId="af1">
    <w:name w:val="不缩进正文 字符"/>
    <w:basedOn w:val="a0"/>
    <w:link w:val="af0"/>
    <w:rsid w:val="00B15D47"/>
    <w:rPr>
      <w:rFonts w:ascii="Times New Roman" w:eastAsia="宋体" w:hAnsi="Times New Roman" w:cs="Times New Roman"/>
      <w:sz w:val="24"/>
      <w:szCs w:val="24"/>
      <w14:ligatures w14:val="none"/>
    </w:rPr>
  </w:style>
  <w:style w:type="table" w:styleId="af2">
    <w:name w:val="Table Grid"/>
    <w:basedOn w:val="a1"/>
    <w:uiPriority w:val="39"/>
    <w:rsid w:val="00B544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Hyperlink"/>
    <w:basedOn w:val="a0"/>
    <w:uiPriority w:val="99"/>
    <w:unhideWhenUsed/>
    <w:rsid w:val="006C4318"/>
    <w:rPr>
      <w:color w:val="467886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6C43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057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5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4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7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4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66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3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8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9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6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hyperlink" Target="https://standards.ieee.org/ieee/802.1Q/10323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hyperlink" Target="https://www.netacad.com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hyperlink" Target="https://www.cisco.com/c/en/us/td/docs/switches/lan/catalyst2960/software/release/12-2_37_se/configuration/guide/scg/swqos.html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34084\Documents\&#33258;&#23450;&#20041;%20Office%20&#27169;&#26495;\&#35745;&#32593;&#23454;&#39564;&#25253;&#21578;&#26679;&#24335;&#26495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计网实验报告样式板.dotx</Template>
  <TotalTime>244</TotalTime>
  <Pages>22</Pages>
  <Words>2545</Words>
  <Characters>5379</Characters>
  <Application>Microsoft Office Word</Application>
  <DocSecurity>0</DocSecurity>
  <Lines>355</Lines>
  <Paragraphs>221</Paragraphs>
  <ScaleCrop>false</ScaleCrop>
  <Company/>
  <LinksUpToDate>false</LinksUpToDate>
  <CharactersWithSpaces>5739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绝迹的星</dc:creator>
  <cp:keywords/>
  <dc:description/>
  <cp:lastModifiedBy>星 绝迹的</cp:lastModifiedBy>
  <cp:revision>15</cp:revision>
  <cp:lastPrinted>2025-05-09T07:58:00Z</cp:lastPrinted>
  <dcterms:created xsi:type="dcterms:W3CDTF">2025-05-08T11:39:00Z</dcterms:created>
  <dcterms:modified xsi:type="dcterms:W3CDTF">2025-05-09T07:59:00Z</dcterms:modified>
</cp:coreProperties>
</file>