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45E0" w14:textId="77777777" w:rsidR="00B15D47" w:rsidRDefault="00B15D47" w:rsidP="00B15D47">
      <w:pPr>
        <w:pStyle w:val="ae"/>
        <w:ind w:left="240"/>
      </w:pPr>
      <w:r w:rsidRPr="00AD41C6">
        <w:rPr>
          <w:rFonts w:hint="eastAsia"/>
        </w:rPr>
        <w:t>《计算机网络》实验报告</w:t>
      </w:r>
    </w:p>
    <w:p w14:paraId="6CB87744" w14:textId="76CF42E9" w:rsidR="00B15D47" w:rsidRPr="00B15D47" w:rsidRDefault="00B15D47" w:rsidP="00B15D47">
      <w:pPr>
        <w:pStyle w:val="11"/>
      </w:pPr>
      <w:r w:rsidRPr="00B15D47">
        <w:rPr>
          <w:rFonts w:hint="eastAsia"/>
        </w:rPr>
        <w:t>实验（</w:t>
      </w:r>
      <w:r w:rsidR="00A93349">
        <w:rPr>
          <w:rFonts w:hint="eastAsia"/>
        </w:rPr>
        <w:t>3</w:t>
      </w:r>
      <w:r w:rsidRPr="00B15D47">
        <w:t>）</w:t>
      </w:r>
      <w:r w:rsidR="00A93349" w:rsidRPr="00A93349">
        <w:t>广域网综合</w:t>
      </w:r>
      <w:r w:rsidRPr="00B15D47">
        <w:t>实验</w:t>
      </w:r>
    </w:p>
    <w:p w14:paraId="7BC4642F" w14:textId="77777777" w:rsidR="00B15D47" w:rsidRPr="006C752A" w:rsidRDefault="00B15D47" w:rsidP="00B15D47">
      <w:pPr>
        <w:pStyle w:val="af0"/>
      </w:pPr>
      <w:r w:rsidRPr="006C752A">
        <w:rPr>
          <w:rFonts w:hint="eastAsia"/>
        </w:rPr>
        <w:t>学生姓名：</w:t>
      </w:r>
      <w:r w:rsidRPr="00B15D47">
        <w:rPr>
          <w:rFonts w:hint="eastAsia"/>
          <w:u w:val="single"/>
        </w:rPr>
        <w:t xml:space="preserve">  </w:t>
      </w:r>
      <w:r w:rsidRPr="00B15D47">
        <w:rPr>
          <w:rFonts w:hint="eastAsia"/>
          <w:u w:val="single"/>
        </w:rPr>
        <w:t>马星</w:t>
      </w:r>
      <w:r w:rsidRPr="00B15D47"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学</w:t>
      </w:r>
      <w:r w:rsidRPr="006C752A">
        <w:rPr>
          <w:rFonts w:hint="eastAsia"/>
        </w:rPr>
        <w:t xml:space="preserve"> </w:t>
      </w:r>
      <w:r w:rsidRPr="006C752A">
        <w:rPr>
          <w:rFonts w:hint="eastAsia"/>
        </w:rPr>
        <w:t>号：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 5418122020 </w:t>
      </w:r>
      <w:r>
        <w:rPr>
          <w:rFonts w:hint="eastAsia"/>
        </w:rPr>
        <w:t xml:space="preserve"> </w:t>
      </w:r>
      <w:r w:rsidRPr="006C752A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6C752A">
        <w:rPr>
          <w:rFonts w:hint="eastAsia"/>
        </w:rPr>
        <w:t>专业班级：</w:t>
      </w:r>
      <w:r w:rsidRPr="006C752A">
        <w:rPr>
          <w:rFonts w:hint="eastAsia"/>
        </w:rPr>
        <w:t xml:space="preserve"> </w:t>
      </w:r>
      <w:r w:rsidRPr="00B15D47">
        <w:rPr>
          <w:rFonts w:hint="eastAsia"/>
          <w:u w:val="single"/>
        </w:rPr>
        <w:t xml:space="preserve"> </w:t>
      </w:r>
      <w:r w:rsidRPr="00B15D47">
        <w:rPr>
          <w:rFonts w:hint="eastAsia"/>
          <w:u w:val="single"/>
        </w:rPr>
        <w:t>计科</w:t>
      </w:r>
      <w:r w:rsidRPr="00B15D47">
        <w:rPr>
          <w:rFonts w:hint="eastAsia"/>
          <w:u w:val="single"/>
        </w:rPr>
        <w:t>(</w:t>
      </w:r>
      <w:r w:rsidRPr="00B15D47">
        <w:rPr>
          <w:rFonts w:hint="eastAsia"/>
          <w:u w:val="single"/>
        </w:rPr>
        <w:t>卓越</w:t>
      </w:r>
      <w:r w:rsidRPr="00B15D47">
        <w:rPr>
          <w:rFonts w:hint="eastAsia"/>
          <w:u w:val="single"/>
        </w:rPr>
        <w:t>)221</w:t>
      </w:r>
      <w:r w:rsidRPr="00B15D47">
        <w:rPr>
          <w:rFonts w:hint="eastAsia"/>
          <w:u w:val="single"/>
        </w:rPr>
        <w:t>班</w:t>
      </w:r>
      <w:r w:rsidRPr="00B15D47">
        <w:rPr>
          <w:rFonts w:hint="eastAsia"/>
          <w:u w:val="single"/>
        </w:rPr>
        <w:t xml:space="preserve">  </w:t>
      </w:r>
      <w:r w:rsidRPr="006C752A">
        <w:rPr>
          <w:rFonts w:hint="eastAsia"/>
        </w:rPr>
        <w:t xml:space="preserve">     </w:t>
      </w:r>
    </w:p>
    <w:p w14:paraId="38446246" w14:textId="0DE2F99F" w:rsidR="00B15D47" w:rsidRPr="00B15D47" w:rsidRDefault="00B15D47" w:rsidP="00B15D47">
      <w:pPr>
        <w:pStyle w:val="af0"/>
      </w:pPr>
      <w:r w:rsidRPr="006C752A">
        <w:rPr>
          <w:rFonts w:hAnsi="宋体" w:hint="eastAsia"/>
        </w:rPr>
        <w:t>实验类型：</w:t>
      </w:r>
      <w:r w:rsidR="00CE36B1" w:rsidRPr="006C752A">
        <w:rPr>
          <w:rFonts w:hAnsi="宋体" w:hint="eastAsia"/>
        </w:rPr>
        <w:t>■</w:t>
      </w:r>
      <w:r w:rsidRPr="006C752A">
        <w:rPr>
          <w:rFonts w:hAnsi="宋体" w:hint="eastAsia"/>
        </w:rPr>
        <w:t>验证</w:t>
      </w:r>
      <w:r w:rsidRPr="006C752A">
        <w:rPr>
          <w:rFonts w:hAnsi="宋体" w:hint="eastAsia"/>
        </w:rPr>
        <w:t xml:space="preserve"> </w:t>
      </w:r>
      <w:r w:rsidR="00CE36B1" w:rsidRPr="006C752A">
        <w:rPr>
          <w:rFonts w:hAnsi="宋体"/>
        </w:rPr>
        <w:t>□</w:t>
      </w:r>
      <w:r w:rsidRPr="006C752A">
        <w:rPr>
          <w:rFonts w:hAnsi="宋体" w:hint="eastAsia"/>
        </w:rPr>
        <w:t>综合</w:t>
      </w:r>
      <w:r w:rsidRPr="006C752A">
        <w:rPr>
          <w:rFonts w:hAnsi="宋体" w:hint="eastAsia"/>
        </w:rPr>
        <w:t xml:space="preserve"> </w:t>
      </w:r>
      <w:r w:rsidR="00A93349" w:rsidRPr="006C752A">
        <w:rPr>
          <w:rFonts w:hAnsi="宋体"/>
        </w:rPr>
        <w:t>□</w:t>
      </w:r>
      <w:r w:rsidRPr="006C752A">
        <w:rPr>
          <w:rFonts w:hAnsi="宋体" w:hint="eastAsia"/>
        </w:rPr>
        <w:t>设计</w:t>
      </w:r>
      <w:r w:rsidRPr="006C752A">
        <w:rPr>
          <w:rFonts w:hAnsi="宋体" w:hint="eastAsia"/>
        </w:rPr>
        <w:t xml:space="preserve"> </w:t>
      </w:r>
      <w:r w:rsidRPr="006C752A">
        <w:rPr>
          <w:rFonts w:hint="eastAsia"/>
        </w:rPr>
        <w:t>实验日期：</w:t>
      </w:r>
      <w:r>
        <w:rPr>
          <w:rFonts w:hint="eastAsia"/>
          <w:u w:val="single"/>
        </w:rPr>
        <w:t xml:space="preserve">  </w:t>
      </w:r>
      <w:r w:rsidRPr="00E24C59">
        <w:rPr>
          <w:rFonts w:hint="eastAsia"/>
          <w:u w:val="single"/>
        </w:rPr>
        <w:t>2025/</w:t>
      </w:r>
      <w:r w:rsidR="00A93349" w:rsidRPr="00E24C59">
        <w:rPr>
          <w:rFonts w:hint="eastAsia"/>
          <w:u w:val="single"/>
        </w:rPr>
        <w:t>5</w:t>
      </w:r>
      <w:r w:rsidRPr="00E24C59">
        <w:rPr>
          <w:rFonts w:hint="eastAsia"/>
          <w:u w:val="single"/>
        </w:rPr>
        <w:t>/</w:t>
      </w:r>
      <w:r w:rsidR="00A93349" w:rsidRPr="00E24C59">
        <w:rPr>
          <w:rFonts w:hint="eastAsia"/>
          <w:u w:val="single"/>
        </w:rPr>
        <w:t>13</w:t>
      </w:r>
      <w:r>
        <w:rPr>
          <w:rFonts w:hint="eastAsia"/>
          <w:u w:val="single"/>
        </w:rPr>
        <w:t xml:space="preserve"> </w:t>
      </w:r>
      <w:r w:rsidRPr="006C752A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6C752A">
        <w:rPr>
          <w:rFonts w:hint="eastAsia"/>
        </w:rPr>
        <w:t>实验成绩：</w:t>
      </w:r>
      <w:r w:rsidRPr="006C752A">
        <w:rPr>
          <w:rFonts w:hint="eastAsia"/>
          <w:u w:val="single"/>
        </w:rPr>
        <w:t xml:space="preserve">    </w:t>
      </w:r>
      <w:r w:rsidRPr="00B15D47">
        <w:rPr>
          <w:u w:val="single"/>
        </w:rPr>
        <w:t xml:space="preserve">   </w:t>
      </w:r>
    </w:p>
    <w:p w14:paraId="327AF35E" w14:textId="77777777" w:rsidR="00B15D47" w:rsidRDefault="00B15D47" w:rsidP="00B15D47">
      <w:pPr>
        <w:pStyle w:val="2"/>
        <w:ind w:left="240"/>
      </w:pPr>
      <w:r w:rsidRPr="00AD41C6">
        <w:rPr>
          <w:rFonts w:hint="eastAsia"/>
        </w:rPr>
        <w:t>一、实验目的</w:t>
      </w:r>
    </w:p>
    <w:p w14:paraId="31D7321E" w14:textId="180C7039" w:rsidR="00B15D47" w:rsidRPr="00A93349" w:rsidRDefault="00A93349" w:rsidP="00B15D47">
      <w:pPr>
        <w:ind w:left="240" w:firstLine="480"/>
        <w:rPr>
          <w:rFonts w:hAnsi="宋体"/>
        </w:rPr>
      </w:pPr>
      <w:r>
        <w:rPr>
          <w:rFonts w:hAnsi="宋体" w:hint="eastAsia"/>
        </w:rPr>
        <w:t>综合应用所学计算机网络知识，完成一个简单广域网静态路由的基本配置；随后完成一个较复杂广域网路由协议的基本配置，使学生基本掌握和了解路由协议的工作原理。</w:t>
      </w:r>
    </w:p>
    <w:p w14:paraId="27AA81FD" w14:textId="3554F770" w:rsidR="00B15D47" w:rsidRDefault="00B15D47" w:rsidP="00B15D47">
      <w:pPr>
        <w:pStyle w:val="2"/>
        <w:ind w:left="240"/>
      </w:pPr>
      <w:r w:rsidRPr="00AD41C6">
        <w:rPr>
          <w:rFonts w:hint="eastAsia"/>
        </w:rPr>
        <w:t>二、实验</w:t>
      </w:r>
      <w:r w:rsidR="00A93349">
        <w:rPr>
          <w:rFonts w:hint="eastAsia"/>
        </w:rPr>
        <w:t>内容</w:t>
      </w:r>
    </w:p>
    <w:p w14:paraId="6D3FF310" w14:textId="77777777" w:rsidR="00A93349" w:rsidRDefault="00A93349" w:rsidP="00A93349">
      <w:pPr>
        <w:ind w:left="240" w:firstLine="480"/>
        <w:rPr>
          <w:b/>
        </w:rPr>
      </w:pPr>
      <w:r>
        <w:rPr>
          <w:rFonts w:hAnsi="宋体" w:hint="eastAsia"/>
        </w:rPr>
        <w:t>（1）了解静态路由的基本配置方法</w:t>
      </w:r>
      <w:r>
        <w:rPr>
          <w:rFonts w:hint="eastAsia"/>
        </w:rPr>
        <w:t>。</w:t>
      </w:r>
    </w:p>
    <w:p w14:paraId="495CA61F" w14:textId="77777777" w:rsidR="00A93349" w:rsidRPr="003067F9" w:rsidRDefault="00A93349" w:rsidP="00A93349">
      <w:pPr>
        <w:ind w:left="240" w:firstLine="480"/>
        <w:rPr>
          <w:b/>
        </w:rPr>
      </w:pPr>
      <w:r>
        <w:rPr>
          <w:rFonts w:hAnsi="宋体" w:hint="eastAsia"/>
        </w:rPr>
        <w:t>（2）</w:t>
      </w:r>
      <w:r w:rsidRPr="005D6390">
        <w:rPr>
          <w:rFonts w:cs="宋体" w:hint="eastAsia"/>
          <w:kern w:val="0"/>
          <w:szCs w:val="21"/>
        </w:rPr>
        <w:t>掌握</w:t>
      </w:r>
      <w:r>
        <w:rPr>
          <w:rFonts w:cs="宋体" w:hint="eastAsia"/>
          <w:kern w:val="0"/>
          <w:szCs w:val="21"/>
        </w:rPr>
        <w:t>特定主机</w:t>
      </w:r>
      <w:r>
        <w:rPr>
          <w:rFonts w:hAnsi="宋体" w:hint="eastAsia"/>
        </w:rPr>
        <w:t>路由</w:t>
      </w:r>
      <w:r w:rsidRPr="005D6390">
        <w:rPr>
          <w:rFonts w:cs="宋体" w:hint="eastAsia"/>
          <w:kern w:val="0"/>
          <w:szCs w:val="21"/>
        </w:rPr>
        <w:t>的创建</w:t>
      </w:r>
      <w:r>
        <w:rPr>
          <w:rFonts w:cs="宋体" w:hint="eastAsia"/>
          <w:kern w:val="0"/>
          <w:szCs w:val="21"/>
        </w:rPr>
        <w:t>和配置</w:t>
      </w:r>
      <w:r w:rsidRPr="005D6390">
        <w:rPr>
          <w:rFonts w:cs="宋体" w:hint="eastAsia"/>
          <w:kern w:val="0"/>
          <w:szCs w:val="21"/>
        </w:rPr>
        <w:t>。</w:t>
      </w:r>
    </w:p>
    <w:p w14:paraId="025DD01A" w14:textId="77777777" w:rsidR="00A93349" w:rsidRDefault="00A93349" w:rsidP="00A93349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（3）</w:t>
      </w:r>
      <w:r w:rsidRPr="005D6390">
        <w:rPr>
          <w:rFonts w:cs="宋体" w:hint="eastAsia"/>
          <w:kern w:val="0"/>
          <w:szCs w:val="21"/>
        </w:rPr>
        <w:t>掌握</w:t>
      </w:r>
      <w:r>
        <w:rPr>
          <w:rFonts w:cs="宋体" w:hint="eastAsia"/>
          <w:kern w:val="0"/>
          <w:szCs w:val="21"/>
        </w:rPr>
        <w:t>特定主机</w:t>
      </w:r>
      <w:r>
        <w:rPr>
          <w:rFonts w:hAnsi="宋体" w:hint="eastAsia"/>
        </w:rPr>
        <w:t>路由</w:t>
      </w:r>
      <w:r w:rsidRPr="005D6390">
        <w:rPr>
          <w:rFonts w:cs="宋体" w:hint="eastAsia"/>
          <w:kern w:val="0"/>
          <w:szCs w:val="21"/>
        </w:rPr>
        <w:t>的创建</w:t>
      </w:r>
      <w:r>
        <w:rPr>
          <w:rFonts w:cs="宋体" w:hint="eastAsia"/>
          <w:kern w:val="0"/>
          <w:szCs w:val="21"/>
        </w:rPr>
        <w:t>和配置</w:t>
      </w:r>
      <w:r w:rsidRPr="005D6390">
        <w:rPr>
          <w:rFonts w:cs="宋体" w:hint="eastAsia"/>
          <w:kern w:val="0"/>
          <w:szCs w:val="21"/>
        </w:rPr>
        <w:t>。</w:t>
      </w:r>
    </w:p>
    <w:p w14:paraId="64052AF1" w14:textId="77777777" w:rsidR="00A93349" w:rsidRDefault="00A93349" w:rsidP="00A93349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（4）组建一个简单广域网，并对各路由器进行静态路由配置并测试其有效性。</w:t>
      </w:r>
    </w:p>
    <w:p w14:paraId="354D53EB" w14:textId="77777777" w:rsidR="00A93349" w:rsidRDefault="00A93349" w:rsidP="00A93349">
      <w:pPr>
        <w:ind w:left="240" w:firstLine="480"/>
        <w:rPr>
          <w:b/>
        </w:rPr>
      </w:pPr>
      <w:r>
        <w:rPr>
          <w:rFonts w:hAnsi="宋体" w:hint="eastAsia"/>
        </w:rPr>
        <w:t>（</w:t>
      </w:r>
      <w:r>
        <w:rPr>
          <w:rFonts w:hAnsi="宋体"/>
        </w:rPr>
        <w:t>5</w:t>
      </w:r>
      <w:r>
        <w:rPr>
          <w:rFonts w:hAnsi="宋体" w:hint="eastAsia"/>
        </w:rPr>
        <w:t>）了解动态路由的基本配置方法</w:t>
      </w:r>
      <w:r>
        <w:rPr>
          <w:rFonts w:hint="eastAsia"/>
        </w:rPr>
        <w:t>。</w:t>
      </w:r>
    </w:p>
    <w:p w14:paraId="72992C38" w14:textId="77777777" w:rsidR="00A93349" w:rsidRPr="003067F9" w:rsidRDefault="00A93349" w:rsidP="00A93349">
      <w:pPr>
        <w:ind w:left="240" w:firstLine="480"/>
        <w:rPr>
          <w:b/>
        </w:rPr>
      </w:pPr>
      <w:r>
        <w:rPr>
          <w:rFonts w:hAnsi="宋体" w:hint="eastAsia"/>
        </w:rPr>
        <w:t>（</w:t>
      </w:r>
      <w:r>
        <w:rPr>
          <w:rFonts w:hAnsi="宋体"/>
        </w:rPr>
        <w:t>6</w:t>
      </w:r>
      <w:r>
        <w:rPr>
          <w:rFonts w:hAnsi="宋体" w:hint="eastAsia"/>
        </w:rPr>
        <w:t>）</w:t>
      </w:r>
      <w:r w:rsidRPr="005D6390">
        <w:rPr>
          <w:rFonts w:cs="宋体" w:hint="eastAsia"/>
          <w:kern w:val="0"/>
          <w:szCs w:val="21"/>
        </w:rPr>
        <w:t>掌握</w:t>
      </w:r>
      <w:r>
        <w:rPr>
          <w:rFonts w:cs="宋体" w:hint="eastAsia"/>
          <w:kern w:val="0"/>
          <w:szCs w:val="21"/>
        </w:rPr>
        <w:t>RIP</w:t>
      </w:r>
      <w:r>
        <w:rPr>
          <w:rFonts w:hAnsi="宋体" w:hint="eastAsia"/>
        </w:rPr>
        <w:t>路由协议</w:t>
      </w:r>
      <w:r w:rsidRPr="005D6390">
        <w:rPr>
          <w:rFonts w:cs="宋体" w:hint="eastAsia"/>
          <w:kern w:val="0"/>
          <w:szCs w:val="21"/>
        </w:rPr>
        <w:t>的</w:t>
      </w:r>
      <w:r>
        <w:rPr>
          <w:rFonts w:cs="宋体" w:hint="eastAsia"/>
          <w:kern w:val="0"/>
          <w:szCs w:val="21"/>
        </w:rPr>
        <w:t>启动和配置</w:t>
      </w:r>
      <w:r w:rsidRPr="005D6390">
        <w:rPr>
          <w:rFonts w:cs="宋体" w:hint="eastAsia"/>
          <w:kern w:val="0"/>
          <w:szCs w:val="21"/>
        </w:rPr>
        <w:t>。</w:t>
      </w:r>
    </w:p>
    <w:p w14:paraId="794255FA" w14:textId="77777777" w:rsidR="00A93349" w:rsidRDefault="00A93349" w:rsidP="00A93349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</w:t>
      </w:r>
      <w:r>
        <w:rPr>
          <w:rFonts w:hAnsi="宋体"/>
        </w:rPr>
        <w:t>7</w:t>
      </w:r>
      <w:r>
        <w:rPr>
          <w:rFonts w:hAnsi="宋体" w:hint="eastAsia"/>
        </w:rPr>
        <w:t>）</w:t>
      </w:r>
      <w:r w:rsidRPr="005D6390">
        <w:rPr>
          <w:rFonts w:cs="宋体" w:hint="eastAsia"/>
          <w:kern w:val="0"/>
          <w:szCs w:val="21"/>
        </w:rPr>
        <w:t>掌握</w:t>
      </w:r>
      <w:r>
        <w:rPr>
          <w:rFonts w:cs="宋体" w:hint="eastAsia"/>
          <w:kern w:val="0"/>
          <w:szCs w:val="21"/>
        </w:rPr>
        <w:t>OSPF</w:t>
      </w:r>
      <w:r>
        <w:rPr>
          <w:rFonts w:hAnsi="宋体" w:hint="eastAsia"/>
        </w:rPr>
        <w:t>路由协议</w:t>
      </w:r>
      <w:r w:rsidRPr="005D6390">
        <w:rPr>
          <w:rFonts w:cs="宋体" w:hint="eastAsia"/>
          <w:kern w:val="0"/>
          <w:szCs w:val="21"/>
        </w:rPr>
        <w:t>的</w:t>
      </w:r>
      <w:r>
        <w:rPr>
          <w:rFonts w:cs="宋体" w:hint="eastAsia"/>
          <w:kern w:val="0"/>
          <w:szCs w:val="21"/>
        </w:rPr>
        <w:t>启动和配置</w:t>
      </w:r>
      <w:r w:rsidRPr="005D6390">
        <w:rPr>
          <w:rFonts w:cs="宋体" w:hint="eastAsia"/>
          <w:kern w:val="0"/>
          <w:szCs w:val="21"/>
        </w:rPr>
        <w:t>。</w:t>
      </w:r>
    </w:p>
    <w:p w14:paraId="00E95EEC" w14:textId="77777777" w:rsidR="00A93349" w:rsidRDefault="00A93349" w:rsidP="00A93349">
      <w:pPr>
        <w:tabs>
          <w:tab w:val="num" w:pos="936"/>
        </w:tabs>
        <w:ind w:left="240" w:firstLine="480"/>
        <w:rPr>
          <w:rFonts w:hAnsi="宋体"/>
        </w:rPr>
      </w:pPr>
      <w:r>
        <w:rPr>
          <w:rFonts w:hAnsi="宋体" w:hint="eastAsia"/>
        </w:rPr>
        <w:t>（</w:t>
      </w:r>
      <w:r>
        <w:rPr>
          <w:rFonts w:hAnsi="宋体"/>
        </w:rPr>
        <w:t>8</w:t>
      </w:r>
      <w:r>
        <w:rPr>
          <w:rFonts w:hAnsi="宋体" w:hint="eastAsia"/>
        </w:rPr>
        <w:t>）组建一个较复杂的广域网，并对各路由器进行动态路由协议的配置并测试其有效性。</w:t>
      </w:r>
    </w:p>
    <w:p w14:paraId="53499FA0" w14:textId="77777777" w:rsidR="00B15D47" w:rsidRPr="00A93349" w:rsidRDefault="00B15D47" w:rsidP="00B15D47">
      <w:pPr>
        <w:ind w:left="240" w:firstLine="480"/>
      </w:pPr>
    </w:p>
    <w:p w14:paraId="48FAAC4F" w14:textId="48CF4599" w:rsidR="00B15D47" w:rsidRDefault="00B15D47" w:rsidP="00B15D47">
      <w:pPr>
        <w:pStyle w:val="2"/>
        <w:ind w:left="240"/>
      </w:pPr>
      <w:r w:rsidRPr="00AD41C6">
        <w:rPr>
          <w:rFonts w:hint="eastAsia"/>
        </w:rPr>
        <w:t>三、实验步骤</w:t>
      </w:r>
    </w:p>
    <w:p w14:paraId="53B12CE9" w14:textId="7D1C5DE1" w:rsidR="00B15D47" w:rsidRDefault="00A93349" w:rsidP="00A93349">
      <w:pPr>
        <w:pStyle w:val="3"/>
      </w:pPr>
      <w:r w:rsidRPr="00A93349">
        <w:t>A、路由器的基本配置</w:t>
      </w:r>
    </w:p>
    <w:p w14:paraId="652F1FA1" w14:textId="4BCD97CA" w:rsidR="00A93349" w:rsidRDefault="00A93349" w:rsidP="00A93349">
      <w:pPr>
        <w:pStyle w:val="4"/>
        <w:ind w:left="720"/>
      </w:pPr>
      <w:r>
        <w:rPr>
          <w:rFonts w:hint="eastAsia"/>
        </w:rPr>
        <w:t>1、</w:t>
      </w:r>
      <w:r w:rsidRPr="00A93349">
        <w:t xml:space="preserve">实验目标 </w:t>
      </w:r>
    </w:p>
    <w:p w14:paraId="65653EC5" w14:textId="77777777" w:rsidR="00A93349" w:rsidRDefault="00A93349" w:rsidP="00A93349">
      <w:pPr>
        <w:ind w:leftChars="300" w:left="720" w:firstLine="480"/>
      </w:pPr>
      <w:r w:rsidRPr="00A93349">
        <w:t xml:space="preserve">掌握路由器几种常用配置方法； </w:t>
      </w:r>
    </w:p>
    <w:p w14:paraId="03A03141" w14:textId="77777777" w:rsidR="00A93349" w:rsidRDefault="00A93349" w:rsidP="00A93349">
      <w:pPr>
        <w:ind w:leftChars="300" w:left="720" w:firstLine="480"/>
      </w:pPr>
      <w:r w:rsidRPr="00A93349">
        <w:t xml:space="preserve">掌握采用Console线缆配置路由器的方法； </w:t>
      </w:r>
    </w:p>
    <w:p w14:paraId="3A098EEB" w14:textId="196B9717" w:rsidR="00A93349" w:rsidRDefault="00A93349" w:rsidP="00A93349">
      <w:pPr>
        <w:ind w:leftChars="300" w:left="720" w:firstLine="480"/>
      </w:pPr>
      <w:r w:rsidRPr="00A93349">
        <w:t xml:space="preserve">掌握采用Telnet 方式配置路由器的方法； </w:t>
      </w:r>
    </w:p>
    <w:p w14:paraId="48D1F789" w14:textId="77777777" w:rsidR="00A93349" w:rsidRDefault="00A93349" w:rsidP="00A93349">
      <w:pPr>
        <w:ind w:leftChars="300" w:left="720" w:firstLine="480"/>
      </w:pPr>
      <w:r w:rsidRPr="00A93349">
        <w:t xml:space="preserve">熟悉路由器不同的命令行操作模式以及各种模式之间的切换； </w:t>
      </w:r>
    </w:p>
    <w:p w14:paraId="6AC8F407" w14:textId="125468DC" w:rsidR="00A93349" w:rsidRDefault="00A93349" w:rsidP="00A93349">
      <w:pPr>
        <w:ind w:leftChars="300" w:left="720" w:firstLine="480"/>
      </w:pPr>
      <w:r w:rsidRPr="00A93349">
        <w:t>掌握路由器的基本配置命令；</w:t>
      </w:r>
    </w:p>
    <w:p w14:paraId="737564EA" w14:textId="2CD213F5" w:rsidR="00A93349" w:rsidRDefault="00A93349" w:rsidP="00A93349">
      <w:pPr>
        <w:pStyle w:val="4"/>
        <w:ind w:left="720"/>
      </w:pPr>
      <w:r>
        <w:rPr>
          <w:rFonts w:hint="eastAsia"/>
        </w:rPr>
        <w:t>2、</w:t>
      </w:r>
      <w:r w:rsidRPr="00A93349">
        <w:t>实验</w:t>
      </w:r>
      <w:r>
        <w:rPr>
          <w:rFonts w:hint="eastAsia"/>
        </w:rPr>
        <w:t>背景</w:t>
      </w:r>
      <w:r w:rsidRPr="00A93349">
        <w:t xml:space="preserve"> </w:t>
      </w:r>
    </w:p>
    <w:p w14:paraId="22A86FA3" w14:textId="77777777" w:rsidR="00A93349" w:rsidRDefault="00A93349" w:rsidP="00A93349">
      <w:pPr>
        <w:ind w:leftChars="300" w:left="720" w:firstLine="480"/>
      </w:pPr>
      <w:r w:rsidRPr="00A93349">
        <w:t xml:space="preserve">你是某公司新进的网管，公司要求你熟悉网络产品，首先要求你登录路由器，了解、 掌握路由器的命令行操作； </w:t>
      </w:r>
    </w:p>
    <w:p w14:paraId="11C66357" w14:textId="32CF926A" w:rsidR="00A93349" w:rsidRDefault="00A93349" w:rsidP="00A93349">
      <w:pPr>
        <w:ind w:leftChars="300" w:left="720" w:firstLine="480"/>
      </w:pPr>
      <w:r w:rsidRPr="00A93349">
        <w:t>作为网络管理员，你第一次在设备机房对路由器进行了初次配置后，希望以后在办公室或出差时也可以对设备进行远程管理，现要在路由器</w:t>
      </w:r>
      <w:r w:rsidRPr="00A93349">
        <w:lastRenderedPageBreak/>
        <w:t>上做适当配置。</w:t>
      </w:r>
    </w:p>
    <w:p w14:paraId="1F1406CC" w14:textId="2C8BAB43" w:rsidR="00A93349" w:rsidRDefault="00A93349" w:rsidP="00A93349">
      <w:pPr>
        <w:pStyle w:val="4"/>
        <w:ind w:left="720"/>
      </w:pPr>
      <w:r>
        <w:rPr>
          <w:rFonts w:hint="eastAsia"/>
        </w:rPr>
        <w:t>3、</w:t>
      </w:r>
      <w:r w:rsidRPr="00A93349">
        <w:t xml:space="preserve">技术原理 </w:t>
      </w:r>
    </w:p>
    <w:p w14:paraId="38DAA33B" w14:textId="3F48122F" w:rsidR="00A93349" w:rsidRDefault="00A93349" w:rsidP="00A93349">
      <w:pPr>
        <w:ind w:leftChars="300" w:left="720" w:firstLine="480"/>
      </w:pPr>
      <w:r w:rsidRPr="00A93349">
        <w:t>路由器的管理方式基本分为两种：带内管理和带外管理。通过路由器的Console口 管理路由器属于带外管理，不占用路由器的网络接口，其特点是需要使用配置线缆，近距离配置。第一次配置时必须利用Console端口进行配置。</w:t>
      </w:r>
    </w:p>
    <w:p w14:paraId="5098447D" w14:textId="30DF5576" w:rsidR="00820AD3" w:rsidRDefault="00820AD3" w:rsidP="009212D6">
      <w:pPr>
        <w:pStyle w:val="4"/>
        <w:ind w:left="720"/>
      </w:pPr>
      <w:r>
        <w:rPr>
          <w:rFonts w:hint="eastAsia"/>
        </w:rPr>
        <w:t>4、</w:t>
      </w:r>
      <w:r w:rsidRPr="00820AD3">
        <w:t>实验设备</w:t>
      </w:r>
    </w:p>
    <w:p w14:paraId="415C7B71" w14:textId="77777777" w:rsidR="00820AD3" w:rsidRDefault="00820AD3" w:rsidP="00A93349">
      <w:pPr>
        <w:ind w:leftChars="300" w:left="720" w:firstLine="480"/>
      </w:pPr>
      <w:r w:rsidRPr="00820AD3">
        <w:t>Router_2811 1 台；</w:t>
      </w:r>
    </w:p>
    <w:p w14:paraId="3D9ADD52" w14:textId="77777777" w:rsidR="00820AD3" w:rsidRDefault="00820AD3" w:rsidP="00A93349">
      <w:pPr>
        <w:ind w:leftChars="300" w:left="720" w:firstLine="480"/>
      </w:pPr>
      <w:r w:rsidRPr="00820AD3">
        <w:t>PC 1 台；</w:t>
      </w:r>
    </w:p>
    <w:p w14:paraId="443399EE" w14:textId="77777777" w:rsidR="00820AD3" w:rsidRDefault="00820AD3" w:rsidP="00A93349">
      <w:pPr>
        <w:ind w:leftChars="300" w:left="720" w:firstLine="480"/>
      </w:pPr>
      <w:r w:rsidRPr="00820AD3">
        <w:t>交叉线；</w:t>
      </w:r>
    </w:p>
    <w:p w14:paraId="1201FBDD" w14:textId="792965CE" w:rsidR="00820AD3" w:rsidRDefault="00820AD3" w:rsidP="00A93349">
      <w:pPr>
        <w:ind w:leftChars="300" w:left="720" w:firstLine="480"/>
      </w:pPr>
      <w:r w:rsidRPr="00820AD3">
        <w:t>配置线</w:t>
      </w:r>
    </w:p>
    <w:p w14:paraId="76F8E741" w14:textId="45CC9FD3" w:rsidR="00662E49" w:rsidRPr="00662E49" w:rsidRDefault="00820AD3" w:rsidP="00662E49">
      <w:pPr>
        <w:pStyle w:val="4"/>
        <w:ind w:left="720"/>
      </w:pPr>
      <w:r>
        <w:rPr>
          <w:rFonts w:hint="eastAsia"/>
        </w:rPr>
        <w:t>5</w:t>
      </w:r>
      <w:r w:rsidR="00A93349">
        <w:rPr>
          <w:rFonts w:hint="eastAsia"/>
        </w:rPr>
        <w:t>、</w:t>
      </w:r>
      <w:r w:rsidR="00A93349" w:rsidRPr="00A93349">
        <w:t>实验步骤</w:t>
      </w:r>
    </w:p>
    <w:p w14:paraId="4B247139" w14:textId="20545B80" w:rsidR="00A93349" w:rsidRDefault="00A93349" w:rsidP="00A93349">
      <w:pPr>
        <w:pStyle w:val="5"/>
        <w:ind w:left="720"/>
      </w:pPr>
      <w:r>
        <w:rPr>
          <w:rFonts w:hint="eastAsia"/>
        </w:rPr>
        <w:t>(1)</w:t>
      </w:r>
      <w:r w:rsidR="00B71232" w:rsidRPr="009212D6">
        <w:t>建</w:t>
      </w:r>
      <w:r w:rsidR="00B71232">
        <w:rPr>
          <w:rFonts w:hint="eastAsia"/>
        </w:rPr>
        <w:t>立</w:t>
      </w:r>
      <w:r w:rsidRPr="00A93349">
        <w:t>packet tracer 拓扑图</w:t>
      </w:r>
    </w:p>
    <w:p w14:paraId="01DAA07D" w14:textId="77777777" w:rsidR="00820AD3" w:rsidRPr="00820AD3" w:rsidRDefault="00820AD3" w:rsidP="00820AD3">
      <w:pPr>
        <w:ind w:left="240" w:firstLine="480"/>
      </w:pPr>
    </w:p>
    <w:p w14:paraId="35B074A0" w14:textId="5C4DAD57" w:rsidR="00820AD3" w:rsidRPr="00820AD3" w:rsidRDefault="00820AD3" w:rsidP="00662E49">
      <w:pPr>
        <w:pStyle w:val="af0"/>
        <w:jc w:val="center"/>
      </w:pPr>
      <w:r w:rsidRPr="00820AD3">
        <w:rPr>
          <w:noProof/>
        </w:rPr>
        <w:drawing>
          <wp:inline distT="0" distB="0" distL="0" distR="0" wp14:anchorId="2AFFC344" wp14:editId="2D8D3517">
            <wp:extent cx="4819650" cy="2670590"/>
            <wp:effectExtent l="0" t="0" r="0" b="0"/>
            <wp:docPr id="434129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29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072" cy="26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8021" w14:textId="31D46552" w:rsidR="00A93349" w:rsidRDefault="00A93349" w:rsidP="00A93349">
      <w:pPr>
        <w:ind w:leftChars="300" w:left="720" w:firstLine="480"/>
      </w:pPr>
      <w:r w:rsidRPr="00A93349">
        <w:t>用标准console线缆用于连接计算机的串口和路由器的console口上。在计算 机上启用超级终端，并配置超级终端的参数，是计算机与路由器通过console接口 建立连接；</w:t>
      </w:r>
    </w:p>
    <w:p w14:paraId="2CEB181C" w14:textId="77777777" w:rsidR="00820AD3" w:rsidRDefault="00820AD3" w:rsidP="00A93349">
      <w:pPr>
        <w:ind w:leftChars="300" w:left="720" w:firstLine="480"/>
      </w:pPr>
    </w:p>
    <w:p w14:paraId="6A27CDBA" w14:textId="1B8EA19F" w:rsidR="00B556E9" w:rsidRPr="00B556E9" w:rsidRDefault="00820AD3" w:rsidP="00DB5305">
      <w:pPr>
        <w:pStyle w:val="5"/>
        <w:ind w:left="720"/>
      </w:pPr>
      <w:r>
        <w:rPr>
          <w:rFonts w:hint="eastAsia"/>
        </w:rPr>
        <w:t>(2)配置</w:t>
      </w:r>
      <w:r w:rsidR="00BE110A">
        <w:rPr>
          <w:rFonts w:hint="eastAsia"/>
        </w:rPr>
        <w:t>PC机</w:t>
      </w:r>
      <w:r>
        <w:rPr>
          <w:rFonts w:hint="eastAsia"/>
        </w:rPr>
        <w:t>ip</w:t>
      </w:r>
    </w:p>
    <w:p w14:paraId="136755DA" w14:textId="1D1C9310" w:rsidR="00B556E9" w:rsidRDefault="00B556E9" w:rsidP="00B556E9">
      <w:pPr>
        <w:ind w:left="240" w:firstLine="480"/>
      </w:pPr>
      <w:r>
        <w:rPr>
          <w:rFonts w:hint="eastAsia"/>
        </w:rPr>
        <w:t>PC机: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3538"/>
        <w:gridCol w:w="4054"/>
      </w:tblGrid>
      <w:tr w:rsidR="00B556E9" w:rsidRPr="00B556E9" w14:paraId="4188B189" w14:textId="77777777" w:rsidTr="00B556E9">
        <w:tc>
          <w:tcPr>
            <w:tcW w:w="3538" w:type="dxa"/>
          </w:tcPr>
          <w:p w14:paraId="6B6202BD" w14:textId="77777777" w:rsidR="00B556E9" w:rsidRPr="00B556E9" w:rsidRDefault="00B556E9" w:rsidP="0091612E">
            <w:pPr>
              <w:ind w:leftChars="0" w:left="0" w:firstLineChars="0" w:firstLine="0"/>
            </w:pPr>
            <w:r w:rsidRPr="00B556E9">
              <w:rPr>
                <w:rFonts w:hint="eastAsia"/>
              </w:rPr>
              <w:t>IP</w:t>
            </w:r>
          </w:p>
        </w:tc>
        <w:tc>
          <w:tcPr>
            <w:tcW w:w="4054" w:type="dxa"/>
          </w:tcPr>
          <w:p w14:paraId="2A0FF723" w14:textId="77777777" w:rsidR="00B556E9" w:rsidRPr="00B556E9" w:rsidRDefault="00B556E9" w:rsidP="0091612E">
            <w:pPr>
              <w:ind w:leftChars="0" w:left="0" w:firstLineChars="0" w:firstLine="0"/>
            </w:pPr>
            <w:r w:rsidRPr="00B556E9">
              <w:rPr>
                <w:rFonts w:hint="eastAsia"/>
              </w:rPr>
              <w:t>192.168.1.2</w:t>
            </w:r>
          </w:p>
        </w:tc>
      </w:tr>
      <w:tr w:rsidR="00B556E9" w:rsidRPr="00B556E9" w14:paraId="2FD41152" w14:textId="77777777" w:rsidTr="00B556E9">
        <w:tc>
          <w:tcPr>
            <w:tcW w:w="3538" w:type="dxa"/>
          </w:tcPr>
          <w:p w14:paraId="340FBAF9" w14:textId="77777777" w:rsidR="00B556E9" w:rsidRPr="00B556E9" w:rsidRDefault="00B556E9" w:rsidP="0091612E">
            <w:pPr>
              <w:ind w:leftChars="0" w:left="0" w:firstLineChars="0" w:firstLine="0"/>
            </w:pPr>
            <w:r w:rsidRPr="00B556E9">
              <w:rPr>
                <w:rFonts w:hint="eastAsia"/>
              </w:rPr>
              <w:t>子网掩码</w:t>
            </w:r>
          </w:p>
        </w:tc>
        <w:tc>
          <w:tcPr>
            <w:tcW w:w="4054" w:type="dxa"/>
          </w:tcPr>
          <w:p w14:paraId="5A84B301" w14:textId="77777777" w:rsidR="00B556E9" w:rsidRPr="00B556E9" w:rsidRDefault="00B556E9" w:rsidP="0091612E">
            <w:pPr>
              <w:ind w:leftChars="0" w:left="0" w:firstLineChars="0" w:firstLine="0"/>
            </w:pPr>
            <w:r w:rsidRPr="00B556E9">
              <w:rPr>
                <w:rFonts w:hint="eastAsia"/>
              </w:rPr>
              <w:t>255.255.255.0</w:t>
            </w:r>
          </w:p>
        </w:tc>
      </w:tr>
      <w:tr w:rsidR="00B556E9" w:rsidRPr="00B556E9" w14:paraId="080C4AFE" w14:textId="77777777" w:rsidTr="00B556E9">
        <w:tc>
          <w:tcPr>
            <w:tcW w:w="3538" w:type="dxa"/>
          </w:tcPr>
          <w:p w14:paraId="75A9361A" w14:textId="77777777" w:rsidR="00B556E9" w:rsidRPr="00B556E9" w:rsidRDefault="00B556E9" w:rsidP="0091612E">
            <w:pPr>
              <w:ind w:leftChars="0" w:left="0" w:firstLineChars="0" w:firstLine="0"/>
            </w:pPr>
            <w:r w:rsidRPr="00B556E9">
              <w:rPr>
                <w:rFonts w:hint="eastAsia"/>
              </w:rPr>
              <w:t>默认网关</w:t>
            </w:r>
          </w:p>
        </w:tc>
        <w:tc>
          <w:tcPr>
            <w:tcW w:w="4054" w:type="dxa"/>
          </w:tcPr>
          <w:p w14:paraId="778D6FF0" w14:textId="77777777" w:rsidR="00B556E9" w:rsidRPr="00B556E9" w:rsidRDefault="00B556E9" w:rsidP="0091612E">
            <w:pPr>
              <w:ind w:leftChars="0" w:left="0" w:firstLineChars="0" w:firstLine="0"/>
            </w:pPr>
            <w:r w:rsidRPr="00B556E9">
              <w:rPr>
                <w:rFonts w:hint="eastAsia"/>
              </w:rPr>
              <w:t>192.168.1.1</w:t>
            </w:r>
          </w:p>
        </w:tc>
      </w:tr>
    </w:tbl>
    <w:p w14:paraId="24C11ABE" w14:textId="1E04F1C7" w:rsidR="00820AD3" w:rsidRDefault="00820AD3" w:rsidP="00662E49">
      <w:pPr>
        <w:pStyle w:val="af0"/>
        <w:jc w:val="center"/>
      </w:pPr>
      <w:r w:rsidRPr="00820AD3">
        <w:rPr>
          <w:noProof/>
        </w:rPr>
        <w:lastRenderedPageBreak/>
        <w:drawing>
          <wp:inline distT="0" distB="0" distL="0" distR="0" wp14:anchorId="3EBC1431" wp14:editId="62A9EFDA">
            <wp:extent cx="3695700" cy="3313049"/>
            <wp:effectExtent l="0" t="0" r="0" b="1905"/>
            <wp:docPr id="1278903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3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2260" cy="331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E943" w14:textId="41B069BE" w:rsidR="00DB5305" w:rsidRDefault="00DB5305" w:rsidP="00DB5305">
      <w:pPr>
        <w:pStyle w:val="5"/>
        <w:ind w:left="720"/>
      </w:pPr>
      <w:r>
        <w:rPr>
          <w:rFonts w:hint="eastAsia"/>
        </w:rPr>
        <w:t>(3)配置</w:t>
      </w:r>
      <w:r w:rsidR="00BE110A">
        <w:rPr>
          <w:rFonts w:hint="eastAsia"/>
        </w:rPr>
        <w:t>PC机</w:t>
      </w:r>
      <w:r>
        <w:rPr>
          <w:rFonts w:hint="eastAsia"/>
        </w:rPr>
        <w:t>特权密码</w:t>
      </w:r>
    </w:p>
    <w:p w14:paraId="30026E63" w14:textId="6E9CD939" w:rsidR="00DB5305" w:rsidRPr="00DB5305" w:rsidRDefault="00DB5305" w:rsidP="00DB5305">
      <w:pPr>
        <w:ind w:left="240" w:firstLine="480"/>
      </w:pPr>
      <w:r>
        <w:rPr>
          <w:rFonts w:hint="eastAsia"/>
        </w:rPr>
        <w:t>PC机终端:</w:t>
      </w:r>
    </w:p>
    <w:p w14:paraId="7D5EFDB6" w14:textId="77777777" w:rsidR="00DB5305" w:rsidRDefault="00DB5305" w:rsidP="00662E49">
      <w:pPr>
        <w:ind w:left="240" w:firstLine="480"/>
        <w:jc w:val="left"/>
      </w:pPr>
      <w:r>
        <w:t xml:space="preserve">Router&gt;en </w:t>
      </w:r>
    </w:p>
    <w:p w14:paraId="4038188B" w14:textId="213E6295" w:rsidR="00DB5305" w:rsidRDefault="00DB5305" w:rsidP="00662E49">
      <w:pPr>
        <w:ind w:left="240" w:firstLine="480"/>
        <w:jc w:val="left"/>
      </w:pPr>
      <w:r>
        <w:t xml:space="preserve">Router#conf t </w:t>
      </w:r>
    </w:p>
    <w:p w14:paraId="587B6473" w14:textId="2F7007E7" w:rsidR="00DB5305" w:rsidRDefault="00DB5305" w:rsidP="00662E49">
      <w:pPr>
        <w:ind w:left="240" w:firstLine="480"/>
        <w:jc w:val="left"/>
      </w:pPr>
      <w:r>
        <w:t xml:space="preserve">Router(config)#hostname R1 </w:t>
      </w:r>
      <w:r>
        <w:rPr>
          <w:rFonts w:hint="eastAsia"/>
        </w:rPr>
        <w:t>// 设置主机名</w:t>
      </w:r>
    </w:p>
    <w:p w14:paraId="10C97EAD" w14:textId="77777777" w:rsidR="00DB5305" w:rsidRDefault="00DB5305" w:rsidP="00662E49">
      <w:pPr>
        <w:ind w:left="240" w:firstLine="480"/>
        <w:jc w:val="left"/>
      </w:pPr>
      <w:r>
        <w:t xml:space="preserve">R1(config)#enable secret 123456 //设置特权模式密码 </w:t>
      </w:r>
    </w:p>
    <w:p w14:paraId="1D0D5FBB" w14:textId="77777777" w:rsidR="00DB5305" w:rsidRDefault="00DB5305" w:rsidP="00662E49">
      <w:pPr>
        <w:ind w:left="240" w:firstLine="480"/>
        <w:jc w:val="left"/>
      </w:pPr>
      <w:r>
        <w:t xml:space="preserve">R1(config)#exit </w:t>
      </w:r>
    </w:p>
    <w:p w14:paraId="778E8160" w14:textId="45918FD6" w:rsidR="00DB5305" w:rsidRDefault="00DB5305" w:rsidP="00662E49">
      <w:pPr>
        <w:ind w:left="240" w:firstLine="480"/>
        <w:jc w:val="left"/>
      </w:pPr>
      <w:r>
        <w:t>R1#exi</w:t>
      </w:r>
      <w:r>
        <w:rPr>
          <w:rFonts w:hint="eastAsia"/>
        </w:rPr>
        <w:t>t</w:t>
      </w:r>
    </w:p>
    <w:p w14:paraId="33EF2A67" w14:textId="34576BA6" w:rsidR="00820AD3" w:rsidRDefault="00B556E9" w:rsidP="00662E49">
      <w:pPr>
        <w:pStyle w:val="af0"/>
        <w:jc w:val="center"/>
      </w:pPr>
      <w:r w:rsidRPr="00B556E9">
        <w:rPr>
          <w:noProof/>
        </w:rPr>
        <w:drawing>
          <wp:inline distT="0" distB="0" distL="0" distR="0" wp14:anchorId="079BEA35" wp14:editId="752B4F4E">
            <wp:extent cx="4077074" cy="3680460"/>
            <wp:effectExtent l="0" t="0" r="0" b="0"/>
            <wp:docPr id="138023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36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248" cy="368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7499" w14:textId="77777777" w:rsidR="00721437" w:rsidRDefault="00721437" w:rsidP="00DB5305">
      <w:pPr>
        <w:ind w:leftChars="300" w:left="720" w:firstLine="480"/>
      </w:pPr>
    </w:p>
    <w:p w14:paraId="03EC05BB" w14:textId="77777777" w:rsidR="00721437" w:rsidRDefault="00721437" w:rsidP="00DB5305">
      <w:pPr>
        <w:ind w:leftChars="300" w:left="720" w:firstLine="480"/>
      </w:pPr>
    </w:p>
    <w:p w14:paraId="24905044" w14:textId="55BA2C5A" w:rsidR="00DB5305" w:rsidRPr="00DB5305" w:rsidRDefault="00DB5305" w:rsidP="00662E49">
      <w:pPr>
        <w:ind w:left="240" w:firstLine="480"/>
        <w:jc w:val="left"/>
      </w:pPr>
      <w:r>
        <w:rPr>
          <w:rFonts w:hint="eastAsia"/>
        </w:rPr>
        <w:t>再进入特权模式</w:t>
      </w:r>
      <w:r w:rsidR="00721437">
        <w:rPr>
          <w:rFonts w:hint="eastAsia"/>
        </w:rPr>
        <w:t xml:space="preserve">时, </w:t>
      </w:r>
      <w:r>
        <w:rPr>
          <w:rFonts w:hint="eastAsia"/>
        </w:rPr>
        <w:t>需要输入密码, 密码不会在窗口内显示</w:t>
      </w:r>
    </w:p>
    <w:p w14:paraId="3C81E22E" w14:textId="33364385" w:rsidR="00B556E9" w:rsidRDefault="00B556E9" w:rsidP="00662E49">
      <w:pPr>
        <w:pStyle w:val="af0"/>
        <w:jc w:val="center"/>
      </w:pPr>
      <w:r w:rsidRPr="00B556E9">
        <w:rPr>
          <w:noProof/>
        </w:rPr>
        <w:drawing>
          <wp:inline distT="0" distB="0" distL="0" distR="0" wp14:anchorId="43C91D82" wp14:editId="38C67409">
            <wp:extent cx="4136046" cy="3703320"/>
            <wp:effectExtent l="0" t="0" r="0" b="0"/>
            <wp:docPr id="177993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2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9573" cy="370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5165" w14:textId="4216B9F6" w:rsidR="00DB5305" w:rsidRDefault="00DB5305" w:rsidP="00DB5305">
      <w:pPr>
        <w:pStyle w:val="5"/>
        <w:ind w:left="720"/>
      </w:pPr>
      <w:r>
        <w:rPr>
          <w:rFonts w:hint="eastAsia"/>
        </w:rPr>
        <w:t>(4)配置</w:t>
      </w:r>
      <w:r w:rsidR="00BE110A">
        <w:rPr>
          <w:rFonts w:hint="eastAsia"/>
        </w:rPr>
        <w:t>PC机</w:t>
      </w:r>
      <w:r w:rsidRPr="00DB5305">
        <w:t>telnet 远程登录</w:t>
      </w:r>
    </w:p>
    <w:p w14:paraId="7543C8F1" w14:textId="56331949" w:rsidR="00DB5305" w:rsidRPr="00DB5305" w:rsidRDefault="00DB5305" w:rsidP="00DB5305">
      <w:pPr>
        <w:ind w:left="240" w:firstLine="480"/>
      </w:pPr>
      <w:r>
        <w:rPr>
          <w:rFonts w:hint="eastAsia"/>
        </w:rPr>
        <w:t>PC机终端:</w:t>
      </w:r>
    </w:p>
    <w:p w14:paraId="39D77E6F" w14:textId="77777777" w:rsidR="00DB5305" w:rsidRDefault="00DB5305" w:rsidP="00662E49">
      <w:pPr>
        <w:ind w:left="240" w:firstLine="480"/>
        <w:jc w:val="left"/>
      </w:pPr>
      <w:r w:rsidRPr="00DB5305">
        <w:t xml:space="preserve">R1(config)#line vty 0 4 //设置 telnet 远程登录密码 </w:t>
      </w:r>
    </w:p>
    <w:p w14:paraId="5A186F0A" w14:textId="77777777" w:rsidR="00DB5305" w:rsidRDefault="00DB5305" w:rsidP="00662E49">
      <w:pPr>
        <w:ind w:left="240" w:firstLine="480"/>
        <w:jc w:val="left"/>
      </w:pPr>
      <w:r w:rsidRPr="00DB5305">
        <w:t xml:space="preserve">R1(config-line)#password 5ijsj </w:t>
      </w:r>
    </w:p>
    <w:p w14:paraId="2B2E72CA" w14:textId="77777777" w:rsidR="00DB5305" w:rsidRDefault="00DB5305" w:rsidP="00662E49">
      <w:pPr>
        <w:ind w:left="240" w:firstLine="480"/>
        <w:jc w:val="left"/>
      </w:pPr>
      <w:r w:rsidRPr="00DB5305">
        <w:t xml:space="preserve">R1(config-line)#login </w:t>
      </w:r>
    </w:p>
    <w:p w14:paraId="202EDF0E" w14:textId="77777777" w:rsidR="00DB5305" w:rsidRDefault="00DB5305" w:rsidP="00662E49">
      <w:pPr>
        <w:ind w:left="240" w:firstLine="480"/>
        <w:jc w:val="left"/>
      </w:pPr>
      <w:r w:rsidRPr="00DB5305">
        <w:t xml:space="preserve">R1(config-line)#exit </w:t>
      </w:r>
    </w:p>
    <w:p w14:paraId="6A0DB45A" w14:textId="77777777" w:rsidR="00DB5305" w:rsidRDefault="00DB5305" w:rsidP="00662E49">
      <w:pPr>
        <w:ind w:left="240" w:firstLine="480"/>
        <w:jc w:val="left"/>
      </w:pPr>
      <w:r w:rsidRPr="00DB5305">
        <w:t>R1(config)#interface fa 0/0 //进入路由器 0 模块第 0 端口</w:t>
      </w:r>
    </w:p>
    <w:p w14:paraId="0E1F48C9" w14:textId="1ACCD8CA" w:rsidR="00DB5305" w:rsidRDefault="00DB5305" w:rsidP="00662E49">
      <w:pPr>
        <w:ind w:left="240" w:firstLine="480"/>
        <w:jc w:val="left"/>
      </w:pPr>
      <w:r w:rsidRPr="00DB5305">
        <w:t xml:space="preserve">R1(config-if)#ip address 192.168.1.1 255.255.255.0 //该端口配置相应的 IP 地址和子网掩码 </w:t>
      </w:r>
    </w:p>
    <w:p w14:paraId="4923D6E1" w14:textId="77777777" w:rsidR="00DB5305" w:rsidRDefault="00DB5305" w:rsidP="00662E49">
      <w:pPr>
        <w:ind w:left="240" w:firstLine="480"/>
        <w:jc w:val="left"/>
      </w:pPr>
      <w:r w:rsidRPr="00DB5305">
        <w:t xml:space="preserve">R1(config-if)#no shut //开启端口 </w:t>
      </w:r>
    </w:p>
    <w:p w14:paraId="0DBA4746" w14:textId="3FA5726F" w:rsidR="00DB5305" w:rsidRPr="00DB5305" w:rsidRDefault="00DB5305" w:rsidP="00662E49">
      <w:pPr>
        <w:ind w:left="240" w:firstLine="480"/>
        <w:jc w:val="left"/>
      </w:pPr>
      <w:r w:rsidRPr="00DB5305">
        <w:t>R1(config-if)#end</w:t>
      </w:r>
    </w:p>
    <w:p w14:paraId="0AB3D012" w14:textId="63EA392E" w:rsidR="00B556E9" w:rsidRDefault="009132F7" w:rsidP="00662E49">
      <w:pPr>
        <w:pStyle w:val="af0"/>
        <w:jc w:val="center"/>
      </w:pPr>
      <w:r w:rsidRPr="009132F7">
        <w:rPr>
          <w:noProof/>
        </w:rPr>
        <w:lastRenderedPageBreak/>
        <w:drawing>
          <wp:inline distT="0" distB="0" distL="0" distR="0" wp14:anchorId="2BA0951F" wp14:editId="23E7629D">
            <wp:extent cx="4207713" cy="3825240"/>
            <wp:effectExtent l="0" t="0" r="2540" b="3810"/>
            <wp:docPr id="650708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08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901" cy="382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9888" w14:textId="4002D267" w:rsidR="00820AD3" w:rsidRDefault="00DB5305" w:rsidP="00DB5305">
      <w:pPr>
        <w:pStyle w:val="5"/>
        <w:ind w:left="720"/>
      </w:pPr>
      <w:r>
        <w:rPr>
          <w:rFonts w:hint="eastAsia"/>
        </w:rPr>
        <w:t>(5)</w:t>
      </w:r>
      <w:r w:rsidR="00941E09">
        <w:rPr>
          <w:rFonts w:hint="eastAsia"/>
        </w:rPr>
        <w:t>验证结果</w:t>
      </w:r>
    </w:p>
    <w:p w14:paraId="1E25F72B" w14:textId="10B58F14" w:rsidR="00DB5305" w:rsidRPr="00DB5305" w:rsidRDefault="00DB5305" w:rsidP="00DB5305">
      <w:pPr>
        <w:ind w:left="240" w:firstLine="480"/>
      </w:pPr>
      <w:r>
        <w:rPr>
          <w:rFonts w:hint="eastAsia"/>
        </w:rPr>
        <w:t>PC机CMD:</w:t>
      </w:r>
    </w:p>
    <w:p w14:paraId="753B182D" w14:textId="6F538349" w:rsidR="00DB5305" w:rsidRDefault="009132F7" w:rsidP="00662E49">
      <w:pPr>
        <w:ind w:left="240" w:firstLine="480"/>
        <w:jc w:val="left"/>
      </w:pPr>
      <w:r>
        <w:rPr>
          <w:rFonts w:hint="eastAsia"/>
        </w:rPr>
        <w:t>PC&gt;</w:t>
      </w:r>
      <w:r w:rsidR="00DB5305" w:rsidRPr="00DB5305">
        <w:t xml:space="preserve">Ipconfig /all //查看本机TCP/IP配置情况（IP地址、子网掩码、网关、MAC地址） </w:t>
      </w:r>
    </w:p>
    <w:p w14:paraId="2F59F7D1" w14:textId="63B423C8" w:rsidR="00DB5305" w:rsidRDefault="00DB5305" w:rsidP="00662E49">
      <w:pPr>
        <w:pStyle w:val="af0"/>
        <w:jc w:val="center"/>
      </w:pPr>
      <w:r w:rsidRPr="00DB5305">
        <w:rPr>
          <w:noProof/>
        </w:rPr>
        <w:drawing>
          <wp:inline distT="0" distB="0" distL="0" distR="0" wp14:anchorId="10CD9D94" wp14:editId="194BF7D8">
            <wp:extent cx="4401820" cy="3915849"/>
            <wp:effectExtent l="0" t="0" r="0" b="8890"/>
            <wp:docPr id="379576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6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138" cy="392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0D1B" w14:textId="42ACF58A" w:rsidR="00DB5305" w:rsidRDefault="009132F7" w:rsidP="00662E49">
      <w:pPr>
        <w:ind w:left="240" w:firstLine="480"/>
        <w:jc w:val="left"/>
      </w:pPr>
      <w:r>
        <w:rPr>
          <w:rFonts w:hint="eastAsia"/>
        </w:rPr>
        <w:lastRenderedPageBreak/>
        <w:t>PC&gt;</w:t>
      </w:r>
      <w:r w:rsidR="00DB5305" w:rsidRPr="00DB5305">
        <w:t xml:space="preserve">ping 192.168.1.1 </w:t>
      </w:r>
    </w:p>
    <w:p w14:paraId="016B6C16" w14:textId="7606FF49" w:rsidR="00DB5305" w:rsidRDefault="009132F7" w:rsidP="00662E49">
      <w:pPr>
        <w:ind w:left="240" w:firstLine="480"/>
        <w:jc w:val="left"/>
      </w:pPr>
      <w:r>
        <w:rPr>
          <w:rFonts w:hint="eastAsia"/>
        </w:rPr>
        <w:t>PC&gt;</w:t>
      </w:r>
      <w:r w:rsidR="00DB5305" w:rsidRPr="00DB5305">
        <w:t xml:space="preserve">telnet 192.168.1.1 </w:t>
      </w:r>
      <w:r w:rsidR="00DB5305">
        <w:rPr>
          <w:rFonts w:hint="eastAsia"/>
        </w:rPr>
        <w:t xml:space="preserve"> </w:t>
      </w:r>
      <w:r w:rsidR="00DB5305" w:rsidRPr="00DB5305">
        <w:t>//远程登录到路由器上</w:t>
      </w:r>
    </w:p>
    <w:p w14:paraId="57380362" w14:textId="07DF882C" w:rsidR="00DB5305" w:rsidRDefault="00DB5305" w:rsidP="00662E49">
      <w:pPr>
        <w:ind w:left="240" w:firstLine="480"/>
        <w:jc w:val="left"/>
      </w:pPr>
      <w:r w:rsidRPr="00DB5305">
        <w:t xml:space="preserve">password:5ijsj </w:t>
      </w:r>
      <w:r>
        <w:rPr>
          <w:rFonts w:hint="eastAsia"/>
        </w:rPr>
        <w:t xml:space="preserve"> </w:t>
      </w:r>
      <w:r w:rsidRPr="00DB5305">
        <w:t>//输入 telnet 密码</w:t>
      </w:r>
    </w:p>
    <w:p w14:paraId="7E9181B8" w14:textId="6DC8D4EC" w:rsidR="009132F7" w:rsidRDefault="009132F7" w:rsidP="00662E49">
      <w:pPr>
        <w:pStyle w:val="af0"/>
        <w:jc w:val="center"/>
      </w:pPr>
      <w:r w:rsidRPr="00662E49">
        <w:rPr>
          <w:noProof/>
        </w:rPr>
        <w:drawing>
          <wp:inline distT="0" distB="0" distL="0" distR="0" wp14:anchorId="4C9D4AA2" wp14:editId="06679CE3">
            <wp:extent cx="4467527" cy="3990975"/>
            <wp:effectExtent l="0" t="0" r="9525" b="0"/>
            <wp:docPr id="1972023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23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765" cy="399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F83C" w14:textId="19104136" w:rsidR="00DB5305" w:rsidRDefault="009132F7" w:rsidP="00662E49">
      <w:pPr>
        <w:ind w:left="240" w:firstLine="480"/>
        <w:jc w:val="left"/>
      </w:pPr>
      <w:r>
        <w:rPr>
          <w:rFonts w:hint="eastAsia"/>
        </w:rPr>
        <w:t>R1&gt;</w:t>
      </w:r>
      <w:r w:rsidR="00DB5305" w:rsidRPr="00DB5305">
        <w:t xml:space="preserve">en </w:t>
      </w:r>
    </w:p>
    <w:p w14:paraId="04B3417C" w14:textId="77777777" w:rsidR="00DB5305" w:rsidRDefault="00DB5305" w:rsidP="00662E49">
      <w:pPr>
        <w:ind w:left="240" w:firstLine="480"/>
        <w:jc w:val="left"/>
      </w:pPr>
      <w:r w:rsidRPr="00DB5305">
        <w:t xml:space="preserve">password:123456 //输入特权模式密码 </w:t>
      </w:r>
    </w:p>
    <w:p w14:paraId="12337796" w14:textId="7EADD929" w:rsidR="00DB5305" w:rsidRDefault="009132F7" w:rsidP="00662E49">
      <w:pPr>
        <w:ind w:left="240" w:firstLine="480"/>
        <w:jc w:val="left"/>
      </w:pPr>
      <w:r>
        <w:rPr>
          <w:rFonts w:hint="eastAsia"/>
        </w:rPr>
        <w:t>R1</w:t>
      </w:r>
      <w:r w:rsidR="00F71F37">
        <w:rPr>
          <w:rFonts w:hint="eastAsia"/>
        </w:rPr>
        <w:t>#</w:t>
      </w:r>
      <w:r w:rsidR="00DB5305" w:rsidRPr="00DB5305">
        <w:t>show running //显示路由器当前配置情况</w:t>
      </w:r>
    </w:p>
    <w:p w14:paraId="7CE89198" w14:textId="658A1F1A" w:rsidR="00F71F37" w:rsidRDefault="00F71F37" w:rsidP="00662E49">
      <w:pPr>
        <w:pStyle w:val="af0"/>
        <w:jc w:val="center"/>
      </w:pPr>
      <w:r w:rsidRPr="00F71F37">
        <w:rPr>
          <w:noProof/>
        </w:rPr>
        <w:lastRenderedPageBreak/>
        <w:drawing>
          <wp:inline distT="0" distB="0" distL="0" distR="0" wp14:anchorId="7ED81756" wp14:editId="3D3D66E5">
            <wp:extent cx="4714875" cy="4255649"/>
            <wp:effectExtent l="0" t="0" r="0" b="0"/>
            <wp:docPr id="739360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0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419" cy="42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D9F2" w14:textId="3B0316B8" w:rsidR="00941E09" w:rsidRDefault="00941E09" w:rsidP="00662E49">
      <w:pPr>
        <w:ind w:left="240" w:firstLine="480"/>
        <w:jc w:val="left"/>
      </w:pPr>
      <w:r>
        <w:rPr>
          <w:rFonts w:hint="eastAsia"/>
        </w:rPr>
        <w:t>成功</w:t>
      </w:r>
    </w:p>
    <w:p w14:paraId="3FD362D8" w14:textId="77777777" w:rsidR="00DB5305" w:rsidRPr="00DB5305" w:rsidRDefault="00DB5305" w:rsidP="00DB5305">
      <w:pPr>
        <w:ind w:leftChars="300" w:left="720" w:firstLine="480"/>
      </w:pPr>
    </w:p>
    <w:p w14:paraId="2DE9409E" w14:textId="5E514236" w:rsidR="00A93349" w:rsidRDefault="00A93349" w:rsidP="00A93349">
      <w:pPr>
        <w:pStyle w:val="3"/>
      </w:pPr>
      <w:r w:rsidRPr="00A93349">
        <w:t>B、路由器静态路由配置</w:t>
      </w:r>
    </w:p>
    <w:p w14:paraId="548C19E1" w14:textId="77777777" w:rsidR="00F71F37" w:rsidRDefault="00F71F37" w:rsidP="009212D6">
      <w:pPr>
        <w:pStyle w:val="4"/>
        <w:ind w:left="720"/>
      </w:pPr>
      <w:r>
        <w:rPr>
          <w:rFonts w:hint="eastAsia"/>
        </w:rPr>
        <w:t>1、</w:t>
      </w:r>
      <w:r w:rsidRPr="00A93349">
        <w:t xml:space="preserve">实验目标 </w:t>
      </w:r>
    </w:p>
    <w:p w14:paraId="7B9257F1" w14:textId="77777777" w:rsidR="00F71F37" w:rsidRDefault="00F71F37" w:rsidP="00F71F37">
      <w:pPr>
        <w:ind w:leftChars="300" w:left="720" w:firstLine="480"/>
      </w:pPr>
      <w:r w:rsidRPr="00F71F37">
        <w:t>掌握静态路由的配置方法和技巧；</w:t>
      </w:r>
    </w:p>
    <w:p w14:paraId="1C004D09" w14:textId="77777777" w:rsidR="00F71F37" w:rsidRDefault="00F71F37" w:rsidP="00F71F37">
      <w:pPr>
        <w:ind w:leftChars="300" w:left="720" w:firstLine="480"/>
      </w:pPr>
      <w:r w:rsidRPr="00F71F37">
        <w:t>掌握通过静态路由方式实现网络的连通性；</w:t>
      </w:r>
    </w:p>
    <w:p w14:paraId="08E2B64C" w14:textId="40B28760" w:rsidR="00A93349" w:rsidRDefault="00F71F37" w:rsidP="00F71F37">
      <w:pPr>
        <w:ind w:leftChars="300" w:left="720" w:firstLine="480"/>
      </w:pPr>
      <w:r w:rsidRPr="00F71F37">
        <w:t>熟悉广域网线缆的链接方式；</w:t>
      </w:r>
    </w:p>
    <w:p w14:paraId="37F07DF5" w14:textId="5D491F5B" w:rsidR="00F71F37" w:rsidRDefault="00F71F37" w:rsidP="009212D6">
      <w:pPr>
        <w:pStyle w:val="4"/>
        <w:ind w:left="720"/>
      </w:pPr>
      <w:r>
        <w:rPr>
          <w:rFonts w:hint="eastAsia"/>
        </w:rPr>
        <w:t>2、</w:t>
      </w:r>
      <w:r w:rsidRPr="00A93349">
        <w:t>实验</w:t>
      </w:r>
      <w:r>
        <w:rPr>
          <w:rFonts w:hint="eastAsia"/>
        </w:rPr>
        <w:t>背景</w:t>
      </w:r>
    </w:p>
    <w:p w14:paraId="53323C10" w14:textId="004B5ACF" w:rsidR="00F71F37" w:rsidRDefault="00F71F37" w:rsidP="00F71F37">
      <w:pPr>
        <w:ind w:leftChars="300" w:left="720" w:firstLine="480"/>
      </w:pPr>
      <w:r w:rsidRPr="00F71F37">
        <w:t>学校有新旧两个校区，每个校区是一个独立的局域网，为了使新旧校区能够正常相互通讯，共享资源。每个校区出口利用一台路由器进行连接，两台路由器间学校申请了一条2M 的DDN专线进行相连，要求做适当配置实现两个校区的正常相互访问。</w:t>
      </w:r>
    </w:p>
    <w:p w14:paraId="79F72063" w14:textId="7ECE286A" w:rsidR="00F71F37" w:rsidRDefault="00F71F37" w:rsidP="009212D6">
      <w:pPr>
        <w:pStyle w:val="4"/>
        <w:ind w:left="720"/>
      </w:pPr>
      <w:r>
        <w:rPr>
          <w:rFonts w:hint="eastAsia"/>
        </w:rPr>
        <w:t>3、</w:t>
      </w:r>
      <w:r w:rsidRPr="00F71F37">
        <w:t>技术原理</w:t>
      </w:r>
    </w:p>
    <w:p w14:paraId="11FE9B5C" w14:textId="545ADAA6" w:rsidR="009212D6" w:rsidRDefault="009212D6" w:rsidP="009212D6">
      <w:pPr>
        <w:ind w:leftChars="300" w:left="720" w:firstLine="480"/>
      </w:pPr>
      <w:r w:rsidRPr="009212D6">
        <w:t>路由器属于网络层设备，能够根据IP包头的信息，选择一条最佳路径，将数据包转发出去。实现不同网段的主机之间的互相访问。路由器是根据路由表进行选路和转发的。而路由表里就是由一条条路由信息组成。</w:t>
      </w:r>
    </w:p>
    <w:p w14:paraId="25094A01" w14:textId="77777777" w:rsidR="009212D6" w:rsidRDefault="009212D6" w:rsidP="009212D6">
      <w:pPr>
        <w:ind w:leftChars="300" w:left="720" w:firstLine="480"/>
      </w:pPr>
    </w:p>
    <w:p w14:paraId="0BD6F22E" w14:textId="3C82EC12" w:rsidR="009212D6" w:rsidRDefault="009212D6" w:rsidP="009212D6">
      <w:pPr>
        <w:ind w:leftChars="300" w:left="720" w:firstLine="480"/>
      </w:pPr>
      <w:r w:rsidRPr="009212D6">
        <w:t>生成路由表主要有两种方法：手工配置和动态配置，即静态路由协议配置和动态路由协议配置。</w:t>
      </w:r>
    </w:p>
    <w:p w14:paraId="4539648F" w14:textId="05A7393F" w:rsidR="009212D6" w:rsidRDefault="009212D6" w:rsidP="009212D6">
      <w:pPr>
        <w:ind w:leftChars="300" w:left="720" w:firstLine="480"/>
      </w:pPr>
      <w:r w:rsidRPr="009212D6">
        <w:t>静态路由是指有网络管理员手工配置的路由信息。静态路由的一个缺点就是不能自动适应网络拓扑的变化</w:t>
      </w:r>
    </w:p>
    <w:p w14:paraId="4B5734C8" w14:textId="7B4BDD08" w:rsidR="009212D6" w:rsidRDefault="009212D6" w:rsidP="009212D6">
      <w:pPr>
        <w:ind w:leftChars="300" w:left="720" w:firstLine="480"/>
      </w:pPr>
      <w:r w:rsidRPr="009212D6">
        <w:t>静态路由除了具有简单、高效、可靠的优点外，它的另一个好处是网络安全保密性高。</w:t>
      </w:r>
    </w:p>
    <w:p w14:paraId="15E59B6A" w14:textId="286B701F" w:rsidR="009212D6" w:rsidRDefault="009212D6" w:rsidP="009212D6">
      <w:pPr>
        <w:ind w:leftChars="300" w:left="720" w:firstLine="480"/>
      </w:pPr>
      <w:r w:rsidRPr="009212D6">
        <w:t>缺省路由可以看做是静态路由的一种特殊情况。当数据在查找路由表时，没有找到和目标相匹配的路由表项时，为数据指定路由。</w:t>
      </w:r>
    </w:p>
    <w:p w14:paraId="25862484" w14:textId="77777777" w:rsidR="009212D6" w:rsidRDefault="009212D6" w:rsidP="009212D6">
      <w:pPr>
        <w:ind w:leftChars="300" w:left="720" w:firstLine="480"/>
      </w:pPr>
    </w:p>
    <w:p w14:paraId="66ABC15B" w14:textId="6E9D4A74" w:rsidR="009212D6" w:rsidRDefault="009212D6" w:rsidP="009212D6">
      <w:pPr>
        <w:ind w:leftChars="300" w:left="720" w:firstLine="480"/>
      </w:pPr>
      <w:r w:rsidRPr="009212D6">
        <w:t>配置静态路由的一般步骤</w:t>
      </w:r>
      <w:r>
        <w:rPr>
          <w:rFonts w:hint="eastAsia"/>
        </w:rPr>
        <w:t>:</w:t>
      </w:r>
    </w:p>
    <w:p w14:paraId="10180464" w14:textId="5628BDE6" w:rsidR="009212D6" w:rsidRDefault="009212D6" w:rsidP="009212D6">
      <w:pPr>
        <w:ind w:leftChars="300" w:left="720" w:firstLine="480"/>
      </w:pPr>
      <w:r>
        <w:rPr>
          <w:rFonts w:hint="eastAsia"/>
        </w:rPr>
        <w:t xml:space="preserve">  </w:t>
      </w:r>
      <w:r w:rsidRPr="009212D6">
        <w:t>为路由器每个接口配置IP地址，确定本路由器有哪些直连网段</w:t>
      </w:r>
    </w:p>
    <w:p w14:paraId="760272C6" w14:textId="3F9DF1EE" w:rsidR="009212D6" w:rsidRDefault="009212D6" w:rsidP="009212D6">
      <w:pPr>
        <w:ind w:leftChars="300" w:left="720" w:firstLine="480"/>
      </w:pPr>
      <w:r>
        <w:rPr>
          <w:rFonts w:hint="eastAsia"/>
        </w:rPr>
        <w:t xml:space="preserve">  </w:t>
      </w:r>
      <w:r w:rsidRPr="009212D6">
        <w:t>确定网络中有哪些网段属于本路由器的非直连网段</w:t>
      </w:r>
    </w:p>
    <w:p w14:paraId="73C725F8" w14:textId="0C56879D" w:rsidR="009212D6" w:rsidRDefault="009212D6" w:rsidP="009212D6">
      <w:pPr>
        <w:ind w:leftChars="300" w:left="720" w:firstLine="480"/>
      </w:pPr>
      <w:r>
        <w:rPr>
          <w:rFonts w:hint="eastAsia"/>
        </w:rPr>
        <w:t xml:space="preserve">  </w:t>
      </w:r>
      <w:r w:rsidRPr="009212D6">
        <w:t>添加本路由器的非直连网段的相关路由信息</w:t>
      </w:r>
    </w:p>
    <w:p w14:paraId="5629124C" w14:textId="7C52BFA2" w:rsidR="009212D6" w:rsidRDefault="009212D6" w:rsidP="009212D6">
      <w:pPr>
        <w:pStyle w:val="4"/>
        <w:ind w:left="720"/>
      </w:pPr>
      <w:r>
        <w:rPr>
          <w:rFonts w:hint="eastAsia"/>
        </w:rPr>
        <w:t>4、实验设备</w:t>
      </w:r>
    </w:p>
    <w:p w14:paraId="5172B04A" w14:textId="1DC2157F" w:rsidR="009212D6" w:rsidRDefault="009212D6" w:rsidP="009212D6">
      <w:pPr>
        <w:ind w:left="240" w:firstLine="480"/>
      </w:pPr>
      <w:r w:rsidRPr="009212D6">
        <w:t>pc 2台；</w:t>
      </w:r>
    </w:p>
    <w:p w14:paraId="6E1B1A86" w14:textId="77777777" w:rsidR="009212D6" w:rsidRDefault="009212D6" w:rsidP="009212D6">
      <w:pPr>
        <w:ind w:left="240" w:firstLine="480"/>
      </w:pPr>
      <w:r w:rsidRPr="009212D6">
        <w:t>Router-PT 可扩展路由 2台（Switch_2811无V.35 线接口）；</w:t>
      </w:r>
    </w:p>
    <w:p w14:paraId="3A903EAE" w14:textId="77777777" w:rsidR="009212D6" w:rsidRDefault="009212D6" w:rsidP="009212D6">
      <w:pPr>
        <w:ind w:left="240" w:firstLine="480"/>
      </w:pPr>
      <w:r w:rsidRPr="009212D6">
        <w:t>Switch_2960 2 台；</w:t>
      </w:r>
    </w:p>
    <w:p w14:paraId="78E93C97" w14:textId="2C1D933C" w:rsidR="009212D6" w:rsidRDefault="009212D6" w:rsidP="009212D6">
      <w:pPr>
        <w:ind w:left="240" w:firstLine="480"/>
      </w:pPr>
      <w:r w:rsidRPr="009212D6">
        <w:t>DCE 串口线；</w:t>
      </w:r>
    </w:p>
    <w:p w14:paraId="26E7F7E3" w14:textId="77777777" w:rsidR="009212D6" w:rsidRDefault="009212D6" w:rsidP="009212D6">
      <w:pPr>
        <w:ind w:left="240" w:firstLine="480"/>
      </w:pPr>
      <w:r w:rsidRPr="009212D6">
        <w:t>直连线；</w:t>
      </w:r>
    </w:p>
    <w:p w14:paraId="612DBEF1" w14:textId="26C677A0" w:rsidR="009212D6" w:rsidRDefault="009212D6" w:rsidP="009212D6">
      <w:pPr>
        <w:ind w:left="240" w:firstLine="480"/>
      </w:pPr>
      <w:r w:rsidRPr="009212D6">
        <w:t>交叉线</w:t>
      </w:r>
    </w:p>
    <w:p w14:paraId="562AFFF9" w14:textId="4B99D89B" w:rsidR="009212D6" w:rsidRDefault="009212D6" w:rsidP="009212D6">
      <w:pPr>
        <w:pStyle w:val="4"/>
        <w:ind w:left="720"/>
      </w:pPr>
      <w:r>
        <w:rPr>
          <w:rFonts w:hint="eastAsia"/>
        </w:rPr>
        <w:t>5、</w:t>
      </w:r>
      <w:r w:rsidRPr="009212D6">
        <w:t>实验步骤</w:t>
      </w:r>
    </w:p>
    <w:p w14:paraId="4B4390ED" w14:textId="6BB52B8B" w:rsidR="009212D6" w:rsidRDefault="009212D6" w:rsidP="009212D6">
      <w:pPr>
        <w:pStyle w:val="5"/>
        <w:ind w:left="720"/>
      </w:pPr>
      <w:r>
        <w:rPr>
          <w:rFonts w:hint="eastAsia"/>
        </w:rPr>
        <w:t>(1)</w:t>
      </w:r>
      <w:r w:rsidRPr="009212D6">
        <w:t>建</w:t>
      </w:r>
      <w:r w:rsidR="00B71232">
        <w:rPr>
          <w:rFonts w:hint="eastAsia"/>
        </w:rPr>
        <w:t>立</w:t>
      </w:r>
      <w:r w:rsidRPr="009212D6">
        <w:t>packet tracer 拓扑图</w:t>
      </w:r>
    </w:p>
    <w:p w14:paraId="5BBBC4F8" w14:textId="099EFEA7" w:rsidR="009212D6" w:rsidRDefault="006B550A" w:rsidP="00662E49">
      <w:pPr>
        <w:pStyle w:val="af0"/>
        <w:jc w:val="center"/>
      </w:pPr>
      <w:r w:rsidRPr="00662E49">
        <w:rPr>
          <w:noProof/>
        </w:rPr>
        <w:drawing>
          <wp:inline distT="0" distB="0" distL="0" distR="0" wp14:anchorId="339BF162" wp14:editId="00881698">
            <wp:extent cx="4763165" cy="3372321"/>
            <wp:effectExtent l="0" t="0" r="0" b="0"/>
            <wp:docPr id="1219555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5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6C62" w14:textId="02C74ACC" w:rsidR="006B550A" w:rsidRDefault="006B550A" w:rsidP="006B550A">
      <w:pPr>
        <w:pStyle w:val="5"/>
        <w:ind w:left="720"/>
      </w:pPr>
      <w:r>
        <w:rPr>
          <w:rFonts w:hint="eastAsia"/>
        </w:rPr>
        <w:lastRenderedPageBreak/>
        <w:t>(2)配置</w:t>
      </w:r>
      <w:r w:rsidR="00BE110A">
        <w:rPr>
          <w:rFonts w:hint="eastAsia"/>
        </w:rPr>
        <w:t>PC机</w:t>
      </w:r>
      <w:r>
        <w:rPr>
          <w:rFonts w:hint="eastAsia"/>
        </w:rPr>
        <w:t>ip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132"/>
        <w:gridCol w:w="2730"/>
        <w:gridCol w:w="2730"/>
      </w:tblGrid>
      <w:tr w:rsidR="006432B6" w14:paraId="09D99479" w14:textId="77777777" w:rsidTr="006432B6">
        <w:tc>
          <w:tcPr>
            <w:tcW w:w="2132" w:type="dxa"/>
          </w:tcPr>
          <w:p w14:paraId="05DFAE73" w14:textId="77777777" w:rsidR="006432B6" w:rsidRDefault="006432B6" w:rsidP="006B550A">
            <w:pPr>
              <w:ind w:leftChars="0" w:left="0" w:firstLineChars="0" w:firstLine="0"/>
            </w:pPr>
          </w:p>
        </w:tc>
        <w:tc>
          <w:tcPr>
            <w:tcW w:w="2730" w:type="dxa"/>
          </w:tcPr>
          <w:p w14:paraId="10173460" w14:textId="46D57469" w:rsidR="006432B6" w:rsidRDefault="006432B6" w:rsidP="006B550A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2730" w:type="dxa"/>
          </w:tcPr>
          <w:p w14:paraId="6541013E" w14:textId="7721DACB" w:rsidR="006432B6" w:rsidRDefault="006432B6" w:rsidP="006B550A">
            <w:pPr>
              <w:ind w:leftChars="0" w:left="0" w:firstLineChars="0" w:firstLine="0"/>
            </w:pPr>
            <w:r>
              <w:rPr>
                <w:rFonts w:hint="eastAsia"/>
              </w:rPr>
              <w:t>PC2</w:t>
            </w:r>
          </w:p>
        </w:tc>
      </w:tr>
      <w:tr w:rsidR="006432B6" w14:paraId="39284E1F" w14:textId="77777777" w:rsidTr="006432B6">
        <w:tc>
          <w:tcPr>
            <w:tcW w:w="2132" w:type="dxa"/>
          </w:tcPr>
          <w:p w14:paraId="7774EC91" w14:textId="386C3952" w:rsidR="006432B6" w:rsidRDefault="006432B6" w:rsidP="006B550A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2730" w:type="dxa"/>
          </w:tcPr>
          <w:p w14:paraId="7B219D7A" w14:textId="5EBF4346" w:rsidR="006432B6" w:rsidRDefault="006432B6" w:rsidP="006B550A">
            <w:pPr>
              <w:ind w:leftChars="0" w:left="0" w:firstLineChars="0" w:firstLine="0"/>
            </w:pPr>
            <w:r w:rsidRPr="006432B6">
              <w:t>192.168.1.2</w:t>
            </w:r>
          </w:p>
        </w:tc>
        <w:tc>
          <w:tcPr>
            <w:tcW w:w="2730" w:type="dxa"/>
          </w:tcPr>
          <w:p w14:paraId="53A34203" w14:textId="7CC2276A" w:rsidR="006432B6" w:rsidRDefault="006432B6" w:rsidP="006B550A">
            <w:pPr>
              <w:ind w:leftChars="0" w:left="0" w:firstLineChars="0" w:firstLine="0"/>
            </w:pPr>
            <w:r w:rsidRPr="006432B6">
              <w:t>192.168.</w:t>
            </w:r>
            <w:r>
              <w:rPr>
                <w:rFonts w:hint="eastAsia"/>
              </w:rPr>
              <w:t>2</w:t>
            </w:r>
            <w:r w:rsidRPr="006432B6">
              <w:t>.2</w:t>
            </w:r>
          </w:p>
        </w:tc>
      </w:tr>
      <w:tr w:rsidR="006432B6" w14:paraId="4628A1B7" w14:textId="77777777" w:rsidTr="006432B6">
        <w:tc>
          <w:tcPr>
            <w:tcW w:w="2132" w:type="dxa"/>
          </w:tcPr>
          <w:p w14:paraId="5090DA8D" w14:textId="2ADFC692" w:rsidR="006432B6" w:rsidRDefault="006432B6" w:rsidP="006B550A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2730" w:type="dxa"/>
          </w:tcPr>
          <w:p w14:paraId="5A49DDB7" w14:textId="634622E6" w:rsidR="006432B6" w:rsidRDefault="006432B6" w:rsidP="006B550A">
            <w:pPr>
              <w:ind w:leftChars="0" w:left="0" w:firstLineChars="0" w:firstLine="0"/>
            </w:pPr>
            <w:r w:rsidRPr="006432B6">
              <w:t>255.255.255.0</w:t>
            </w:r>
          </w:p>
        </w:tc>
        <w:tc>
          <w:tcPr>
            <w:tcW w:w="2730" w:type="dxa"/>
          </w:tcPr>
          <w:p w14:paraId="5ECBA93E" w14:textId="63126668" w:rsidR="006432B6" w:rsidRDefault="006432B6" w:rsidP="006B550A">
            <w:pPr>
              <w:ind w:leftChars="0" w:left="0" w:firstLineChars="0" w:firstLine="0"/>
            </w:pPr>
            <w:r w:rsidRPr="006432B6">
              <w:t>255.255.255.0</w:t>
            </w:r>
          </w:p>
        </w:tc>
      </w:tr>
      <w:tr w:rsidR="006432B6" w14:paraId="05CF0988" w14:textId="77777777" w:rsidTr="006432B6">
        <w:tc>
          <w:tcPr>
            <w:tcW w:w="2132" w:type="dxa"/>
          </w:tcPr>
          <w:p w14:paraId="5CCC1429" w14:textId="65D1A953" w:rsidR="006432B6" w:rsidRDefault="006432B6" w:rsidP="006B550A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2730" w:type="dxa"/>
          </w:tcPr>
          <w:p w14:paraId="7C0DAD31" w14:textId="44A83FBF" w:rsidR="006432B6" w:rsidRDefault="006432B6" w:rsidP="006B550A">
            <w:pPr>
              <w:ind w:leftChars="0" w:left="0" w:firstLineChars="0" w:firstLine="0"/>
            </w:pPr>
            <w:r w:rsidRPr="006432B6">
              <w:t>192.168.1.1</w:t>
            </w:r>
          </w:p>
        </w:tc>
        <w:tc>
          <w:tcPr>
            <w:tcW w:w="2730" w:type="dxa"/>
          </w:tcPr>
          <w:p w14:paraId="33BA1BF3" w14:textId="5BD3D17A" w:rsidR="006432B6" w:rsidRDefault="006432B6" w:rsidP="006B550A">
            <w:pPr>
              <w:ind w:leftChars="0" w:left="0" w:firstLineChars="0" w:firstLine="0"/>
            </w:pPr>
            <w:r w:rsidRPr="006432B6">
              <w:t>192.168.1.1</w:t>
            </w:r>
          </w:p>
        </w:tc>
      </w:tr>
    </w:tbl>
    <w:p w14:paraId="2B61B17D" w14:textId="16654099" w:rsidR="006B550A" w:rsidRDefault="006432B6" w:rsidP="00662E49">
      <w:pPr>
        <w:pStyle w:val="af0"/>
        <w:jc w:val="center"/>
      </w:pPr>
      <w:r w:rsidRPr="00662E49">
        <w:rPr>
          <w:noProof/>
        </w:rPr>
        <w:drawing>
          <wp:inline distT="0" distB="0" distL="0" distR="0" wp14:anchorId="456BE089" wp14:editId="1492C62B">
            <wp:extent cx="4199714" cy="3459480"/>
            <wp:effectExtent l="0" t="0" r="0" b="7620"/>
            <wp:docPr id="1732237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7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306" cy="34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BA44" w14:textId="30453C74" w:rsidR="006432B6" w:rsidRDefault="006432B6" w:rsidP="006B550A">
      <w:pPr>
        <w:ind w:left="240" w:firstLine="480"/>
      </w:pPr>
      <w:r>
        <w:rPr>
          <w:rFonts w:hint="eastAsia"/>
        </w:rPr>
        <w:t>PC1 ping PC2 timeout</w:t>
      </w:r>
    </w:p>
    <w:p w14:paraId="18D5797D" w14:textId="77777777" w:rsidR="00662E49" w:rsidRDefault="00662E49" w:rsidP="006B550A">
      <w:pPr>
        <w:ind w:left="240" w:firstLine="480"/>
      </w:pPr>
    </w:p>
    <w:p w14:paraId="4D58A96E" w14:textId="77777777" w:rsidR="00662E49" w:rsidRDefault="00662E49" w:rsidP="00662E49">
      <w:pPr>
        <w:pStyle w:val="af0"/>
      </w:pPr>
    </w:p>
    <w:p w14:paraId="0BEF8151" w14:textId="6E7EC1F3" w:rsidR="006432B6" w:rsidRDefault="006432B6" w:rsidP="00662E49">
      <w:pPr>
        <w:pStyle w:val="af0"/>
        <w:jc w:val="center"/>
      </w:pPr>
      <w:r w:rsidRPr="00662E49">
        <w:rPr>
          <w:noProof/>
        </w:rPr>
        <w:lastRenderedPageBreak/>
        <w:drawing>
          <wp:inline distT="0" distB="0" distL="0" distR="0" wp14:anchorId="1AE88136" wp14:editId="3B511ADA">
            <wp:extent cx="4798663" cy="3971925"/>
            <wp:effectExtent l="0" t="0" r="2540" b="0"/>
            <wp:docPr id="313718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8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169" cy="397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16BD" w14:textId="77777777" w:rsidR="00662E49" w:rsidRPr="006B550A" w:rsidRDefault="00662E49" w:rsidP="00662E49">
      <w:pPr>
        <w:pStyle w:val="af0"/>
      </w:pPr>
    </w:p>
    <w:p w14:paraId="07C3F1A1" w14:textId="0C6C6533" w:rsidR="006B550A" w:rsidRPr="00320CB5" w:rsidRDefault="006432B6" w:rsidP="006432B6">
      <w:pPr>
        <w:pStyle w:val="5"/>
        <w:ind w:left="720"/>
        <w:rPr>
          <w:lang w:val="pt-BR"/>
        </w:rPr>
      </w:pPr>
      <w:r w:rsidRPr="00320CB5">
        <w:rPr>
          <w:rFonts w:hint="eastAsia"/>
          <w:lang w:val="pt-BR"/>
        </w:rPr>
        <w:t>(3)</w:t>
      </w:r>
      <w:r w:rsidR="00BE110A">
        <w:rPr>
          <w:rFonts w:hint="eastAsia"/>
        </w:rPr>
        <w:t>在路由器上</w:t>
      </w:r>
      <w:r>
        <w:rPr>
          <w:rFonts w:hint="eastAsia"/>
        </w:rPr>
        <w:t>配置</w:t>
      </w:r>
      <w:r w:rsidRPr="00320CB5">
        <w:rPr>
          <w:rFonts w:hint="eastAsia"/>
          <w:lang w:val="pt-BR"/>
        </w:rPr>
        <w:t>serial</w:t>
      </w:r>
    </w:p>
    <w:p w14:paraId="6BC9079C" w14:textId="2257121E" w:rsidR="00721437" w:rsidRPr="00320CB5" w:rsidRDefault="00721437" w:rsidP="00721437">
      <w:pPr>
        <w:ind w:left="240" w:firstLine="480"/>
        <w:rPr>
          <w:lang w:val="pt-BR"/>
        </w:rPr>
      </w:pPr>
      <w:r>
        <w:rPr>
          <w:rFonts w:hint="eastAsia"/>
        </w:rPr>
        <w:t>路由器</w:t>
      </w:r>
      <w:r w:rsidR="00A77CFC" w:rsidRPr="00320CB5">
        <w:rPr>
          <w:rFonts w:hint="eastAsia"/>
          <w:lang w:val="pt-BR"/>
        </w:rPr>
        <w:t>1</w:t>
      </w:r>
      <w:r w:rsidRPr="00320CB5">
        <w:rPr>
          <w:rFonts w:hint="eastAsia"/>
          <w:lang w:val="pt-BR"/>
        </w:rPr>
        <w:t>:</w:t>
      </w:r>
    </w:p>
    <w:p w14:paraId="5EE850BE" w14:textId="77777777" w:rsidR="00721437" w:rsidRPr="00721437" w:rsidRDefault="00721437" w:rsidP="00721437">
      <w:pPr>
        <w:ind w:left="240" w:firstLine="480"/>
      </w:pPr>
      <w:r w:rsidRPr="00721437">
        <w:t>Router&gt;en</w:t>
      </w:r>
    </w:p>
    <w:p w14:paraId="116E65DD" w14:textId="77777777" w:rsidR="00721437" w:rsidRPr="00721437" w:rsidRDefault="00721437" w:rsidP="00721437">
      <w:pPr>
        <w:ind w:left="240" w:firstLine="480"/>
      </w:pPr>
      <w:r w:rsidRPr="00721437">
        <w:t>Router#conf t</w:t>
      </w:r>
    </w:p>
    <w:p w14:paraId="5360E105" w14:textId="77777777" w:rsidR="00721437" w:rsidRPr="00721437" w:rsidRDefault="00721437" w:rsidP="00721437">
      <w:pPr>
        <w:ind w:left="240" w:firstLine="480"/>
      </w:pPr>
      <w:r w:rsidRPr="00721437">
        <w:t>Router(config)#hostname R1</w:t>
      </w:r>
    </w:p>
    <w:p w14:paraId="46A55A07" w14:textId="77777777" w:rsidR="00721437" w:rsidRPr="00721437" w:rsidRDefault="00721437" w:rsidP="00721437">
      <w:pPr>
        <w:ind w:left="240" w:firstLine="480"/>
      </w:pPr>
      <w:r w:rsidRPr="00721437">
        <w:t>R1(config)#int fa 1/0</w:t>
      </w:r>
    </w:p>
    <w:p w14:paraId="507B96E2" w14:textId="77777777" w:rsidR="00721437" w:rsidRPr="00721437" w:rsidRDefault="00721437" w:rsidP="00721437">
      <w:pPr>
        <w:ind w:left="240" w:firstLine="480"/>
      </w:pPr>
      <w:r w:rsidRPr="00721437">
        <w:t>R1(config-if)#no shut</w:t>
      </w:r>
    </w:p>
    <w:p w14:paraId="30583BDC" w14:textId="77777777" w:rsidR="00721437" w:rsidRPr="00721437" w:rsidRDefault="00721437" w:rsidP="00721437">
      <w:pPr>
        <w:ind w:left="240" w:firstLine="480"/>
      </w:pPr>
      <w:r w:rsidRPr="00721437">
        <w:t>R1(config-if)#ip address 192.168.1.1 255.255.255.0</w:t>
      </w:r>
    </w:p>
    <w:p w14:paraId="43FD4602" w14:textId="77777777" w:rsidR="00721437" w:rsidRPr="00721437" w:rsidRDefault="00721437" w:rsidP="00721437">
      <w:pPr>
        <w:ind w:left="240" w:firstLine="480"/>
      </w:pPr>
      <w:r w:rsidRPr="00721437">
        <w:t>R1(config-if)#exit</w:t>
      </w:r>
    </w:p>
    <w:p w14:paraId="66738175" w14:textId="77777777" w:rsidR="00721437" w:rsidRPr="00721437" w:rsidRDefault="00721437" w:rsidP="00721437">
      <w:pPr>
        <w:ind w:left="240" w:firstLine="480"/>
      </w:pPr>
      <w:r w:rsidRPr="00721437">
        <w:t>R1(config)#int serial 2/0</w:t>
      </w:r>
    </w:p>
    <w:p w14:paraId="783A5153" w14:textId="77777777" w:rsidR="00721437" w:rsidRPr="00721437" w:rsidRDefault="00721437" w:rsidP="00721437">
      <w:pPr>
        <w:ind w:left="240" w:firstLine="480"/>
      </w:pPr>
      <w:r w:rsidRPr="00721437">
        <w:t>R1(config-if)#ip address 192.168.3.1 255.255.255.0</w:t>
      </w:r>
    </w:p>
    <w:p w14:paraId="704EC59A" w14:textId="50E86B2C" w:rsidR="00721437" w:rsidRPr="00721437" w:rsidRDefault="00721437" w:rsidP="00721437">
      <w:pPr>
        <w:ind w:left="240" w:firstLine="480"/>
      </w:pPr>
      <w:r w:rsidRPr="00721437">
        <w:t>R1(config-if)#clock rate 64000</w:t>
      </w:r>
      <w:r>
        <w:rPr>
          <w:rFonts w:hint="eastAsia"/>
        </w:rPr>
        <w:t xml:space="preserve"> </w:t>
      </w:r>
      <w:r w:rsidRPr="006432B6">
        <w:t>//使用串行线必须设置时钟，而且只要链路的一端设置，另一端不必设置。</w:t>
      </w:r>
    </w:p>
    <w:p w14:paraId="18FF86E1" w14:textId="77777777" w:rsidR="00721437" w:rsidRPr="00721437" w:rsidRDefault="00721437" w:rsidP="00721437">
      <w:pPr>
        <w:ind w:left="240" w:firstLine="480"/>
      </w:pPr>
      <w:r w:rsidRPr="00721437">
        <w:t>R1(config-if)#no shut</w:t>
      </w:r>
    </w:p>
    <w:p w14:paraId="1DE628CD" w14:textId="77777777" w:rsidR="00721437" w:rsidRPr="00721437" w:rsidRDefault="00721437" w:rsidP="00721437">
      <w:pPr>
        <w:ind w:left="240" w:firstLine="480"/>
      </w:pPr>
      <w:r w:rsidRPr="00721437">
        <w:t>R1(config-if)#end</w:t>
      </w:r>
    </w:p>
    <w:p w14:paraId="3000418D" w14:textId="227A95EA" w:rsidR="006432B6" w:rsidRDefault="006432B6" w:rsidP="009212D6">
      <w:pPr>
        <w:ind w:left="240" w:firstLine="480"/>
      </w:pPr>
    </w:p>
    <w:p w14:paraId="78132D71" w14:textId="013BD612" w:rsidR="00721437" w:rsidRDefault="00721437" w:rsidP="00662E49">
      <w:pPr>
        <w:pStyle w:val="af0"/>
        <w:jc w:val="center"/>
      </w:pPr>
      <w:r w:rsidRPr="00662E49">
        <w:rPr>
          <w:noProof/>
        </w:rPr>
        <w:lastRenderedPageBreak/>
        <w:drawing>
          <wp:inline distT="0" distB="0" distL="0" distR="0" wp14:anchorId="6F9031F3" wp14:editId="772280D8">
            <wp:extent cx="4743450" cy="4246033"/>
            <wp:effectExtent l="0" t="0" r="0" b="2540"/>
            <wp:docPr id="1932588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8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937" cy="4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2987" w14:textId="3605B4F1" w:rsidR="00A77CFC" w:rsidRDefault="00A77CFC" w:rsidP="009212D6">
      <w:pPr>
        <w:ind w:left="240" w:firstLine="480"/>
      </w:pPr>
      <w:r>
        <w:rPr>
          <w:rFonts w:hint="eastAsia"/>
        </w:rPr>
        <w:t>路由器2:</w:t>
      </w:r>
    </w:p>
    <w:p w14:paraId="091C61D8" w14:textId="77777777" w:rsidR="00A77CFC" w:rsidRPr="00A77CFC" w:rsidRDefault="00A77CFC" w:rsidP="00A77CFC">
      <w:pPr>
        <w:ind w:left="240" w:firstLine="480"/>
      </w:pPr>
      <w:r w:rsidRPr="00A77CFC">
        <w:t>Router&gt;en</w:t>
      </w:r>
    </w:p>
    <w:p w14:paraId="20E252B1" w14:textId="77777777" w:rsidR="00A77CFC" w:rsidRPr="00A77CFC" w:rsidRDefault="00A77CFC" w:rsidP="00A77CFC">
      <w:pPr>
        <w:ind w:left="240" w:firstLine="480"/>
      </w:pPr>
      <w:r w:rsidRPr="00A77CFC">
        <w:t>Router#conf t</w:t>
      </w:r>
    </w:p>
    <w:p w14:paraId="661BE16A" w14:textId="77777777" w:rsidR="00A77CFC" w:rsidRPr="00A77CFC" w:rsidRDefault="00A77CFC" w:rsidP="00A77CFC">
      <w:pPr>
        <w:ind w:left="240" w:firstLine="480"/>
      </w:pPr>
      <w:r w:rsidRPr="00A77CFC">
        <w:t>Router(config)#hostname R2</w:t>
      </w:r>
    </w:p>
    <w:p w14:paraId="56A38077" w14:textId="77777777" w:rsidR="00A77CFC" w:rsidRPr="00A77CFC" w:rsidRDefault="00A77CFC" w:rsidP="00A77CFC">
      <w:pPr>
        <w:ind w:left="240" w:firstLine="480"/>
      </w:pPr>
      <w:r w:rsidRPr="00A77CFC">
        <w:t>R2(config)#int fa 1/0</w:t>
      </w:r>
    </w:p>
    <w:p w14:paraId="598430B7" w14:textId="77777777" w:rsidR="00A77CFC" w:rsidRPr="00A77CFC" w:rsidRDefault="00A77CFC" w:rsidP="00A77CFC">
      <w:pPr>
        <w:ind w:left="240" w:firstLine="480"/>
      </w:pPr>
      <w:r w:rsidRPr="00A77CFC">
        <w:t>R2(config-if)#ip address 192.168.2.1 255.255.255.0</w:t>
      </w:r>
    </w:p>
    <w:p w14:paraId="3F4DD45E" w14:textId="77777777" w:rsidR="00A77CFC" w:rsidRPr="00A77CFC" w:rsidRDefault="00A77CFC" w:rsidP="00A77CFC">
      <w:pPr>
        <w:ind w:left="240" w:firstLine="480"/>
      </w:pPr>
      <w:r w:rsidRPr="00A77CFC">
        <w:t>R2(config-if)#no shut</w:t>
      </w:r>
    </w:p>
    <w:p w14:paraId="27D8E59A" w14:textId="77777777" w:rsidR="00A77CFC" w:rsidRPr="00A77CFC" w:rsidRDefault="00A77CFC" w:rsidP="00A77CFC">
      <w:pPr>
        <w:ind w:left="240" w:firstLine="480"/>
      </w:pPr>
      <w:r w:rsidRPr="00A77CFC">
        <w:t>R2(config-if)#exit</w:t>
      </w:r>
    </w:p>
    <w:p w14:paraId="46ED1B6A" w14:textId="77777777" w:rsidR="00A77CFC" w:rsidRPr="00A77CFC" w:rsidRDefault="00A77CFC" w:rsidP="00A77CFC">
      <w:pPr>
        <w:ind w:left="240" w:firstLine="480"/>
      </w:pPr>
      <w:r w:rsidRPr="00A77CFC">
        <w:t>R2(config)#int serial 2/0</w:t>
      </w:r>
    </w:p>
    <w:p w14:paraId="11417C84" w14:textId="77777777" w:rsidR="00A77CFC" w:rsidRPr="00A77CFC" w:rsidRDefault="00A77CFC" w:rsidP="00A77CFC">
      <w:pPr>
        <w:ind w:left="240" w:firstLine="480"/>
      </w:pPr>
      <w:r w:rsidRPr="00A77CFC">
        <w:t>R2(config-if)#ip address 192.168.3.2 255.255.255.0</w:t>
      </w:r>
    </w:p>
    <w:p w14:paraId="1852809D" w14:textId="77777777" w:rsidR="00A77CFC" w:rsidRPr="00A77CFC" w:rsidRDefault="00A77CFC" w:rsidP="00A77CFC">
      <w:pPr>
        <w:ind w:left="240" w:firstLine="480"/>
      </w:pPr>
      <w:r w:rsidRPr="00A77CFC">
        <w:t>R2(config-if)#no shut</w:t>
      </w:r>
    </w:p>
    <w:p w14:paraId="2AD7350E" w14:textId="301CC467" w:rsidR="00A77CFC" w:rsidRDefault="00A77CFC" w:rsidP="00A77CFC">
      <w:pPr>
        <w:ind w:left="240" w:firstLine="480"/>
      </w:pPr>
      <w:r w:rsidRPr="00A77CFC">
        <w:t>R2(config-if)#end</w:t>
      </w:r>
    </w:p>
    <w:p w14:paraId="49C1FAB1" w14:textId="18F20658" w:rsidR="00721437" w:rsidRDefault="00721437" w:rsidP="00662E49">
      <w:pPr>
        <w:pStyle w:val="af0"/>
        <w:jc w:val="center"/>
      </w:pPr>
      <w:r w:rsidRPr="00662E49">
        <w:rPr>
          <w:noProof/>
        </w:rPr>
        <w:lastRenderedPageBreak/>
        <w:drawing>
          <wp:inline distT="0" distB="0" distL="0" distR="0" wp14:anchorId="17EA1E3F" wp14:editId="2E247037">
            <wp:extent cx="4876800" cy="4367748"/>
            <wp:effectExtent l="0" t="0" r="0" b="0"/>
            <wp:docPr id="1907875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5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9110" cy="436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E7E4" w14:textId="770D52F8" w:rsidR="00A77CFC" w:rsidRDefault="00A77CFC" w:rsidP="00A77CFC">
      <w:pPr>
        <w:pStyle w:val="5"/>
        <w:ind w:left="720"/>
      </w:pPr>
      <w:r>
        <w:rPr>
          <w:rFonts w:hint="eastAsia"/>
        </w:rPr>
        <w:t>(4)配置静态路由</w:t>
      </w:r>
    </w:p>
    <w:p w14:paraId="183F38DC" w14:textId="0963151A" w:rsidR="00A77CFC" w:rsidRPr="00A77CFC" w:rsidRDefault="00A77CFC" w:rsidP="00A77CFC">
      <w:pPr>
        <w:ind w:left="240" w:firstLine="480"/>
      </w:pPr>
      <w:r>
        <w:rPr>
          <w:rFonts w:hint="eastAsia"/>
        </w:rPr>
        <w:t>路由器1:</w:t>
      </w:r>
    </w:p>
    <w:p w14:paraId="27BE9707" w14:textId="77777777" w:rsidR="00A77CFC" w:rsidRPr="00A77CFC" w:rsidRDefault="00A77CFC" w:rsidP="00A77CFC">
      <w:pPr>
        <w:ind w:left="240" w:firstLine="480"/>
      </w:pPr>
      <w:r w:rsidRPr="00A77CFC">
        <w:t>R1&gt;en</w:t>
      </w:r>
    </w:p>
    <w:p w14:paraId="55B4A44F" w14:textId="77777777" w:rsidR="00A77CFC" w:rsidRPr="00A77CFC" w:rsidRDefault="00A77CFC" w:rsidP="00A77CFC">
      <w:pPr>
        <w:ind w:left="240" w:firstLine="480"/>
      </w:pPr>
      <w:r w:rsidRPr="00A77CFC">
        <w:t>R1#conf t</w:t>
      </w:r>
    </w:p>
    <w:p w14:paraId="0E105075" w14:textId="77777777" w:rsidR="00A77CFC" w:rsidRPr="00A77CFC" w:rsidRDefault="00A77CFC" w:rsidP="00A77CFC">
      <w:pPr>
        <w:ind w:left="240" w:firstLine="480"/>
      </w:pPr>
      <w:r w:rsidRPr="00A77CFC">
        <w:t>Enter configuration commands, one per line. End with CNTL/Z.</w:t>
      </w:r>
    </w:p>
    <w:p w14:paraId="22EB3F3E" w14:textId="77777777" w:rsidR="00A77CFC" w:rsidRPr="00A77CFC" w:rsidRDefault="00A77CFC" w:rsidP="00A77CFC">
      <w:pPr>
        <w:ind w:left="240" w:firstLine="480"/>
      </w:pPr>
      <w:r w:rsidRPr="00A77CFC">
        <w:t>R1(config)#ip route 192.168.2.0 255.255.255.0 192.168.3.2</w:t>
      </w:r>
    </w:p>
    <w:p w14:paraId="3F3A79F5" w14:textId="35E603D7" w:rsidR="00A77CFC" w:rsidRDefault="00A77CFC" w:rsidP="00A77CFC">
      <w:pPr>
        <w:ind w:left="240" w:firstLine="480"/>
      </w:pPr>
      <w:r w:rsidRPr="00A77CFC">
        <w:t>R1(config)#end</w:t>
      </w:r>
    </w:p>
    <w:p w14:paraId="6A84DA72" w14:textId="77777777" w:rsidR="00A77CFC" w:rsidRDefault="00A77CFC" w:rsidP="00A77CFC">
      <w:pPr>
        <w:ind w:left="240" w:firstLine="480"/>
      </w:pPr>
    </w:p>
    <w:p w14:paraId="0D9C8A89" w14:textId="1A528B0A" w:rsidR="00A77CFC" w:rsidRPr="00A77CFC" w:rsidRDefault="00A77CFC" w:rsidP="00A77CFC">
      <w:pPr>
        <w:ind w:left="240" w:firstLine="480"/>
      </w:pPr>
      <w:r w:rsidRPr="00A77CFC">
        <w:t>192.168.2.0 是要到达的目标网络，255.255.255.0 为目标网络对应的子网掩码，192.168.3.2为与本路由器直接相连的下一跳路由</w:t>
      </w:r>
      <w:r w:rsidRPr="00A77CFC">
        <w:rPr>
          <w:rFonts w:hint="eastAsia"/>
        </w:rPr>
        <w:t>器的接口地址。在静态路由中，只需要指出下一跳的地址，至于以后如何指向，那是下一跳路由器考虑的事情。</w:t>
      </w:r>
    </w:p>
    <w:p w14:paraId="2A4FFB36" w14:textId="383E1527" w:rsidR="00A77CFC" w:rsidRDefault="00A77CFC" w:rsidP="00662E49">
      <w:pPr>
        <w:pStyle w:val="af0"/>
        <w:jc w:val="center"/>
      </w:pPr>
      <w:r w:rsidRPr="00662E49">
        <w:rPr>
          <w:noProof/>
        </w:rPr>
        <w:lastRenderedPageBreak/>
        <w:drawing>
          <wp:inline distT="0" distB="0" distL="0" distR="0" wp14:anchorId="40BE5A6D" wp14:editId="62877D98">
            <wp:extent cx="4572000" cy="4160817"/>
            <wp:effectExtent l="0" t="0" r="0" b="0"/>
            <wp:docPr id="608620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20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4531" cy="416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B96E" w14:textId="77777777" w:rsidR="00A77CFC" w:rsidRPr="00A77CFC" w:rsidRDefault="00A77CFC" w:rsidP="00A77CFC">
      <w:pPr>
        <w:ind w:left="240" w:firstLine="480"/>
      </w:pPr>
      <w:r w:rsidRPr="00A77CFC">
        <w:t>R2&gt;en</w:t>
      </w:r>
    </w:p>
    <w:p w14:paraId="0802717A" w14:textId="77777777" w:rsidR="00A77CFC" w:rsidRPr="00A77CFC" w:rsidRDefault="00A77CFC" w:rsidP="00A77CFC">
      <w:pPr>
        <w:ind w:left="240" w:firstLine="480"/>
      </w:pPr>
      <w:r w:rsidRPr="00A77CFC">
        <w:t>R2#conf t</w:t>
      </w:r>
    </w:p>
    <w:p w14:paraId="60C817DB" w14:textId="77777777" w:rsidR="00A77CFC" w:rsidRPr="00A77CFC" w:rsidRDefault="00A77CFC" w:rsidP="00A77CFC">
      <w:pPr>
        <w:ind w:left="240" w:firstLine="480"/>
      </w:pPr>
      <w:r w:rsidRPr="00A77CFC">
        <w:t>Enter configuration commands, one per line. End with CNTL/Z.</w:t>
      </w:r>
    </w:p>
    <w:p w14:paraId="774811C9" w14:textId="77777777" w:rsidR="00A77CFC" w:rsidRPr="00A77CFC" w:rsidRDefault="00A77CFC" w:rsidP="00A77CFC">
      <w:pPr>
        <w:ind w:left="240" w:firstLine="480"/>
      </w:pPr>
      <w:r w:rsidRPr="00A77CFC">
        <w:t>R2(config)#ip route 192.168.1.0 255.255.255.0 192.168.3.1</w:t>
      </w:r>
    </w:p>
    <w:p w14:paraId="4DED86D1" w14:textId="22DF3512" w:rsidR="00A77CFC" w:rsidRPr="00A77CFC" w:rsidRDefault="00A77CFC" w:rsidP="00A77CFC">
      <w:pPr>
        <w:ind w:left="240" w:firstLine="480"/>
      </w:pPr>
      <w:r w:rsidRPr="00A77CFC">
        <w:t>R2(config)#end</w:t>
      </w:r>
    </w:p>
    <w:p w14:paraId="0A93E714" w14:textId="2D70A1E0" w:rsidR="00721437" w:rsidRDefault="00A77CFC" w:rsidP="00662E49">
      <w:pPr>
        <w:pStyle w:val="af0"/>
        <w:jc w:val="center"/>
      </w:pPr>
      <w:r w:rsidRPr="00662E49">
        <w:rPr>
          <w:noProof/>
        </w:rPr>
        <w:lastRenderedPageBreak/>
        <w:drawing>
          <wp:inline distT="0" distB="0" distL="0" distR="0" wp14:anchorId="54FED57B" wp14:editId="3A9F1B53">
            <wp:extent cx="4610100" cy="4159414"/>
            <wp:effectExtent l="0" t="0" r="0" b="0"/>
            <wp:docPr id="1805879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9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455" cy="41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E19A" w14:textId="228B064E" w:rsidR="00A77CFC" w:rsidRDefault="00A77CFC" w:rsidP="00A77CFC">
      <w:pPr>
        <w:pStyle w:val="5"/>
        <w:ind w:left="720"/>
      </w:pPr>
      <w:r>
        <w:rPr>
          <w:rFonts w:hint="eastAsia"/>
        </w:rPr>
        <w:lastRenderedPageBreak/>
        <w:t>(5)</w:t>
      </w:r>
      <w:r w:rsidR="00941E09">
        <w:rPr>
          <w:rFonts w:hint="eastAsia"/>
        </w:rPr>
        <w:t>查看路由信息</w:t>
      </w:r>
    </w:p>
    <w:p w14:paraId="5BF0C7D9" w14:textId="157971AF" w:rsidR="00A77CFC" w:rsidRDefault="0094565F" w:rsidP="00662E49">
      <w:pPr>
        <w:pStyle w:val="af0"/>
        <w:jc w:val="center"/>
      </w:pPr>
      <w:r w:rsidRPr="0094565F">
        <w:rPr>
          <w:noProof/>
        </w:rPr>
        <w:drawing>
          <wp:inline distT="0" distB="0" distL="0" distR="0" wp14:anchorId="6F0B0656" wp14:editId="1945C518">
            <wp:extent cx="4772025" cy="4300912"/>
            <wp:effectExtent l="0" t="0" r="0" b="4445"/>
            <wp:docPr id="1579673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3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5541" cy="43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943C" w14:textId="0B64AC66" w:rsidR="0094565F" w:rsidRDefault="0094565F" w:rsidP="00662E49">
      <w:pPr>
        <w:pStyle w:val="af0"/>
        <w:jc w:val="center"/>
      </w:pPr>
      <w:r w:rsidRPr="0094565F">
        <w:rPr>
          <w:noProof/>
        </w:rPr>
        <w:lastRenderedPageBreak/>
        <w:drawing>
          <wp:inline distT="0" distB="0" distL="0" distR="0" wp14:anchorId="30368B1D" wp14:editId="07811071">
            <wp:extent cx="4676775" cy="4238151"/>
            <wp:effectExtent l="0" t="0" r="0" b="0"/>
            <wp:docPr id="40631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12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8660" cy="42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4AE1" w14:textId="02D09D12" w:rsidR="00941E09" w:rsidRDefault="00941E09" w:rsidP="00941E09">
      <w:pPr>
        <w:pStyle w:val="5"/>
        <w:ind w:left="720"/>
      </w:pPr>
      <w:r>
        <w:rPr>
          <w:rFonts w:hint="eastAsia"/>
        </w:rPr>
        <w:lastRenderedPageBreak/>
        <w:t>(6)验证结果</w:t>
      </w:r>
    </w:p>
    <w:p w14:paraId="6B2FCD60" w14:textId="77777777" w:rsidR="0094565F" w:rsidRDefault="0094565F" w:rsidP="00662E49">
      <w:pPr>
        <w:pStyle w:val="af0"/>
        <w:jc w:val="center"/>
      </w:pPr>
      <w:r w:rsidRPr="0094565F">
        <w:rPr>
          <w:noProof/>
        </w:rPr>
        <w:drawing>
          <wp:inline distT="0" distB="0" distL="0" distR="0" wp14:anchorId="23E6C91F" wp14:editId="705AC170">
            <wp:extent cx="4991100" cy="4498360"/>
            <wp:effectExtent l="0" t="0" r="0" b="0"/>
            <wp:docPr id="36308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84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3166" cy="45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A201" w14:textId="227D74CC" w:rsidR="00941E09" w:rsidRDefault="00941E09" w:rsidP="0094565F">
      <w:pPr>
        <w:ind w:left="240" w:firstLine="480"/>
      </w:pPr>
      <w:r>
        <w:rPr>
          <w:rFonts w:hint="eastAsia"/>
        </w:rPr>
        <w:t>PC1 ping PC2 reply</w:t>
      </w:r>
    </w:p>
    <w:p w14:paraId="6F425FD7" w14:textId="77777777" w:rsidR="0094565F" w:rsidRDefault="0094565F" w:rsidP="00A77CFC">
      <w:pPr>
        <w:ind w:left="240" w:firstLine="480"/>
      </w:pPr>
    </w:p>
    <w:p w14:paraId="60C98D7D" w14:textId="77777777" w:rsidR="0094565F" w:rsidRPr="00A77CFC" w:rsidRDefault="0094565F" w:rsidP="00A77CFC">
      <w:pPr>
        <w:ind w:left="240" w:firstLine="480"/>
      </w:pPr>
    </w:p>
    <w:p w14:paraId="2B0EDFB1" w14:textId="204DA8AC" w:rsidR="00A93349" w:rsidRDefault="00A93349" w:rsidP="00A93349">
      <w:pPr>
        <w:pStyle w:val="3"/>
      </w:pPr>
      <w:r w:rsidRPr="00A93349">
        <w:t>C、路由器RIP动态路由配置</w:t>
      </w:r>
    </w:p>
    <w:p w14:paraId="21825D32" w14:textId="77777777" w:rsidR="00753D2F" w:rsidRDefault="00753D2F" w:rsidP="00B71232">
      <w:pPr>
        <w:pStyle w:val="4"/>
        <w:ind w:left="720"/>
      </w:pPr>
      <w:r>
        <w:rPr>
          <w:rFonts w:hint="eastAsia"/>
        </w:rPr>
        <w:t>1、</w:t>
      </w:r>
      <w:r w:rsidRPr="00753D2F">
        <w:t>实验目的</w:t>
      </w:r>
    </w:p>
    <w:p w14:paraId="0C4AAF0E" w14:textId="77777777" w:rsidR="00753D2F" w:rsidRDefault="00753D2F" w:rsidP="00A93349">
      <w:pPr>
        <w:ind w:left="240" w:firstLine="480"/>
      </w:pPr>
      <w:r w:rsidRPr="00753D2F">
        <w:t>掌握RIP协议的配置方法：</w:t>
      </w:r>
    </w:p>
    <w:p w14:paraId="40491CCF" w14:textId="77777777" w:rsidR="00753D2F" w:rsidRDefault="00753D2F" w:rsidP="00A93349">
      <w:pPr>
        <w:ind w:left="240" w:firstLine="480"/>
      </w:pPr>
      <w:r w:rsidRPr="00753D2F">
        <w:t>掌握查看通过动态路由协议RIP学习产生的路由；</w:t>
      </w:r>
    </w:p>
    <w:p w14:paraId="54259090" w14:textId="77777777" w:rsidR="00753D2F" w:rsidRDefault="00753D2F" w:rsidP="00A93349">
      <w:pPr>
        <w:ind w:left="240" w:firstLine="480"/>
      </w:pPr>
      <w:r w:rsidRPr="00753D2F">
        <w:t xml:space="preserve">熟悉广域网线缆的链接方式； </w:t>
      </w:r>
    </w:p>
    <w:p w14:paraId="7B1FA91F" w14:textId="2FFFBBEA" w:rsidR="00753D2F" w:rsidRDefault="00753D2F" w:rsidP="00B71232">
      <w:pPr>
        <w:pStyle w:val="4"/>
        <w:ind w:left="720"/>
      </w:pPr>
      <w:r>
        <w:rPr>
          <w:rFonts w:hint="eastAsia"/>
        </w:rPr>
        <w:t>2、</w:t>
      </w:r>
      <w:r w:rsidRPr="00753D2F">
        <w:t>实验背景</w:t>
      </w:r>
    </w:p>
    <w:p w14:paraId="0AA2FBA9" w14:textId="77777777" w:rsidR="00753D2F" w:rsidRDefault="00753D2F" w:rsidP="00A93349">
      <w:pPr>
        <w:ind w:left="240" w:firstLine="480"/>
      </w:pPr>
      <w:r w:rsidRPr="00753D2F">
        <w:t xml:space="preserve">假设校园网通过一台三层交换机连到校园网出口路由器上，路由器再和校园外的另一台路由器连接。现要做适当配置，实现校园网内部主机与校园网外部主机之间的相互通信。为了简化网管的管理维护工作，学校决定采用RIPV2协议实现互通。 </w:t>
      </w:r>
    </w:p>
    <w:p w14:paraId="0FF5213E" w14:textId="56751674" w:rsidR="00753D2F" w:rsidRDefault="00753D2F" w:rsidP="00B71232">
      <w:pPr>
        <w:pStyle w:val="4"/>
        <w:ind w:left="720"/>
      </w:pPr>
      <w:r>
        <w:rPr>
          <w:rFonts w:hint="eastAsia"/>
        </w:rPr>
        <w:lastRenderedPageBreak/>
        <w:t>3、</w:t>
      </w:r>
      <w:r w:rsidRPr="00753D2F">
        <w:t>技术原理</w:t>
      </w:r>
    </w:p>
    <w:p w14:paraId="29D30797" w14:textId="0D62521F" w:rsidR="00A93349" w:rsidRDefault="00753D2F" w:rsidP="00A93349">
      <w:pPr>
        <w:ind w:left="240" w:firstLine="480"/>
      </w:pPr>
      <w:r w:rsidRPr="00753D2F">
        <w:t>RIP(Routing Information Protocols,路由信息协议)是应用较早、使用较普遍的IGP 内部网管协议，使用于小型同类网络，是距离矢量协议；</w:t>
      </w:r>
    </w:p>
    <w:p w14:paraId="14ECE072" w14:textId="53D18575" w:rsidR="00753D2F" w:rsidRDefault="00753D2F" w:rsidP="00A93349">
      <w:pPr>
        <w:ind w:left="240" w:firstLine="480"/>
      </w:pPr>
      <w:r w:rsidRPr="00753D2F">
        <w:t>RIP协议跳数作为衡量路径开销的，RIP协议里规定最大跳数为15；跳计数16则表示目标不可达。</w:t>
      </w:r>
    </w:p>
    <w:p w14:paraId="3C64BBE0" w14:textId="77777777" w:rsidR="00753D2F" w:rsidRDefault="00753D2F" w:rsidP="00A93349">
      <w:pPr>
        <w:ind w:left="240" w:firstLine="480"/>
      </w:pPr>
      <w:r w:rsidRPr="00753D2F">
        <w:t>RIP协议有两个版本：RIPv1和RIPv2，RIPv1属于有类路由协议，不支持VLSM， 以广播形式进行路由信息的更新，更新周期为30秒；RIPv2属于无类路由协议， 支持VLSM，以组播形式进行路由更细。</w:t>
      </w:r>
    </w:p>
    <w:p w14:paraId="3588A016" w14:textId="16D06579" w:rsidR="00753D2F" w:rsidRDefault="00753D2F" w:rsidP="00A93349">
      <w:pPr>
        <w:ind w:left="240" w:firstLine="480"/>
      </w:pPr>
      <w:r w:rsidRPr="00753D2F">
        <w:t>RIP是一个距离矢量的路由协议，它是定期的更新，默认时间是30S，也就是说如 果刚刚发送过更新，即使网络拓扑发生了变化，路由器也不进行更新，要等待下一个更新周期才发送更新。</w:t>
      </w:r>
    </w:p>
    <w:p w14:paraId="5CE9F7B3" w14:textId="77777777" w:rsidR="00753D2F" w:rsidRDefault="00753D2F" w:rsidP="00A93349">
      <w:pPr>
        <w:ind w:left="240" w:firstLine="480"/>
      </w:pPr>
    </w:p>
    <w:p w14:paraId="4FC1DB1A" w14:textId="2DDCF98A" w:rsidR="00753D2F" w:rsidRDefault="00753D2F" w:rsidP="00A93349">
      <w:pPr>
        <w:ind w:left="240" w:firstLine="480"/>
      </w:pPr>
      <w:r w:rsidRPr="00753D2F">
        <w:t>配置动态路由的一般步骤</w:t>
      </w:r>
      <w:r>
        <w:rPr>
          <w:rFonts w:hint="eastAsia"/>
        </w:rPr>
        <w:t>:</w:t>
      </w:r>
    </w:p>
    <w:p w14:paraId="16BE2111" w14:textId="77777777" w:rsidR="00753D2F" w:rsidRDefault="00753D2F" w:rsidP="00A93349">
      <w:pPr>
        <w:ind w:left="240" w:firstLine="480"/>
      </w:pPr>
      <w:r w:rsidRPr="00753D2F">
        <w:t>为路由器每个接口配置IP地址，确定本路由器有哪些直连网段</w:t>
      </w:r>
    </w:p>
    <w:p w14:paraId="7B103952" w14:textId="77777777" w:rsidR="00753D2F" w:rsidRDefault="00753D2F" w:rsidP="00A93349">
      <w:pPr>
        <w:ind w:left="240" w:firstLine="480"/>
      </w:pPr>
      <w:r w:rsidRPr="00753D2F">
        <w:t>添加本路由器的直连网段，根据使用的不同动态路由协议，配置相关信息</w:t>
      </w:r>
    </w:p>
    <w:p w14:paraId="53217E01" w14:textId="77777777" w:rsidR="00753D2F" w:rsidRDefault="00753D2F" w:rsidP="00A93349">
      <w:pPr>
        <w:ind w:left="240" w:firstLine="480"/>
      </w:pPr>
      <w:r w:rsidRPr="00753D2F">
        <w:t xml:space="preserve">(config-router)#default-information originate 在 RIP 域内发布缺省路由 </w:t>
      </w:r>
    </w:p>
    <w:p w14:paraId="609ACDFB" w14:textId="77777777" w:rsidR="00753D2F" w:rsidRDefault="00753D2F" w:rsidP="00A93349">
      <w:pPr>
        <w:ind w:left="240" w:firstLine="480"/>
      </w:pPr>
      <w:r w:rsidRPr="00753D2F">
        <w:t xml:space="preserve">(config)#ip route 0.0.0.0 0.0.0.0 172.31.16.4 创建一条静态路由 </w:t>
      </w:r>
    </w:p>
    <w:p w14:paraId="641D0850" w14:textId="46EBD6C3" w:rsidR="00753D2F" w:rsidRDefault="00753D2F" w:rsidP="00A93349">
      <w:pPr>
        <w:ind w:left="240" w:firstLine="480"/>
      </w:pPr>
      <w:r w:rsidRPr="00753D2F">
        <w:t>(config-router)#no auto-summary 在类路由边界关闭自动汇总功能</w:t>
      </w:r>
    </w:p>
    <w:p w14:paraId="632EAFC4" w14:textId="1AE78FE9" w:rsidR="00753D2F" w:rsidRDefault="00753D2F" w:rsidP="00B71232">
      <w:pPr>
        <w:pStyle w:val="4"/>
        <w:ind w:left="720"/>
      </w:pPr>
      <w:r>
        <w:rPr>
          <w:rFonts w:hint="eastAsia"/>
        </w:rPr>
        <w:t>4、实验设备</w:t>
      </w:r>
    </w:p>
    <w:p w14:paraId="5C566719" w14:textId="77777777" w:rsidR="00753D2F" w:rsidRDefault="00753D2F" w:rsidP="00A93349">
      <w:pPr>
        <w:ind w:left="240" w:firstLine="480"/>
      </w:pPr>
      <w:r w:rsidRPr="00753D2F">
        <w:t>PC 2 台；</w:t>
      </w:r>
    </w:p>
    <w:p w14:paraId="0E1B9332" w14:textId="77777777" w:rsidR="00753D2F" w:rsidRDefault="00753D2F" w:rsidP="00A93349">
      <w:pPr>
        <w:ind w:left="240" w:firstLine="480"/>
      </w:pPr>
      <w:r w:rsidRPr="00753D2F">
        <w:t>Switch_3560 1 台；</w:t>
      </w:r>
    </w:p>
    <w:p w14:paraId="0F897F40" w14:textId="77777777" w:rsidR="00753D2F" w:rsidRDefault="00753D2F" w:rsidP="00A93349">
      <w:pPr>
        <w:ind w:left="240" w:firstLine="480"/>
      </w:pPr>
      <w:r w:rsidRPr="00753D2F">
        <w:t>Router-PT 2 台；</w:t>
      </w:r>
    </w:p>
    <w:p w14:paraId="2883C4C3" w14:textId="77777777" w:rsidR="00753D2F" w:rsidRDefault="00753D2F" w:rsidP="00A93349">
      <w:pPr>
        <w:ind w:left="240" w:firstLine="480"/>
      </w:pPr>
      <w:r w:rsidRPr="00753D2F">
        <w:t>直连线；</w:t>
      </w:r>
    </w:p>
    <w:p w14:paraId="09222B75" w14:textId="77777777" w:rsidR="00753D2F" w:rsidRDefault="00753D2F" w:rsidP="00A93349">
      <w:pPr>
        <w:ind w:left="240" w:firstLine="480"/>
      </w:pPr>
      <w:r w:rsidRPr="00753D2F">
        <w:t>交叉线；</w:t>
      </w:r>
    </w:p>
    <w:p w14:paraId="54592B3B" w14:textId="62203871" w:rsidR="00753D2F" w:rsidRDefault="00753D2F" w:rsidP="00A93349">
      <w:pPr>
        <w:ind w:left="240" w:firstLine="480"/>
      </w:pPr>
      <w:r w:rsidRPr="00753D2F">
        <w:t>DCE 串口线</w:t>
      </w:r>
    </w:p>
    <w:p w14:paraId="6ECD0678" w14:textId="729346B5" w:rsidR="00753D2F" w:rsidRDefault="00753D2F" w:rsidP="00B71232">
      <w:pPr>
        <w:pStyle w:val="4"/>
        <w:ind w:left="720"/>
      </w:pPr>
      <w:r>
        <w:rPr>
          <w:rFonts w:hint="eastAsia"/>
        </w:rPr>
        <w:lastRenderedPageBreak/>
        <w:t>5、</w:t>
      </w:r>
      <w:r w:rsidR="00B71232">
        <w:rPr>
          <w:rFonts w:hint="eastAsia"/>
        </w:rPr>
        <w:t>实验步骤</w:t>
      </w:r>
    </w:p>
    <w:p w14:paraId="24C4E1FF" w14:textId="5EFA9F2E" w:rsidR="00B71232" w:rsidRDefault="00B71232" w:rsidP="00B71232">
      <w:pPr>
        <w:pStyle w:val="5"/>
        <w:ind w:left="720"/>
      </w:pPr>
      <w:r>
        <w:rPr>
          <w:rFonts w:hint="eastAsia"/>
        </w:rPr>
        <w:t>(1)</w:t>
      </w:r>
      <w:r w:rsidRPr="00B71232">
        <w:t>建立packet tracer拓扑图</w:t>
      </w:r>
    </w:p>
    <w:p w14:paraId="2DCB9F4D" w14:textId="76D75E3A" w:rsidR="00B71232" w:rsidRDefault="00BE110A" w:rsidP="00662E49">
      <w:pPr>
        <w:pStyle w:val="af0"/>
        <w:jc w:val="center"/>
      </w:pPr>
      <w:r w:rsidRPr="00BE110A">
        <w:rPr>
          <w:noProof/>
        </w:rPr>
        <w:drawing>
          <wp:inline distT="0" distB="0" distL="0" distR="0" wp14:anchorId="3F46C717" wp14:editId="34F60E79">
            <wp:extent cx="5274310" cy="3331845"/>
            <wp:effectExtent l="0" t="0" r="2540" b="1905"/>
            <wp:docPr id="110129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90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B1FF" w14:textId="4C4F3780" w:rsidR="00BE110A" w:rsidRPr="00BE110A" w:rsidRDefault="00BE110A" w:rsidP="00BE110A">
      <w:pPr>
        <w:pStyle w:val="5"/>
        <w:ind w:left="720"/>
      </w:pPr>
      <w:r>
        <w:rPr>
          <w:rFonts w:hint="eastAsia"/>
        </w:rPr>
        <w:t>(2)配置PC机ip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132"/>
        <w:gridCol w:w="2730"/>
        <w:gridCol w:w="2730"/>
      </w:tblGrid>
      <w:tr w:rsidR="00BE110A" w14:paraId="3530A3C0" w14:textId="77777777" w:rsidTr="00C84134">
        <w:tc>
          <w:tcPr>
            <w:tcW w:w="2132" w:type="dxa"/>
          </w:tcPr>
          <w:p w14:paraId="37808AE2" w14:textId="77777777" w:rsidR="00BE110A" w:rsidRDefault="00BE110A" w:rsidP="00C84134">
            <w:pPr>
              <w:ind w:leftChars="0" w:left="0" w:firstLineChars="0" w:firstLine="0"/>
            </w:pPr>
          </w:p>
        </w:tc>
        <w:tc>
          <w:tcPr>
            <w:tcW w:w="2730" w:type="dxa"/>
          </w:tcPr>
          <w:p w14:paraId="595CD4B2" w14:textId="77777777" w:rsidR="00BE110A" w:rsidRDefault="00BE110A" w:rsidP="00C84134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2730" w:type="dxa"/>
          </w:tcPr>
          <w:p w14:paraId="59588D46" w14:textId="77777777" w:rsidR="00BE110A" w:rsidRDefault="00BE110A" w:rsidP="00C84134">
            <w:pPr>
              <w:ind w:leftChars="0" w:left="0" w:firstLineChars="0" w:firstLine="0"/>
            </w:pPr>
            <w:r>
              <w:rPr>
                <w:rFonts w:hint="eastAsia"/>
              </w:rPr>
              <w:t>PC2</w:t>
            </w:r>
          </w:p>
        </w:tc>
      </w:tr>
      <w:tr w:rsidR="00BE110A" w14:paraId="758095F7" w14:textId="77777777" w:rsidTr="00C84134">
        <w:tc>
          <w:tcPr>
            <w:tcW w:w="2132" w:type="dxa"/>
          </w:tcPr>
          <w:p w14:paraId="2606D71E" w14:textId="77777777" w:rsidR="00BE110A" w:rsidRDefault="00BE110A" w:rsidP="00C84134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2730" w:type="dxa"/>
          </w:tcPr>
          <w:p w14:paraId="6F774F9F" w14:textId="77777777" w:rsidR="00BE110A" w:rsidRDefault="00BE110A" w:rsidP="00C84134">
            <w:pPr>
              <w:ind w:leftChars="0" w:left="0" w:firstLineChars="0" w:firstLine="0"/>
            </w:pPr>
            <w:r w:rsidRPr="006432B6">
              <w:t>192.168.1.2</w:t>
            </w:r>
          </w:p>
        </w:tc>
        <w:tc>
          <w:tcPr>
            <w:tcW w:w="2730" w:type="dxa"/>
          </w:tcPr>
          <w:p w14:paraId="4F3669AB" w14:textId="77777777" w:rsidR="00BE110A" w:rsidRDefault="00BE110A" w:rsidP="00C84134">
            <w:pPr>
              <w:ind w:leftChars="0" w:left="0" w:firstLineChars="0" w:firstLine="0"/>
            </w:pPr>
            <w:r w:rsidRPr="006432B6">
              <w:t>192.168.</w:t>
            </w:r>
            <w:r>
              <w:rPr>
                <w:rFonts w:hint="eastAsia"/>
              </w:rPr>
              <w:t>2</w:t>
            </w:r>
            <w:r w:rsidRPr="006432B6">
              <w:t>.2</w:t>
            </w:r>
          </w:p>
        </w:tc>
      </w:tr>
      <w:tr w:rsidR="00BE110A" w14:paraId="7932EF08" w14:textId="77777777" w:rsidTr="00C84134">
        <w:tc>
          <w:tcPr>
            <w:tcW w:w="2132" w:type="dxa"/>
          </w:tcPr>
          <w:p w14:paraId="6106248E" w14:textId="77777777" w:rsidR="00BE110A" w:rsidRDefault="00BE110A" w:rsidP="00C84134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2730" w:type="dxa"/>
          </w:tcPr>
          <w:p w14:paraId="43B5574B" w14:textId="77777777" w:rsidR="00BE110A" w:rsidRDefault="00BE110A" w:rsidP="00C84134">
            <w:pPr>
              <w:ind w:leftChars="0" w:left="0" w:firstLineChars="0" w:firstLine="0"/>
            </w:pPr>
            <w:r w:rsidRPr="006432B6">
              <w:t>255.255.255.0</w:t>
            </w:r>
          </w:p>
        </w:tc>
        <w:tc>
          <w:tcPr>
            <w:tcW w:w="2730" w:type="dxa"/>
          </w:tcPr>
          <w:p w14:paraId="1EE2ADD1" w14:textId="77777777" w:rsidR="00BE110A" w:rsidRDefault="00BE110A" w:rsidP="00C84134">
            <w:pPr>
              <w:ind w:leftChars="0" w:left="0" w:firstLineChars="0" w:firstLine="0"/>
            </w:pPr>
            <w:r w:rsidRPr="006432B6">
              <w:t>255.255.255.0</w:t>
            </w:r>
          </w:p>
        </w:tc>
      </w:tr>
      <w:tr w:rsidR="00BE110A" w14:paraId="723215B4" w14:textId="77777777" w:rsidTr="00C84134">
        <w:tc>
          <w:tcPr>
            <w:tcW w:w="2132" w:type="dxa"/>
          </w:tcPr>
          <w:p w14:paraId="32090A61" w14:textId="77777777" w:rsidR="00BE110A" w:rsidRDefault="00BE110A" w:rsidP="00C84134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2730" w:type="dxa"/>
          </w:tcPr>
          <w:p w14:paraId="1FE00A79" w14:textId="77777777" w:rsidR="00BE110A" w:rsidRDefault="00BE110A" w:rsidP="00C84134">
            <w:pPr>
              <w:ind w:leftChars="0" w:left="0" w:firstLineChars="0" w:firstLine="0"/>
            </w:pPr>
            <w:r w:rsidRPr="006432B6">
              <w:t>192.168.1.1</w:t>
            </w:r>
          </w:p>
        </w:tc>
        <w:tc>
          <w:tcPr>
            <w:tcW w:w="2730" w:type="dxa"/>
          </w:tcPr>
          <w:p w14:paraId="70FE98A0" w14:textId="77777777" w:rsidR="00BE110A" w:rsidRDefault="00BE110A" w:rsidP="00C84134">
            <w:pPr>
              <w:ind w:leftChars="0" w:left="0" w:firstLineChars="0" w:firstLine="0"/>
            </w:pPr>
            <w:r w:rsidRPr="006432B6">
              <w:t>192.168.1.1</w:t>
            </w:r>
          </w:p>
        </w:tc>
      </w:tr>
    </w:tbl>
    <w:p w14:paraId="44E0070E" w14:textId="47034B5A" w:rsidR="00BE110A" w:rsidRDefault="00BE110A" w:rsidP="00BE110A">
      <w:pPr>
        <w:pStyle w:val="5"/>
        <w:ind w:left="720"/>
      </w:pPr>
      <w:r>
        <w:rPr>
          <w:rFonts w:hint="eastAsia"/>
        </w:rPr>
        <w:t>(3)在多层交换机上配置vlan</w:t>
      </w:r>
    </w:p>
    <w:p w14:paraId="2194DB12" w14:textId="77777777" w:rsidR="00BE110A" w:rsidRPr="00BE110A" w:rsidRDefault="00BE110A" w:rsidP="00BE110A">
      <w:pPr>
        <w:ind w:left="240" w:firstLine="480"/>
      </w:pPr>
      <w:r w:rsidRPr="00BE110A">
        <w:t>Switch&gt;en</w:t>
      </w:r>
    </w:p>
    <w:p w14:paraId="6360B4B7" w14:textId="583D56F9" w:rsidR="00BE110A" w:rsidRPr="00BE110A" w:rsidRDefault="00BE110A" w:rsidP="00BE110A">
      <w:pPr>
        <w:ind w:left="240" w:firstLine="480"/>
      </w:pPr>
      <w:r w:rsidRPr="00BE110A">
        <w:t>Switch#conf t</w:t>
      </w:r>
    </w:p>
    <w:p w14:paraId="1001BF3A" w14:textId="4251C699" w:rsidR="00BE110A" w:rsidRDefault="00BE110A" w:rsidP="00BE110A">
      <w:pPr>
        <w:ind w:left="240" w:firstLine="480"/>
      </w:pPr>
      <w:r w:rsidRPr="00BE110A">
        <w:t>Switch(config)#hostname S3560</w:t>
      </w:r>
      <w:r>
        <w:rPr>
          <w:rFonts w:hint="eastAsia"/>
        </w:rPr>
        <w:t xml:space="preserve"> // 主机名设为S3560</w:t>
      </w:r>
    </w:p>
    <w:p w14:paraId="108DBB73" w14:textId="78D3B0F8" w:rsidR="00BE110A" w:rsidRPr="00BE110A" w:rsidRDefault="00BE110A" w:rsidP="00BE110A">
      <w:pPr>
        <w:ind w:left="240" w:firstLine="480"/>
      </w:pPr>
      <w:r>
        <w:rPr>
          <w:rFonts w:hint="eastAsia"/>
        </w:rPr>
        <w:t>// 创建vlan 10和vlan 20</w:t>
      </w:r>
    </w:p>
    <w:p w14:paraId="2E11D961" w14:textId="71AD204F" w:rsidR="00BE110A" w:rsidRPr="00BE110A" w:rsidRDefault="00BE110A" w:rsidP="00BE110A">
      <w:pPr>
        <w:ind w:left="240" w:firstLine="480"/>
      </w:pPr>
      <w:r w:rsidRPr="00BE110A">
        <w:t>S3560(config)#vlan 10</w:t>
      </w:r>
      <w:r>
        <w:rPr>
          <w:rFonts w:hint="eastAsia"/>
        </w:rPr>
        <w:t xml:space="preserve"> </w:t>
      </w:r>
    </w:p>
    <w:p w14:paraId="7DCD38C0" w14:textId="77777777" w:rsidR="00BE110A" w:rsidRPr="00BE110A" w:rsidRDefault="00BE110A" w:rsidP="00BE110A">
      <w:pPr>
        <w:ind w:left="240" w:firstLine="480"/>
      </w:pPr>
      <w:r w:rsidRPr="00BE110A">
        <w:t>S3560(config-vlan)#exit</w:t>
      </w:r>
    </w:p>
    <w:p w14:paraId="450707C6" w14:textId="77777777" w:rsidR="00BE110A" w:rsidRPr="00BE110A" w:rsidRDefault="00BE110A" w:rsidP="00BE110A">
      <w:pPr>
        <w:ind w:left="240" w:firstLine="480"/>
      </w:pPr>
      <w:r w:rsidRPr="00BE110A">
        <w:t>S3560(config)#vlan 20</w:t>
      </w:r>
    </w:p>
    <w:p w14:paraId="39C211AB" w14:textId="77777777" w:rsidR="00BE110A" w:rsidRDefault="00BE110A" w:rsidP="00BE110A">
      <w:pPr>
        <w:ind w:left="240" w:firstLine="480"/>
      </w:pPr>
      <w:r w:rsidRPr="00BE110A">
        <w:t>S3560(config-vlan)#exit</w:t>
      </w:r>
    </w:p>
    <w:p w14:paraId="63B01E6E" w14:textId="7E0D1FF7" w:rsidR="00BE110A" w:rsidRPr="00BE110A" w:rsidRDefault="00BE110A" w:rsidP="00BE110A">
      <w:pPr>
        <w:ind w:left="240" w:firstLine="480"/>
      </w:pPr>
      <w:r>
        <w:rPr>
          <w:rFonts w:hint="eastAsia"/>
        </w:rPr>
        <w:t>// 将fa0/10分配到vlan 10, fa0/20分配到vlan 20</w:t>
      </w:r>
    </w:p>
    <w:p w14:paraId="652CA5AF" w14:textId="77777777" w:rsidR="00BE110A" w:rsidRPr="00BE110A" w:rsidRDefault="00BE110A" w:rsidP="00BE110A">
      <w:pPr>
        <w:ind w:left="240" w:firstLine="480"/>
      </w:pPr>
      <w:r w:rsidRPr="00BE110A">
        <w:t>S3560(config)#interface fa 0/10</w:t>
      </w:r>
    </w:p>
    <w:p w14:paraId="7CDD1F3C" w14:textId="77777777" w:rsidR="00BE110A" w:rsidRPr="00BE110A" w:rsidRDefault="00BE110A" w:rsidP="00BE110A">
      <w:pPr>
        <w:ind w:left="240" w:firstLine="480"/>
      </w:pPr>
      <w:r w:rsidRPr="00BE110A">
        <w:t>S3560(config-if)#switchport access vlan 10</w:t>
      </w:r>
    </w:p>
    <w:p w14:paraId="4A0439E1" w14:textId="77777777" w:rsidR="00BE110A" w:rsidRPr="00BE110A" w:rsidRDefault="00BE110A" w:rsidP="00BE110A">
      <w:pPr>
        <w:ind w:left="240" w:firstLine="480"/>
      </w:pPr>
      <w:r w:rsidRPr="00BE110A">
        <w:t>S3560(config-if)#exit</w:t>
      </w:r>
    </w:p>
    <w:p w14:paraId="1F2D5AF6" w14:textId="77777777" w:rsidR="00BE110A" w:rsidRPr="00BE110A" w:rsidRDefault="00BE110A" w:rsidP="00BE110A">
      <w:pPr>
        <w:ind w:left="240" w:firstLine="480"/>
      </w:pPr>
      <w:r w:rsidRPr="00BE110A">
        <w:t>S3560(config)#interface fa 0/20</w:t>
      </w:r>
    </w:p>
    <w:p w14:paraId="2A074A43" w14:textId="77777777" w:rsidR="00BE110A" w:rsidRPr="00BE110A" w:rsidRDefault="00BE110A" w:rsidP="00BE110A">
      <w:pPr>
        <w:ind w:left="240" w:firstLine="480"/>
      </w:pPr>
      <w:r w:rsidRPr="00BE110A">
        <w:t>S3560(config-if)#switchport access vlan 20</w:t>
      </w:r>
    </w:p>
    <w:p w14:paraId="74B8BD56" w14:textId="77777777" w:rsidR="00BE110A" w:rsidRPr="00BE110A" w:rsidRDefault="00BE110A" w:rsidP="00BE110A">
      <w:pPr>
        <w:ind w:left="240" w:firstLine="480"/>
      </w:pPr>
      <w:r w:rsidRPr="00BE110A">
        <w:t>S3560(config-if)#exit</w:t>
      </w:r>
    </w:p>
    <w:p w14:paraId="6E4473A4" w14:textId="77777777" w:rsidR="00BE110A" w:rsidRPr="00BE110A" w:rsidRDefault="00BE110A" w:rsidP="00BE110A">
      <w:pPr>
        <w:ind w:left="240" w:firstLine="480"/>
      </w:pPr>
      <w:r w:rsidRPr="00BE110A">
        <w:lastRenderedPageBreak/>
        <w:t>S3560(config)#end</w:t>
      </w:r>
    </w:p>
    <w:p w14:paraId="60D8F144" w14:textId="53154DE4" w:rsidR="00BE110A" w:rsidRDefault="00BE110A" w:rsidP="00BE110A">
      <w:pPr>
        <w:ind w:left="240" w:firstLine="480"/>
      </w:pPr>
      <w:r w:rsidRPr="00BE110A">
        <w:t>S3560#</w:t>
      </w:r>
    </w:p>
    <w:p w14:paraId="2F0647A9" w14:textId="1CE6C166" w:rsidR="00BE110A" w:rsidRDefault="00BE110A" w:rsidP="00662E49">
      <w:pPr>
        <w:pStyle w:val="af0"/>
        <w:jc w:val="center"/>
      </w:pPr>
      <w:r w:rsidRPr="00BE110A">
        <w:rPr>
          <w:noProof/>
        </w:rPr>
        <w:drawing>
          <wp:inline distT="0" distB="0" distL="0" distR="0" wp14:anchorId="5B963900" wp14:editId="2AB21F81">
            <wp:extent cx="4762500" cy="4346799"/>
            <wp:effectExtent l="0" t="0" r="0" b="0"/>
            <wp:docPr id="2013321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1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7923" cy="435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E01F" w14:textId="2650443D" w:rsidR="00BE110A" w:rsidRDefault="00BE110A" w:rsidP="00662E49">
      <w:pPr>
        <w:pStyle w:val="af0"/>
        <w:jc w:val="center"/>
      </w:pPr>
      <w:r w:rsidRPr="00BE110A">
        <w:rPr>
          <w:noProof/>
        </w:rPr>
        <w:drawing>
          <wp:inline distT="0" distB="0" distL="0" distR="0" wp14:anchorId="7056A7A8" wp14:editId="3704FD68">
            <wp:extent cx="4943475" cy="3768016"/>
            <wp:effectExtent l="0" t="0" r="0" b="4445"/>
            <wp:docPr id="68996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50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7019" cy="37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3A17" w14:textId="44DFF659" w:rsidR="00BE110A" w:rsidRDefault="00BE110A" w:rsidP="00BE110A">
      <w:pPr>
        <w:pStyle w:val="5"/>
        <w:ind w:left="720"/>
      </w:pPr>
      <w:r>
        <w:rPr>
          <w:rFonts w:hint="eastAsia"/>
        </w:rPr>
        <w:lastRenderedPageBreak/>
        <w:t>(4)配置vlan的ip</w:t>
      </w:r>
    </w:p>
    <w:p w14:paraId="728A1C1A" w14:textId="21757F4D" w:rsidR="0065557A" w:rsidRPr="0065557A" w:rsidRDefault="0065557A" w:rsidP="0065557A">
      <w:pPr>
        <w:ind w:left="240" w:firstLine="480"/>
      </w:pPr>
      <w:r>
        <w:rPr>
          <w:rFonts w:hint="eastAsia"/>
        </w:rPr>
        <w:t>设置vlan10的ip为</w:t>
      </w:r>
      <w:r w:rsidRPr="0065557A">
        <w:t>192.168.1.1</w:t>
      </w:r>
      <w:r>
        <w:rPr>
          <w:rFonts w:hint="eastAsia"/>
        </w:rPr>
        <w:t>, vlan20的ip为</w:t>
      </w:r>
      <w:r w:rsidRPr="0065557A">
        <w:t>192.168.</w:t>
      </w:r>
      <w:r>
        <w:rPr>
          <w:rFonts w:hint="eastAsia"/>
        </w:rPr>
        <w:t>3</w:t>
      </w:r>
      <w:r w:rsidRPr="0065557A">
        <w:t>.1</w:t>
      </w:r>
    </w:p>
    <w:p w14:paraId="60AF30FB" w14:textId="77777777" w:rsidR="0065557A" w:rsidRPr="0065557A" w:rsidRDefault="0065557A" w:rsidP="0065557A">
      <w:pPr>
        <w:ind w:left="240" w:firstLine="480"/>
      </w:pPr>
      <w:r w:rsidRPr="0065557A">
        <w:t>S3560#conf t</w:t>
      </w:r>
    </w:p>
    <w:p w14:paraId="366091C8" w14:textId="52162A6D" w:rsidR="0065557A" w:rsidRPr="0065557A" w:rsidRDefault="0065557A" w:rsidP="0065557A">
      <w:pPr>
        <w:ind w:left="240" w:firstLine="480"/>
      </w:pPr>
      <w:r w:rsidRPr="0065557A">
        <w:t>S3560(config)#interface vlan 10</w:t>
      </w:r>
    </w:p>
    <w:p w14:paraId="31C575FB" w14:textId="77777777" w:rsidR="0065557A" w:rsidRPr="0065557A" w:rsidRDefault="0065557A" w:rsidP="0065557A">
      <w:pPr>
        <w:ind w:left="240" w:firstLine="480"/>
      </w:pPr>
      <w:r w:rsidRPr="0065557A">
        <w:t>S3560(config-if)#ip address 192.168.1.1 255.255.255.0</w:t>
      </w:r>
    </w:p>
    <w:p w14:paraId="7F4BED3B" w14:textId="77777777" w:rsidR="0065557A" w:rsidRPr="0065557A" w:rsidRDefault="0065557A" w:rsidP="0065557A">
      <w:pPr>
        <w:ind w:left="240" w:firstLine="480"/>
      </w:pPr>
      <w:r w:rsidRPr="0065557A">
        <w:t>S3560(config-if)#no shutdown</w:t>
      </w:r>
    </w:p>
    <w:p w14:paraId="1ED8E27A" w14:textId="77777777" w:rsidR="0065557A" w:rsidRPr="0065557A" w:rsidRDefault="0065557A" w:rsidP="0065557A">
      <w:pPr>
        <w:ind w:left="240" w:firstLine="480"/>
      </w:pPr>
      <w:r w:rsidRPr="0065557A">
        <w:t>S3560(config-if)#exit</w:t>
      </w:r>
    </w:p>
    <w:p w14:paraId="26059E58" w14:textId="71D55371" w:rsidR="0065557A" w:rsidRPr="0065557A" w:rsidRDefault="0065557A" w:rsidP="0065557A">
      <w:pPr>
        <w:ind w:left="240" w:firstLine="480"/>
      </w:pPr>
      <w:r w:rsidRPr="0065557A">
        <w:t>S3560(config)#interface vlan 20</w:t>
      </w:r>
    </w:p>
    <w:p w14:paraId="409860D3" w14:textId="77777777" w:rsidR="0065557A" w:rsidRPr="0065557A" w:rsidRDefault="0065557A" w:rsidP="0065557A">
      <w:pPr>
        <w:ind w:left="240" w:firstLine="480"/>
      </w:pPr>
      <w:r w:rsidRPr="0065557A">
        <w:t>S3560(config-if)#ip address 192.168.3.1 255.255.255.0</w:t>
      </w:r>
    </w:p>
    <w:p w14:paraId="30C743BD" w14:textId="77777777" w:rsidR="0065557A" w:rsidRPr="0065557A" w:rsidRDefault="0065557A" w:rsidP="0065557A">
      <w:pPr>
        <w:ind w:left="240" w:firstLine="480"/>
      </w:pPr>
      <w:r w:rsidRPr="0065557A">
        <w:t>S3560(config-if)#no shutdown</w:t>
      </w:r>
    </w:p>
    <w:p w14:paraId="4D7B9DE5" w14:textId="02E849F0" w:rsidR="0065557A" w:rsidRPr="0065557A" w:rsidRDefault="0065557A" w:rsidP="0065557A">
      <w:pPr>
        <w:ind w:left="240" w:firstLine="480"/>
      </w:pPr>
      <w:r w:rsidRPr="0065557A">
        <w:t>S3560(config-if)#end</w:t>
      </w:r>
    </w:p>
    <w:p w14:paraId="4CD34739" w14:textId="77777777" w:rsidR="0065557A" w:rsidRPr="0065557A" w:rsidRDefault="0065557A" w:rsidP="0065557A">
      <w:pPr>
        <w:ind w:left="240" w:firstLine="480"/>
      </w:pPr>
    </w:p>
    <w:p w14:paraId="4D94C983" w14:textId="106CEA97" w:rsidR="0065557A" w:rsidRDefault="0065557A" w:rsidP="00662E49">
      <w:pPr>
        <w:pStyle w:val="af0"/>
        <w:jc w:val="center"/>
      </w:pPr>
      <w:r w:rsidRPr="0065557A">
        <w:rPr>
          <w:noProof/>
        </w:rPr>
        <w:drawing>
          <wp:inline distT="0" distB="0" distL="0" distR="0" wp14:anchorId="3D705489" wp14:editId="6EF217E3">
            <wp:extent cx="4591050" cy="3512104"/>
            <wp:effectExtent l="0" t="0" r="0" b="0"/>
            <wp:docPr id="1057661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18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4585" cy="35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A83B" w14:textId="7B1CA3DA" w:rsidR="0065557A" w:rsidRDefault="0065557A" w:rsidP="0065557A">
      <w:pPr>
        <w:pStyle w:val="5"/>
        <w:ind w:left="720"/>
      </w:pPr>
      <w:r>
        <w:rPr>
          <w:rFonts w:hint="eastAsia"/>
        </w:rPr>
        <w:t>(5)启用多层交换机的路由功能</w:t>
      </w:r>
    </w:p>
    <w:p w14:paraId="0882CD1A" w14:textId="77777777" w:rsidR="0065557A" w:rsidRPr="0065557A" w:rsidRDefault="0065557A" w:rsidP="0065557A">
      <w:pPr>
        <w:ind w:left="240" w:firstLine="480"/>
      </w:pPr>
      <w:r w:rsidRPr="0065557A">
        <w:t>S3560&gt;en</w:t>
      </w:r>
    </w:p>
    <w:p w14:paraId="1B7CC945" w14:textId="5DE0D3DE" w:rsidR="0065557A" w:rsidRPr="0065557A" w:rsidRDefault="0065557A" w:rsidP="0065557A">
      <w:pPr>
        <w:ind w:left="240" w:firstLine="480"/>
      </w:pPr>
      <w:r w:rsidRPr="0065557A">
        <w:t>S3560#conf t</w:t>
      </w:r>
    </w:p>
    <w:p w14:paraId="1D4212FE" w14:textId="44B96A7F" w:rsidR="0065557A" w:rsidRPr="0065557A" w:rsidRDefault="0065557A" w:rsidP="0065557A">
      <w:pPr>
        <w:ind w:left="240" w:firstLine="480"/>
      </w:pPr>
      <w:r w:rsidRPr="0065557A">
        <w:t>S3560(config)#ip routing</w:t>
      </w:r>
      <w:r>
        <w:rPr>
          <w:rFonts w:hint="eastAsia"/>
        </w:rPr>
        <w:t xml:space="preserve"> // 启用路由功能</w:t>
      </w:r>
    </w:p>
    <w:p w14:paraId="0ADF5339" w14:textId="0BAC60DA" w:rsidR="0065557A" w:rsidRDefault="0065557A" w:rsidP="0065557A">
      <w:pPr>
        <w:ind w:left="240" w:firstLine="480"/>
      </w:pPr>
      <w:r w:rsidRPr="0065557A">
        <w:t>S3560(config)#router rip</w:t>
      </w:r>
      <w:r>
        <w:rPr>
          <w:rFonts w:hint="eastAsia"/>
        </w:rPr>
        <w:t xml:space="preserve"> // 启动rip路由</w:t>
      </w:r>
    </w:p>
    <w:p w14:paraId="38BE7279" w14:textId="77777777" w:rsidR="0065557A" w:rsidRDefault="0065557A" w:rsidP="0065557A">
      <w:pPr>
        <w:ind w:left="240" w:firstLine="480"/>
      </w:pPr>
    </w:p>
    <w:p w14:paraId="5DFE4CEA" w14:textId="02A5CEBD" w:rsidR="0065557A" w:rsidRPr="0065557A" w:rsidRDefault="0065557A" w:rsidP="0065557A">
      <w:pPr>
        <w:ind w:left="240" w:firstLine="480"/>
      </w:pPr>
      <w:r>
        <w:rPr>
          <w:rFonts w:hint="eastAsia"/>
        </w:rPr>
        <w:t>// 加入主类网络,能通过vlan10和vlan20的两个网络</w:t>
      </w:r>
    </w:p>
    <w:p w14:paraId="348866FB" w14:textId="7242B786" w:rsidR="0065557A" w:rsidRPr="0065557A" w:rsidRDefault="0065557A" w:rsidP="0065557A">
      <w:pPr>
        <w:ind w:left="240" w:firstLine="480"/>
      </w:pPr>
      <w:r w:rsidRPr="0065557A">
        <w:t>S3560(config-router)#network 192.168.1.0</w:t>
      </w:r>
      <w:r>
        <w:rPr>
          <w:rFonts w:hint="eastAsia"/>
        </w:rPr>
        <w:t xml:space="preserve"> </w:t>
      </w:r>
    </w:p>
    <w:p w14:paraId="6FE38AA4" w14:textId="77777777" w:rsidR="0065557A" w:rsidRDefault="0065557A" w:rsidP="0065557A">
      <w:pPr>
        <w:ind w:left="240" w:firstLine="480"/>
      </w:pPr>
      <w:r w:rsidRPr="0065557A">
        <w:t>S3560(config-router)#network 192.168.3.0</w:t>
      </w:r>
    </w:p>
    <w:p w14:paraId="1B078A07" w14:textId="77777777" w:rsidR="0065557A" w:rsidRPr="0065557A" w:rsidRDefault="0065557A" w:rsidP="0065557A">
      <w:pPr>
        <w:ind w:left="240" w:firstLine="480"/>
      </w:pPr>
    </w:p>
    <w:p w14:paraId="074A9F28" w14:textId="52A53646" w:rsidR="0065557A" w:rsidRPr="0065557A" w:rsidRDefault="0065557A" w:rsidP="0065557A">
      <w:pPr>
        <w:ind w:left="240" w:firstLine="480"/>
      </w:pPr>
      <w:r w:rsidRPr="0065557A">
        <w:t>S3560(config-router)#version 2</w:t>
      </w:r>
      <w:r>
        <w:rPr>
          <w:rFonts w:hint="eastAsia"/>
        </w:rPr>
        <w:t xml:space="preserve"> // </w:t>
      </w:r>
      <w:r w:rsidRPr="0065557A">
        <w:t>配置RIP版本是2</w:t>
      </w:r>
      <w:r>
        <w:rPr>
          <w:rFonts w:hint="eastAsia"/>
        </w:rPr>
        <w:t>(默认版本为1)</w:t>
      </w:r>
    </w:p>
    <w:p w14:paraId="54C87275" w14:textId="77777777" w:rsidR="0065557A" w:rsidRPr="0065557A" w:rsidRDefault="0065557A" w:rsidP="0065557A">
      <w:pPr>
        <w:ind w:left="240" w:firstLine="480"/>
      </w:pPr>
      <w:r w:rsidRPr="0065557A">
        <w:t>S3560(config-router)#end</w:t>
      </w:r>
    </w:p>
    <w:p w14:paraId="225E2126" w14:textId="28DBE3CC" w:rsidR="0065557A" w:rsidRPr="0065557A" w:rsidRDefault="0065557A" w:rsidP="0065557A">
      <w:pPr>
        <w:ind w:left="240" w:firstLine="480"/>
      </w:pPr>
      <w:r w:rsidRPr="0065557A">
        <w:lastRenderedPageBreak/>
        <w:t>S3560#</w:t>
      </w:r>
    </w:p>
    <w:p w14:paraId="3FDB7733" w14:textId="36AFAC2B" w:rsidR="0065557A" w:rsidRDefault="0065557A" w:rsidP="00662E49">
      <w:pPr>
        <w:pStyle w:val="af0"/>
        <w:jc w:val="center"/>
      </w:pPr>
      <w:r w:rsidRPr="0065557A">
        <w:rPr>
          <w:noProof/>
        </w:rPr>
        <w:drawing>
          <wp:inline distT="0" distB="0" distL="0" distR="0" wp14:anchorId="0C6CD03B" wp14:editId="08EE6B2F">
            <wp:extent cx="4752975" cy="4266004"/>
            <wp:effectExtent l="0" t="0" r="0" b="1270"/>
            <wp:docPr id="9037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2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5163" cy="4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2B4F" w14:textId="26316609" w:rsidR="0065557A" w:rsidRDefault="0065557A" w:rsidP="0065557A">
      <w:pPr>
        <w:pStyle w:val="5"/>
        <w:ind w:left="720"/>
      </w:pPr>
      <w:r>
        <w:rPr>
          <w:rFonts w:hint="eastAsia"/>
        </w:rPr>
        <w:t>(6)查看</w:t>
      </w:r>
      <w:r w:rsidR="00F206FB">
        <w:rPr>
          <w:rFonts w:hint="eastAsia"/>
        </w:rPr>
        <w:t>多层交换机路由信息</w:t>
      </w:r>
    </w:p>
    <w:p w14:paraId="2A833CFE" w14:textId="77777777" w:rsidR="0065557A" w:rsidRPr="0065557A" w:rsidRDefault="0065557A" w:rsidP="0065557A">
      <w:pPr>
        <w:ind w:left="240" w:firstLine="480"/>
      </w:pPr>
      <w:r w:rsidRPr="0065557A">
        <w:t>S3560#show ip route</w:t>
      </w:r>
    </w:p>
    <w:p w14:paraId="07C7ADA6" w14:textId="77777777" w:rsidR="0065557A" w:rsidRPr="0065557A" w:rsidRDefault="0065557A" w:rsidP="0065557A">
      <w:pPr>
        <w:ind w:left="240" w:firstLine="480"/>
      </w:pPr>
      <w:r w:rsidRPr="0065557A">
        <w:t>Codes: C - connected, S - static, I - IGRP, R - RIP, M - mobile, B - BGP</w:t>
      </w:r>
    </w:p>
    <w:p w14:paraId="125D76D3" w14:textId="77777777" w:rsidR="0065557A" w:rsidRPr="0065557A" w:rsidRDefault="0065557A" w:rsidP="0065557A">
      <w:pPr>
        <w:ind w:left="240" w:firstLine="480"/>
        <w:rPr>
          <w:lang w:val="pt-BR"/>
        </w:rPr>
      </w:pPr>
      <w:r w:rsidRPr="0065557A">
        <w:rPr>
          <w:lang w:val="pt-BR"/>
        </w:rPr>
        <w:t>D - EIGRP, EX - EIGRP external, O - OSPF, IA - OSPF inter area</w:t>
      </w:r>
    </w:p>
    <w:p w14:paraId="26A43500" w14:textId="77777777" w:rsidR="0065557A" w:rsidRPr="0065557A" w:rsidRDefault="0065557A" w:rsidP="0065557A">
      <w:pPr>
        <w:ind w:left="240" w:firstLine="480"/>
        <w:rPr>
          <w:lang w:val="pt-BR"/>
        </w:rPr>
      </w:pPr>
      <w:r w:rsidRPr="0065557A">
        <w:rPr>
          <w:lang w:val="pt-BR"/>
        </w:rPr>
        <w:t>N1 - OSPF NSSA external type 1, N2 - OSPF NSSA external type 2</w:t>
      </w:r>
    </w:p>
    <w:p w14:paraId="04920B42" w14:textId="77777777" w:rsidR="0065557A" w:rsidRPr="0065557A" w:rsidRDefault="0065557A" w:rsidP="0065557A">
      <w:pPr>
        <w:ind w:left="240" w:firstLine="480"/>
        <w:rPr>
          <w:lang w:val="pt-BR"/>
        </w:rPr>
      </w:pPr>
      <w:r w:rsidRPr="0065557A">
        <w:rPr>
          <w:lang w:val="pt-BR"/>
        </w:rPr>
        <w:t>E1 - OSPF external type 1, E2 - OSPF external type 2, E - EGP</w:t>
      </w:r>
    </w:p>
    <w:p w14:paraId="71C696AD" w14:textId="77777777" w:rsidR="0065557A" w:rsidRPr="0065557A" w:rsidRDefault="0065557A" w:rsidP="0065557A">
      <w:pPr>
        <w:ind w:left="240" w:firstLine="480"/>
      </w:pPr>
      <w:r w:rsidRPr="0065557A">
        <w:t>i - IS-IS, L1 - IS-IS level-1, L2 - IS-IS level-2, ia - IS-IS inter area</w:t>
      </w:r>
    </w:p>
    <w:p w14:paraId="6A8F516C" w14:textId="77777777" w:rsidR="0065557A" w:rsidRPr="0065557A" w:rsidRDefault="0065557A" w:rsidP="0065557A">
      <w:pPr>
        <w:ind w:left="240" w:firstLine="480"/>
      </w:pPr>
      <w:r w:rsidRPr="0065557A">
        <w:t>* - candidate default, U - per-user static route, o - ODR</w:t>
      </w:r>
    </w:p>
    <w:p w14:paraId="17338FB4" w14:textId="77777777" w:rsidR="0065557A" w:rsidRPr="0065557A" w:rsidRDefault="0065557A" w:rsidP="0065557A">
      <w:pPr>
        <w:ind w:left="240" w:firstLine="480"/>
      </w:pPr>
      <w:r w:rsidRPr="0065557A">
        <w:t>P - periodic downloaded static route</w:t>
      </w:r>
    </w:p>
    <w:p w14:paraId="301C9C59" w14:textId="77777777" w:rsidR="0065557A" w:rsidRPr="0065557A" w:rsidRDefault="0065557A" w:rsidP="0065557A">
      <w:pPr>
        <w:ind w:left="240" w:firstLine="480"/>
      </w:pPr>
    </w:p>
    <w:p w14:paraId="54A6BF66" w14:textId="77777777" w:rsidR="0065557A" w:rsidRPr="0065557A" w:rsidRDefault="0065557A" w:rsidP="0065557A">
      <w:pPr>
        <w:ind w:left="240" w:firstLine="480"/>
      </w:pPr>
      <w:r w:rsidRPr="0065557A">
        <w:t>Gateway of last resort is not set</w:t>
      </w:r>
    </w:p>
    <w:p w14:paraId="1C098752" w14:textId="77777777" w:rsidR="0065557A" w:rsidRPr="0065557A" w:rsidRDefault="0065557A" w:rsidP="0065557A">
      <w:pPr>
        <w:ind w:left="240" w:firstLine="480"/>
      </w:pPr>
    </w:p>
    <w:p w14:paraId="34991168" w14:textId="77777777" w:rsidR="0065557A" w:rsidRPr="0065557A" w:rsidRDefault="0065557A" w:rsidP="0065557A">
      <w:pPr>
        <w:ind w:left="240" w:firstLine="480"/>
      </w:pPr>
      <w:r w:rsidRPr="0065557A">
        <w:t>C 192.168.1.0/24 is directly connected, Vlan10</w:t>
      </w:r>
    </w:p>
    <w:p w14:paraId="6EA97A39" w14:textId="6F3D9A98" w:rsidR="0065557A" w:rsidRPr="0065557A" w:rsidRDefault="0065557A" w:rsidP="0065557A">
      <w:pPr>
        <w:ind w:left="240" w:firstLine="480"/>
      </w:pPr>
      <w:r w:rsidRPr="0065557A">
        <w:t>C 192.168.3.0/24 is directly connected, Vlan20</w:t>
      </w:r>
    </w:p>
    <w:p w14:paraId="132A860C" w14:textId="75E358D4" w:rsidR="0065557A" w:rsidRDefault="0065557A" w:rsidP="00662E49">
      <w:pPr>
        <w:pStyle w:val="af0"/>
        <w:jc w:val="center"/>
      </w:pPr>
      <w:r w:rsidRPr="0065557A">
        <w:rPr>
          <w:noProof/>
        </w:rPr>
        <w:lastRenderedPageBreak/>
        <w:drawing>
          <wp:inline distT="0" distB="0" distL="0" distR="0" wp14:anchorId="2DD3C0E4" wp14:editId="0B9AD9C6">
            <wp:extent cx="4887205" cy="3848100"/>
            <wp:effectExtent l="0" t="0" r="8890" b="0"/>
            <wp:docPr id="881173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73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0" cy="385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93DC" w14:textId="52081888" w:rsidR="0065557A" w:rsidRDefault="0065557A" w:rsidP="0065557A">
      <w:pPr>
        <w:pStyle w:val="5"/>
        <w:ind w:left="720"/>
      </w:pPr>
      <w:r>
        <w:rPr>
          <w:rFonts w:hint="eastAsia"/>
        </w:rPr>
        <w:t>(7)配置路由器</w:t>
      </w:r>
    </w:p>
    <w:p w14:paraId="14C99B90" w14:textId="26E1FB81" w:rsidR="00F206FB" w:rsidRDefault="00F206FB" w:rsidP="00F206FB">
      <w:pPr>
        <w:ind w:left="240" w:firstLine="482"/>
        <w:rPr>
          <w:b/>
          <w:bCs/>
        </w:rPr>
      </w:pPr>
      <w:r w:rsidRPr="00F206FB">
        <w:rPr>
          <w:rFonts w:hint="eastAsia"/>
          <w:b/>
          <w:bCs/>
        </w:rPr>
        <w:t>①路由器1:</w:t>
      </w:r>
    </w:p>
    <w:p w14:paraId="5912FC51" w14:textId="7A0F76FB" w:rsidR="00F206FB" w:rsidRPr="00F206FB" w:rsidRDefault="00F206FB" w:rsidP="00F206FB">
      <w:pPr>
        <w:ind w:left="240" w:firstLine="480"/>
      </w:pPr>
      <w:r w:rsidRPr="00F206FB">
        <w:rPr>
          <w:rFonts w:hint="eastAsia"/>
        </w:rPr>
        <w:t>配置</w:t>
      </w:r>
      <w:r>
        <w:rPr>
          <w:rFonts w:hint="eastAsia"/>
        </w:rPr>
        <w:t>端口地址</w:t>
      </w:r>
    </w:p>
    <w:p w14:paraId="6DDDE42A" w14:textId="77777777" w:rsidR="00F206FB" w:rsidRPr="00F206FB" w:rsidRDefault="00F206FB" w:rsidP="00F206FB">
      <w:pPr>
        <w:ind w:left="240" w:firstLine="480"/>
      </w:pPr>
      <w:r w:rsidRPr="00F206FB">
        <w:t>Router&gt;en</w:t>
      </w:r>
    </w:p>
    <w:p w14:paraId="7B426C7A" w14:textId="17FE0D96" w:rsidR="00F206FB" w:rsidRPr="00F206FB" w:rsidRDefault="00F206FB" w:rsidP="00F206FB">
      <w:pPr>
        <w:ind w:left="240" w:firstLine="480"/>
      </w:pPr>
      <w:r w:rsidRPr="00F206FB">
        <w:t>Router#conf t</w:t>
      </w:r>
      <w:r>
        <w:rPr>
          <w:rFonts w:hint="eastAsia"/>
        </w:rPr>
        <w:t xml:space="preserve"> </w:t>
      </w:r>
    </w:p>
    <w:p w14:paraId="3E488905" w14:textId="77777777" w:rsidR="00F206FB" w:rsidRPr="00F206FB" w:rsidRDefault="00F206FB" w:rsidP="00F206FB">
      <w:pPr>
        <w:ind w:left="240" w:firstLine="480"/>
      </w:pPr>
      <w:r w:rsidRPr="00F206FB">
        <w:t>Router(config)#hostname R1</w:t>
      </w:r>
    </w:p>
    <w:p w14:paraId="7FBD52AA" w14:textId="77777777" w:rsidR="00F206FB" w:rsidRPr="00F206FB" w:rsidRDefault="00F206FB" w:rsidP="00F206FB">
      <w:pPr>
        <w:ind w:left="240" w:firstLine="480"/>
      </w:pPr>
      <w:r w:rsidRPr="00F206FB">
        <w:t>R1(config)#interface fa 0/0</w:t>
      </w:r>
    </w:p>
    <w:p w14:paraId="1D193966" w14:textId="77777777" w:rsidR="00F206FB" w:rsidRPr="00F206FB" w:rsidRDefault="00F206FB" w:rsidP="00F206FB">
      <w:pPr>
        <w:ind w:left="240" w:firstLine="480"/>
      </w:pPr>
      <w:r w:rsidRPr="00F206FB">
        <w:t>R1(config-if)#no shutdown</w:t>
      </w:r>
    </w:p>
    <w:p w14:paraId="6BBBB86C" w14:textId="77777777" w:rsidR="00F206FB" w:rsidRPr="00F206FB" w:rsidRDefault="00F206FB" w:rsidP="00F206FB">
      <w:pPr>
        <w:ind w:left="240" w:firstLine="480"/>
      </w:pPr>
      <w:r w:rsidRPr="00F206FB">
        <w:t>R1(config-if)#ip address 192.168.3.2 255.255.255.0</w:t>
      </w:r>
    </w:p>
    <w:p w14:paraId="1B9EF42F" w14:textId="77777777" w:rsidR="00F206FB" w:rsidRPr="00F206FB" w:rsidRDefault="00F206FB" w:rsidP="00F206FB">
      <w:pPr>
        <w:ind w:left="240" w:firstLine="480"/>
      </w:pPr>
      <w:r w:rsidRPr="00F206FB">
        <w:t>R1(config-if)#exit</w:t>
      </w:r>
    </w:p>
    <w:p w14:paraId="3C0A66BF" w14:textId="77777777" w:rsidR="00F206FB" w:rsidRPr="00F206FB" w:rsidRDefault="00F206FB" w:rsidP="00F206FB">
      <w:pPr>
        <w:ind w:left="240" w:firstLine="480"/>
      </w:pPr>
      <w:r w:rsidRPr="00F206FB">
        <w:t>R1(config)#interface serial 2/0</w:t>
      </w:r>
    </w:p>
    <w:p w14:paraId="761485A6" w14:textId="77777777" w:rsidR="00F206FB" w:rsidRPr="00F206FB" w:rsidRDefault="00F206FB" w:rsidP="00F206FB">
      <w:pPr>
        <w:ind w:left="240" w:firstLine="480"/>
      </w:pPr>
      <w:r w:rsidRPr="00F206FB">
        <w:t>R1(config-if)#no shutdown</w:t>
      </w:r>
    </w:p>
    <w:p w14:paraId="0C583076" w14:textId="77777777" w:rsidR="00F206FB" w:rsidRPr="00F206FB" w:rsidRDefault="00F206FB" w:rsidP="00F206FB">
      <w:pPr>
        <w:ind w:left="240" w:firstLine="480"/>
      </w:pPr>
      <w:r w:rsidRPr="00F206FB">
        <w:t>R1(config-if)#ip address 192.168.4.1 255.255.255.0</w:t>
      </w:r>
    </w:p>
    <w:p w14:paraId="2E47DBC9" w14:textId="77777777" w:rsidR="00F206FB" w:rsidRPr="00F206FB" w:rsidRDefault="00F206FB" w:rsidP="00F206FB">
      <w:pPr>
        <w:ind w:left="240" w:firstLine="480"/>
      </w:pPr>
      <w:r w:rsidRPr="00F206FB">
        <w:t>R1(config-if)#clock rate 64000</w:t>
      </w:r>
    </w:p>
    <w:p w14:paraId="15C77B59" w14:textId="77777777" w:rsidR="00F206FB" w:rsidRPr="00F206FB" w:rsidRDefault="00F206FB" w:rsidP="00F206FB">
      <w:pPr>
        <w:ind w:left="240" w:firstLine="480"/>
      </w:pPr>
      <w:r w:rsidRPr="00F206FB">
        <w:t>R1(config-if)#end</w:t>
      </w:r>
    </w:p>
    <w:p w14:paraId="29EF4971" w14:textId="20D3CA32" w:rsidR="00F206FB" w:rsidRPr="00F206FB" w:rsidRDefault="00F206FB" w:rsidP="00F206FB">
      <w:pPr>
        <w:ind w:left="240" w:firstLine="480"/>
      </w:pPr>
      <w:r w:rsidRPr="00F206FB">
        <w:t>R1#</w:t>
      </w:r>
    </w:p>
    <w:p w14:paraId="5D6B5642" w14:textId="621CA1B6" w:rsidR="00F206FB" w:rsidRDefault="00F206FB" w:rsidP="00662E49">
      <w:pPr>
        <w:pStyle w:val="af0"/>
        <w:jc w:val="center"/>
      </w:pPr>
      <w:r w:rsidRPr="00F206FB">
        <w:rPr>
          <w:noProof/>
        </w:rPr>
        <w:lastRenderedPageBreak/>
        <w:drawing>
          <wp:inline distT="0" distB="0" distL="0" distR="0" wp14:anchorId="7F74B634" wp14:editId="42D07C84">
            <wp:extent cx="4643756" cy="4143375"/>
            <wp:effectExtent l="0" t="0" r="4445" b="0"/>
            <wp:docPr id="91689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51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7246" cy="414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20D1" w14:textId="117CFE6B" w:rsidR="00F206FB" w:rsidRDefault="00F206FB" w:rsidP="00F206FB">
      <w:pPr>
        <w:ind w:left="240" w:firstLine="480"/>
      </w:pPr>
      <w:r>
        <w:rPr>
          <w:rFonts w:hint="eastAsia"/>
        </w:rPr>
        <w:t>查看路由信息</w:t>
      </w:r>
    </w:p>
    <w:p w14:paraId="71620587" w14:textId="77777777" w:rsidR="00F206FB" w:rsidRPr="00F206FB" w:rsidRDefault="00F206FB" w:rsidP="00F206FB">
      <w:pPr>
        <w:ind w:left="240" w:firstLine="480"/>
      </w:pPr>
      <w:r w:rsidRPr="00F206FB">
        <w:t>R1#show ip route</w:t>
      </w:r>
    </w:p>
    <w:p w14:paraId="587AF2D8" w14:textId="77777777" w:rsidR="00F206FB" w:rsidRPr="00F206FB" w:rsidRDefault="00F206FB" w:rsidP="00F206FB">
      <w:pPr>
        <w:ind w:left="240" w:firstLine="480"/>
      </w:pPr>
      <w:r w:rsidRPr="00F206FB">
        <w:t>Codes: C - connected, S - static, I - IGRP, R - RIP, M - mobile, B - BGP</w:t>
      </w:r>
    </w:p>
    <w:p w14:paraId="7FC32A65" w14:textId="77777777" w:rsidR="00F206FB" w:rsidRPr="00F206FB" w:rsidRDefault="00F206FB" w:rsidP="00F206FB">
      <w:pPr>
        <w:ind w:left="240" w:firstLine="480"/>
        <w:rPr>
          <w:lang w:val="pt-BR"/>
        </w:rPr>
      </w:pPr>
      <w:r w:rsidRPr="00F206FB">
        <w:rPr>
          <w:lang w:val="pt-BR"/>
        </w:rPr>
        <w:t>D - EIGRP, EX - EIGRP external, O - OSPF, IA - OSPF inter area</w:t>
      </w:r>
    </w:p>
    <w:p w14:paraId="7D3E7467" w14:textId="77777777" w:rsidR="00F206FB" w:rsidRPr="00F206FB" w:rsidRDefault="00F206FB" w:rsidP="00F206FB">
      <w:pPr>
        <w:ind w:left="240" w:firstLine="480"/>
        <w:rPr>
          <w:lang w:val="pt-BR"/>
        </w:rPr>
      </w:pPr>
      <w:r w:rsidRPr="00F206FB">
        <w:rPr>
          <w:lang w:val="pt-BR"/>
        </w:rPr>
        <w:t>N1 - OSPF NSSA external type 1, N2 - OSPF NSSA external type 2</w:t>
      </w:r>
    </w:p>
    <w:p w14:paraId="60047C3E" w14:textId="77777777" w:rsidR="00F206FB" w:rsidRPr="00F206FB" w:rsidRDefault="00F206FB" w:rsidP="00F206FB">
      <w:pPr>
        <w:ind w:left="240" w:firstLine="480"/>
        <w:rPr>
          <w:lang w:val="pt-BR"/>
        </w:rPr>
      </w:pPr>
      <w:r w:rsidRPr="00F206FB">
        <w:rPr>
          <w:lang w:val="pt-BR"/>
        </w:rPr>
        <w:t>E1 - OSPF external type 1, E2 - OSPF external type 2, E - EGP</w:t>
      </w:r>
    </w:p>
    <w:p w14:paraId="271F34DC" w14:textId="77777777" w:rsidR="00F206FB" w:rsidRPr="00F206FB" w:rsidRDefault="00F206FB" w:rsidP="00F206FB">
      <w:pPr>
        <w:ind w:left="240" w:firstLine="480"/>
      </w:pPr>
      <w:r w:rsidRPr="00F206FB">
        <w:t>i - IS-IS, L1 - IS-IS level-1, L2 - IS-IS level-2, ia - IS-IS inter area</w:t>
      </w:r>
    </w:p>
    <w:p w14:paraId="733BA9B2" w14:textId="77777777" w:rsidR="00F206FB" w:rsidRPr="00F206FB" w:rsidRDefault="00F206FB" w:rsidP="00F206FB">
      <w:pPr>
        <w:ind w:left="240" w:firstLine="480"/>
      </w:pPr>
      <w:r w:rsidRPr="00F206FB">
        <w:t>* - candidate default, U - per-user static route, o - ODR</w:t>
      </w:r>
    </w:p>
    <w:p w14:paraId="52EA0055" w14:textId="77777777" w:rsidR="00F206FB" w:rsidRPr="00F206FB" w:rsidRDefault="00F206FB" w:rsidP="00F206FB">
      <w:pPr>
        <w:ind w:left="240" w:firstLine="480"/>
      </w:pPr>
      <w:r w:rsidRPr="00F206FB">
        <w:t>P - periodic downloaded static route</w:t>
      </w:r>
    </w:p>
    <w:p w14:paraId="761BA1A8" w14:textId="77777777" w:rsidR="00F206FB" w:rsidRPr="00F206FB" w:rsidRDefault="00F206FB" w:rsidP="00F206FB">
      <w:pPr>
        <w:ind w:left="240" w:firstLine="480"/>
      </w:pPr>
    </w:p>
    <w:p w14:paraId="1D158FA3" w14:textId="77777777" w:rsidR="00F206FB" w:rsidRPr="00F206FB" w:rsidRDefault="00F206FB" w:rsidP="00F206FB">
      <w:pPr>
        <w:ind w:left="240" w:firstLine="480"/>
      </w:pPr>
      <w:r w:rsidRPr="00F206FB">
        <w:t>Gateway of last resort is not set</w:t>
      </w:r>
    </w:p>
    <w:p w14:paraId="5F341F61" w14:textId="77777777" w:rsidR="00F206FB" w:rsidRPr="00F206FB" w:rsidRDefault="00F206FB" w:rsidP="00F206FB">
      <w:pPr>
        <w:ind w:left="240" w:firstLine="480"/>
      </w:pPr>
    </w:p>
    <w:p w14:paraId="6DA4AACC" w14:textId="77777777" w:rsidR="00F206FB" w:rsidRPr="00F206FB" w:rsidRDefault="00F206FB" w:rsidP="00F206FB">
      <w:pPr>
        <w:ind w:left="240" w:firstLine="480"/>
      </w:pPr>
      <w:r w:rsidRPr="00F206FB">
        <w:t>C 192.168.3.0/24 is directly connected, FastEthernet0/0</w:t>
      </w:r>
    </w:p>
    <w:p w14:paraId="53D93375" w14:textId="613936CA" w:rsidR="00F206FB" w:rsidRDefault="00F206FB" w:rsidP="00F206FB">
      <w:pPr>
        <w:ind w:left="240" w:firstLine="480"/>
      </w:pPr>
      <w:r w:rsidRPr="00F206FB">
        <w:t>C 192.168.4.0/24 is directly connected, Serial2/0</w:t>
      </w:r>
    </w:p>
    <w:p w14:paraId="147B9935" w14:textId="247FF609" w:rsidR="00F206FB" w:rsidRDefault="00F206FB" w:rsidP="00662E49">
      <w:pPr>
        <w:pStyle w:val="af0"/>
        <w:jc w:val="center"/>
      </w:pPr>
      <w:r w:rsidRPr="00F206FB">
        <w:rPr>
          <w:noProof/>
        </w:rPr>
        <w:lastRenderedPageBreak/>
        <w:drawing>
          <wp:inline distT="0" distB="0" distL="0" distR="0" wp14:anchorId="5C0E8305" wp14:editId="45F657FD">
            <wp:extent cx="4732366" cy="4286250"/>
            <wp:effectExtent l="0" t="0" r="0" b="0"/>
            <wp:docPr id="390031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5319" cy="4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A1CD" w14:textId="40B4E8D5" w:rsidR="00F206FB" w:rsidRDefault="00F206FB" w:rsidP="00F206FB">
      <w:pPr>
        <w:ind w:left="240" w:firstLine="480"/>
      </w:pPr>
      <w:r>
        <w:rPr>
          <w:rFonts w:hint="eastAsia"/>
        </w:rPr>
        <w:t>配置rip</w:t>
      </w:r>
    </w:p>
    <w:p w14:paraId="72A9F8B4" w14:textId="12428D8A" w:rsidR="00F206FB" w:rsidRPr="00F206FB" w:rsidRDefault="00F206FB" w:rsidP="00F206FB">
      <w:pPr>
        <w:ind w:left="240" w:firstLine="480"/>
      </w:pPr>
      <w:r w:rsidRPr="00F206FB">
        <w:t>R1#conf t</w:t>
      </w:r>
      <w:r>
        <w:rPr>
          <w:rFonts w:hint="eastAsia"/>
        </w:rPr>
        <w:t xml:space="preserve"> </w:t>
      </w:r>
    </w:p>
    <w:p w14:paraId="7DB70FCB" w14:textId="0B471B13" w:rsidR="00F206FB" w:rsidRPr="00F206FB" w:rsidRDefault="00F206FB" w:rsidP="00F206FB">
      <w:pPr>
        <w:ind w:left="240" w:firstLine="480"/>
      </w:pPr>
      <w:r w:rsidRPr="00F206FB">
        <w:t>R1(config)#router rip</w:t>
      </w:r>
      <w:r>
        <w:rPr>
          <w:rFonts w:hint="eastAsia"/>
        </w:rPr>
        <w:t xml:space="preserve"> </w:t>
      </w:r>
      <w:r w:rsidRPr="00F206FB">
        <w:t>//进入RIP路由协议配置模式</w:t>
      </w:r>
    </w:p>
    <w:p w14:paraId="72E5C911" w14:textId="395BA3FB" w:rsidR="00F206FB" w:rsidRPr="00F206FB" w:rsidRDefault="00F206FB" w:rsidP="00F206FB">
      <w:pPr>
        <w:ind w:left="240" w:firstLine="480"/>
      </w:pPr>
      <w:r w:rsidRPr="00F206FB">
        <w:t>R1(config-router)#network 192.168.3.0</w:t>
      </w:r>
      <w:r>
        <w:rPr>
          <w:rFonts w:hint="eastAsia"/>
        </w:rPr>
        <w:t xml:space="preserve"> </w:t>
      </w:r>
      <w:r w:rsidRPr="00F206FB">
        <w:t>//加入端口f0/0的主类网络</w:t>
      </w:r>
    </w:p>
    <w:p w14:paraId="745F87C9" w14:textId="575C2BC8" w:rsidR="00F206FB" w:rsidRPr="00F206FB" w:rsidRDefault="00F206FB" w:rsidP="00F206FB">
      <w:pPr>
        <w:ind w:left="240" w:firstLine="480"/>
      </w:pPr>
      <w:r w:rsidRPr="00F206FB">
        <w:t>R1(config-router)#network 192.168.4.0</w:t>
      </w:r>
      <w:r>
        <w:rPr>
          <w:rFonts w:hint="eastAsia"/>
        </w:rPr>
        <w:t xml:space="preserve"> </w:t>
      </w:r>
      <w:r w:rsidRPr="00F206FB">
        <w:t>//加入串口S2/0的主类网络</w:t>
      </w:r>
    </w:p>
    <w:p w14:paraId="0FE9188B" w14:textId="14DECBB6" w:rsidR="00F206FB" w:rsidRPr="00F206FB" w:rsidRDefault="00F206FB" w:rsidP="00F206FB">
      <w:pPr>
        <w:ind w:left="240" w:firstLine="480"/>
      </w:pPr>
      <w:r w:rsidRPr="00F206FB">
        <w:t>R1(config-router)#version 2</w:t>
      </w:r>
      <w:r>
        <w:rPr>
          <w:rFonts w:hint="eastAsia"/>
        </w:rPr>
        <w:t xml:space="preserve"> </w:t>
      </w:r>
      <w:r w:rsidRPr="00F206FB">
        <w:t>//配置RIP版本2</w:t>
      </w:r>
    </w:p>
    <w:p w14:paraId="7BCD2A89" w14:textId="7C5F3CF9" w:rsidR="00F206FB" w:rsidRDefault="00F206FB" w:rsidP="00F206FB">
      <w:pPr>
        <w:ind w:left="240" w:firstLine="480"/>
      </w:pPr>
      <w:r w:rsidRPr="00F206FB">
        <w:t>R1(config-router)#exit</w:t>
      </w:r>
    </w:p>
    <w:p w14:paraId="05D065E7" w14:textId="5BFEFC41" w:rsidR="00F206FB" w:rsidRDefault="00F206FB" w:rsidP="00662E49">
      <w:pPr>
        <w:pStyle w:val="af0"/>
        <w:jc w:val="center"/>
      </w:pPr>
      <w:r w:rsidRPr="00F206FB">
        <w:rPr>
          <w:noProof/>
        </w:rPr>
        <w:lastRenderedPageBreak/>
        <w:drawing>
          <wp:inline distT="0" distB="0" distL="0" distR="0" wp14:anchorId="602028B2" wp14:editId="099F5892">
            <wp:extent cx="4591050" cy="4130066"/>
            <wp:effectExtent l="0" t="0" r="0" b="3810"/>
            <wp:docPr id="88008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7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2852" cy="413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8E80" w14:textId="649A4740" w:rsidR="00F206FB" w:rsidRDefault="00F206FB" w:rsidP="00F206FB">
      <w:pPr>
        <w:ind w:left="240" w:firstLine="482"/>
        <w:rPr>
          <w:b/>
          <w:bCs/>
        </w:rPr>
      </w:pPr>
      <w:r>
        <w:rPr>
          <w:rFonts w:hint="eastAsia"/>
          <w:b/>
          <w:bCs/>
        </w:rPr>
        <w:t>②</w:t>
      </w:r>
      <w:r w:rsidRPr="00F206FB">
        <w:rPr>
          <w:rFonts w:hint="eastAsia"/>
          <w:b/>
          <w:bCs/>
        </w:rPr>
        <w:t>路由器2:</w:t>
      </w:r>
    </w:p>
    <w:p w14:paraId="27C480CB" w14:textId="77777777" w:rsidR="00F206FB" w:rsidRPr="00F206FB" w:rsidRDefault="00F206FB" w:rsidP="00F206FB">
      <w:pPr>
        <w:ind w:left="240" w:firstLine="480"/>
      </w:pPr>
      <w:r w:rsidRPr="00F206FB">
        <w:rPr>
          <w:rFonts w:hint="eastAsia"/>
        </w:rPr>
        <w:t>配置</w:t>
      </w:r>
      <w:r>
        <w:rPr>
          <w:rFonts w:hint="eastAsia"/>
        </w:rPr>
        <w:t>端口地址</w:t>
      </w:r>
    </w:p>
    <w:p w14:paraId="388DA49E" w14:textId="77777777" w:rsidR="00F206FB" w:rsidRPr="00F206FB" w:rsidRDefault="00F206FB" w:rsidP="00F206FB">
      <w:pPr>
        <w:ind w:left="240" w:firstLine="480"/>
      </w:pPr>
      <w:r w:rsidRPr="00F206FB">
        <w:t>Router&gt;en</w:t>
      </w:r>
    </w:p>
    <w:p w14:paraId="2CF11612" w14:textId="77777777" w:rsidR="00F206FB" w:rsidRPr="00F206FB" w:rsidRDefault="00F206FB" w:rsidP="00F206FB">
      <w:pPr>
        <w:ind w:left="240" w:firstLine="480"/>
      </w:pPr>
      <w:r w:rsidRPr="00F206FB">
        <w:t>Router#conf t</w:t>
      </w:r>
      <w:r>
        <w:rPr>
          <w:rFonts w:hint="eastAsia"/>
        </w:rPr>
        <w:t xml:space="preserve"> </w:t>
      </w:r>
    </w:p>
    <w:p w14:paraId="37E86DC2" w14:textId="2FAAF135" w:rsidR="00F206FB" w:rsidRPr="00F206FB" w:rsidRDefault="00F206FB" w:rsidP="00F206FB">
      <w:pPr>
        <w:ind w:left="240" w:firstLine="480"/>
      </w:pPr>
      <w:r w:rsidRPr="00F206FB">
        <w:t>Router(config)#hostname R</w:t>
      </w:r>
      <w:r w:rsidR="00C96EA8">
        <w:rPr>
          <w:rFonts w:hint="eastAsia"/>
        </w:rPr>
        <w:t>2</w:t>
      </w:r>
    </w:p>
    <w:p w14:paraId="6AC76E4F" w14:textId="77777777" w:rsidR="00F206FB" w:rsidRPr="00F206FB" w:rsidRDefault="00F206FB" w:rsidP="00F206FB">
      <w:pPr>
        <w:ind w:left="240" w:firstLine="480"/>
      </w:pPr>
      <w:r w:rsidRPr="00F206FB">
        <w:t>R1(config)#interface fa 0/0</w:t>
      </w:r>
    </w:p>
    <w:p w14:paraId="7FDFCDCC" w14:textId="77777777" w:rsidR="00F206FB" w:rsidRPr="00F206FB" w:rsidRDefault="00F206FB" w:rsidP="00F206FB">
      <w:pPr>
        <w:ind w:left="240" w:firstLine="480"/>
      </w:pPr>
      <w:r w:rsidRPr="00F206FB">
        <w:t>R1(config-if)#no shutdown</w:t>
      </w:r>
    </w:p>
    <w:p w14:paraId="47E70A1D" w14:textId="0361B690" w:rsidR="00F206FB" w:rsidRPr="00F206FB" w:rsidRDefault="00F206FB" w:rsidP="00F206FB">
      <w:pPr>
        <w:ind w:left="240" w:firstLine="480"/>
      </w:pPr>
      <w:r w:rsidRPr="00F206FB">
        <w:t>R1(config-if)#ip address 192.168.</w:t>
      </w:r>
      <w:r w:rsidR="00C96EA8">
        <w:rPr>
          <w:rFonts w:hint="eastAsia"/>
        </w:rPr>
        <w:t>2</w:t>
      </w:r>
      <w:r w:rsidRPr="00F206FB">
        <w:t>.</w:t>
      </w:r>
      <w:r w:rsidR="00C96EA8">
        <w:rPr>
          <w:rFonts w:hint="eastAsia"/>
        </w:rPr>
        <w:t>1</w:t>
      </w:r>
      <w:r w:rsidRPr="00F206FB">
        <w:t xml:space="preserve"> 255.255.255.0</w:t>
      </w:r>
    </w:p>
    <w:p w14:paraId="057BCFE2" w14:textId="77777777" w:rsidR="00F206FB" w:rsidRPr="00F206FB" w:rsidRDefault="00F206FB" w:rsidP="00F206FB">
      <w:pPr>
        <w:ind w:left="240" w:firstLine="480"/>
      </w:pPr>
      <w:r w:rsidRPr="00F206FB">
        <w:t>R1(config-if)#exit</w:t>
      </w:r>
    </w:p>
    <w:p w14:paraId="79E2C04E" w14:textId="77777777" w:rsidR="00F206FB" w:rsidRPr="00F206FB" w:rsidRDefault="00F206FB" w:rsidP="00F206FB">
      <w:pPr>
        <w:ind w:left="240" w:firstLine="480"/>
      </w:pPr>
      <w:r w:rsidRPr="00F206FB">
        <w:t>R1(config)#interface serial 2/0</w:t>
      </w:r>
    </w:p>
    <w:p w14:paraId="0AF85AD0" w14:textId="77777777" w:rsidR="00F206FB" w:rsidRPr="00F206FB" w:rsidRDefault="00F206FB" w:rsidP="00F206FB">
      <w:pPr>
        <w:ind w:left="240" w:firstLine="480"/>
      </w:pPr>
      <w:r w:rsidRPr="00F206FB">
        <w:t>R1(config-if)#no shutdown</w:t>
      </w:r>
    </w:p>
    <w:p w14:paraId="1B2FB6CE" w14:textId="20F8C891" w:rsidR="00F206FB" w:rsidRPr="00F206FB" w:rsidRDefault="00F206FB" w:rsidP="00C96EA8">
      <w:pPr>
        <w:ind w:left="240" w:firstLine="480"/>
      </w:pPr>
      <w:r w:rsidRPr="00F206FB">
        <w:t>R1(config-if)#ip address 192.168.4.</w:t>
      </w:r>
      <w:r w:rsidR="00C96EA8">
        <w:rPr>
          <w:rFonts w:hint="eastAsia"/>
        </w:rPr>
        <w:t>2</w:t>
      </w:r>
      <w:r w:rsidRPr="00F206FB">
        <w:t xml:space="preserve"> 255.255.255.0</w:t>
      </w:r>
      <w:r w:rsidR="00C96EA8">
        <w:rPr>
          <w:rFonts w:hint="eastAsia"/>
        </w:rPr>
        <w:t xml:space="preserve"> </w:t>
      </w:r>
    </w:p>
    <w:p w14:paraId="1084CD63" w14:textId="77777777" w:rsidR="00F206FB" w:rsidRPr="00F206FB" w:rsidRDefault="00F206FB" w:rsidP="00F206FB">
      <w:pPr>
        <w:ind w:left="240" w:firstLine="480"/>
      </w:pPr>
      <w:r w:rsidRPr="00F206FB">
        <w:t>R1(config-if)#end</w:t>
      </w:r>
    </w:p>
    <w:p w14:paraId="51C80C8E" w14:textId="77777777" w:rsidR="00F206FB" w:rsidRPr="00F206FB" w:rsidRDefault="00F206FB" w:rsidP="00F206FB">
      <w:pPr>
        <w:ind w:left="240" w:firstLine="480"/>
      </w:pPr>
      <w:r w:rsidRPr="00F206FB">
        <w:t>R1#</w:t>
      </w:r>
    </w:p>
    <w:p w14:paraId="02968945" w14:textId="0671DCC4" w:rsidR="00F206FB" w:rsidRDefault="00C96EA8" w:rsidP="00662E49">
      <w:pPr>
        <w:pStyle w:val="af0"/>
        <w:jc w:val="center"/>
      </w:pPr>
      <w:r w:rsidRPr="00C96EA8">
        <w:rPr>
          <w:noProof/>
        </w:rPr>
        <w:lastRenderedPageBreak/>
        <w:drawing>
          <wp:inline distT="0" distB="0" distL="0" distR="0" wp14:anchorId="592F045F" wp14:editId="0186ABC7">
            <wp:extent cx="4714875" cy="4214210"/>
            <wp:effectExtent l="0" t="0" r="0" b="0"/>
            <wp:docPr id="134412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296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8039" cy="421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BBD6" w14:textId="77777777" w:rsidR="00F206FB" w:rsidRDefault="00F206FB" w:rsidP="00F206FB">
      <w:pPr>
        <w:ind w:left="240" w:firstLine="480"/>
      </w:pPr>
      <w:r>
        <w:rPr>
          <w:rFonts w:hint="eastAsia"/>
        </w:rPr>
        <w:t>查看路由信息</w:t>
      </w:r>
    </w:p>
    <w:p w14:paraId="083DAE2D" w14:textId="77777777" w:rsidR="00C96EA8" w:rsidRPr="00C96EA8" w:rsidRDefault="00C96EA8" w:rsidP="00C96EA8">
      <w:pPr>
        <w:ind w:left="240" w:firstLine="480"/>
      </w:pPr>
      <w:r w:rsidRPr="00C96EA8">
        <w:t>R2#show ip route</w:t>
      </w:r>
    </w:p>
    <w:p w14:paraId="414FBC21" w14:textId="77777777" w:rsidR="00C96EA8" w:rsidRPr="00C96EA8" w:rsidRDefault="00C96EA8" w:rsidP="00C96EA8">
      <w:pPr>
        <w:ind w:left="240" w:firstLine="480"/>
      </w:pPr>
      <w:r w:rsidRPr="00C96EA8">
        <w:t>Codes: C - connected, S - static, I - IGRP, R - RIP, M - mobile, B - BGP</w:t>
      </w:r>
    </w:p>
    <w:p w14:paraId="2AF11847" w14:textId="77777777" w:rsidR="00C96EA8" w:rsidRPr="00C96EA8" w:rsidRDefault="00C96EA8" w:rsidP="00C96EA8">
      <w:pPr>
        <w:ind w:left="240" w:firstLine="480"/>
        <w:rPr>
          <w:lang w:val="pt-BR"/>
        </w:rPr>
      </w:pPr>
      <w:r w:rsidRPr="00C96EA8">
        <w:rPr>
          <w:lang w:val="pt-BR"/>
        </w:rPr>
        <w:t>D - EIGRP, EX - EIGRP external, O - OSPF, IA - OSPF inter area</w:t>
      </w:r>
    </w:p>
    <w:p w14:paraId="7E3D30E8" w14:textId="77777777" w:rsidR="00C96EA8" w:rsidRPr="00C96EA8" w:rsidRDefault="00C96EA8" w:rsidP="00C96EA8">
      <w:pPr>
        <w:ind w:left="240" w:firstLine="480"/>
        <w:rPr>
          <w:lang w:val="pt-BR"/>
        </w:rPr>
      </w:pPr>
      <w:r w:rsidRPr="00C96EA8">
        <w:rPr>
          <w:lang w:val="pt-BR"/>
        </w:rPr>
        <w:t>N1 - OSPF NSSA external type 1, N2 - OSPF NSSA external type 2</w:t>
      </w:r>
    </w:p>
    <w:p w14:paraId="0C8A41AD" w14:textId="77777777" w:rsidR="00C96EA8" w:rsidRPr="00C96EA8" w:rsidRDefault="00C96EA8" w:rsidP="00C96EA8">
      <w:pPr>
        <w:ind w:left="240" w:firstLine="480"/>
        <w:rPr>
          <w:lang w:val="pt-BR"/>
        </w:rPr>
      </w:pPr>
      <w:r w:rsidRPr="00C96EA8">
        <w:rPr>
          <w:lang w:val="pt-BR"/>
        </w:rPr>
        <w:t>E1 - OSPF external type 1, E2 - OSPF external type 2, E - EGP</w:t>
      </w:r>
    </w:p>
    <w:p w14:paraId="2F063409" w14:textId="77777777" w:rsidR="00C96EA8" w:rsidRPr="00C96EA8" w:rsidRDefault="00C96EA8" w:rsidP="00C96EA8">
      <w:pPr>
        <w:ind w:left="240" w:firstLine="480"/>
      </w:pPr>
      <w:r w:rsidRPr="00C96EA8">
        <w:t>i - IS-IS, L1 - IS-IS level-1, L2 - IS-IS level-2, ia - IS-IS inter area</w:t>
      </w:r>
    </w:p>
    <w:p w14:paraId="1C06FADD" w14:textId="77777777" w:rsidR="00C96EA8" w:rsidRPr="00C96EA8" w:rsidRDefault="00C96EA8" w:rsidP="00C96EA8">
      <w:pPr>
        <w:ind w:left="240" w:firstLine="480"/>
      </w:pPr>
      <w:r w:rsidRPr="00C96EA8">
        <w:t>* - candidate default, U - per-user static route, o - ODR</w:t>
      </w:r>
    </w:p>
    <w:p w14:paraId="52D2AF99" w14:textId="77777777" w:rsidR="00C96EA8" w:rsidRPr="00C96EA8" w:rsidRDefault="00C96EA8" w:rsidP="00C96EA8">
      <w:pPr>
        <w:ind w:left="240" w:firstLine="480"/>
      </w:pPr>
      <w:r w:rsidRPr="00C96EA8">
        <w:t>P - periodic downloaded static route</w:t>
      </w:r>
    </w:p>
    <w:p w14:paraId="77A76D13" w14:textId="77777777" w:rsidR="00C96EA8" w:rsidRPr="00C96EA8" w:rsidRDefault="00C96EA8" w:rsidP="00C96EA8">
      <w:pPr>
        <w:ind w:left="240" w:firstLine="480"/>
      </w:pPr>
    </w:p>
    <w:p w14:paraId="6D1072B4" w14:textId="77777777" w:rsidR="00C96EA8" w:rsidRPr="00C96EA8" w:rsidRDefault="00C96EA8" w:rsidP="00C96EA8">
      <w:pPr>
        <w:ind w:left="240" w:firstLine="480"/>
      </w:pPr>
      <w:r w:rsidRPr="00C96EA8">
        <w:t>Gateway of last resort is not set</w:t>
      </w:r>
    </w:p>
    <w:p w14:paraId="2B0D4686" w14:textId="77777777" w:rsidR="00C96EA8" w:rsidRPr="00C96EA8" w:rsidRDefault="00C96EA8" w:rsidP="00C96EA8">
      <w:pPr>
        <w:ind w:left="240" w:firstLine="480"/>
      </w:pPr>
    </w:p>
    <w:p w14:paraId="37574225" w14:textId="77777777" w:rsidR="00C96EA8" w:rsidRPr="00C96EA8" w:rsidRDefault="00C96EA8" w:rsidP="00C96EA8">
      <w:pPr>
        <w:ind w:left="240" w:firstLine="480"/>
      </w:pPr>
      <w:r w:rsidRPr="00C96EA8">
        <w:t>C 192.168.2.0/24 is directly connected, FastEthernet0/0</w:t>
      </w:r>
    </w:p>
    <w:p w14:paraId="08E70B60" w14:textId="77777777" w:rsidR="00C96EA8" w:rsidRDefault="00C96EA8" w:rsidP="00C96EA8">
      <w:pPr>
        <w:ind w:left="240" w:firstLine="480"/>
      </w:pPr>
      <w:r w:rsidRPr="00C96EA8">
        <w:t>C 192.168.4.0/24 is directly connected, Serial2/0</w:t>
      </w:r>
    </w:p>
    <w:p w14:paraId="793EB7C1" w14:textId="23AB97B0" w:rsidR="00F206FB" w:rsidRDefault="00C96EA8" w:rsidP="00662E49">
      <w:pPr>
        <w:pStyle w:val="af0"/>
        <w:jc w:val="center"/>
      </w:pPr>
      <w:r w:rsidRPr="00C96EA8">
        <w:rPr>
          <w:noProof/>
        </w:rPr>
        <w:lastRenderedPageBreak/>
        <w:drawing>
          <wp:inline distT="0" distB="0" distL="0" distR="0" wp14:anchorId="12AF916D" wp14:editId="2FA9E842">
            <wp:extent cx="4810125" cy="4353204"/>
            <wp:effectExtent l="0" t="0" r="0" b="9525"/>
            <wp:docPr id="31895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1631" cy="435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7EA7" w14:textId="01F63D76" w:rsidR="00F206FB" w:rsidRDefault="00F206FB" w:rsidP="00C96EA8">
      <w:pPr>
        <w:ind w:left="240" w:firstLine="480"/>
      </w:pPr>
      <w:r>
        <w:rPr>
          <w:rFonts w:hint="eastAsia"/>
        </w:rPr>
        <w:t>配置rip</w:t>
      </w:r>
    </w:p>
    <w:p w14:paraId="273605BD" w14:textId="77777777" w:rsidR="00F206FB" w:rsidRDefault="00F206FB" w:rsidP="00F206FB">
      <w:pPr>
        <w:ind w:left="240" w:firstLine="480"/>
      </w:pPr>
    </w:p>
    <w:p w14:paraId="163DE412" w14:textId="1D050A1F" w:rsidR="00C96EA8" w:rsidRPr="00C96EA8" w:rsidRDefault="00C96EA8" w:rsidP="00C96EA8">
      <w:pPr>
        <w:ind w:left="240" w:firstLine="480"/>
      </w:pPr>
      <w:r w:rsidRPr="00C96EA8">
        <w:t xml:space="preserve">R2#conf t </w:t>
      </w:r>
      <w:r>
        <w:rPr>
          <w:rFonts w:hint="eastAsia"/>
        </w:rPr>
        <w:t xml:space="preserve"> </w:t>
      </w:r>
    </w:p>
    <w:p w14:paraId="5F633D76" w14:textId="7FD65D09" w:rsidR="00C96EA8" w:rsidRPr="00C96EA8" w:rsidRDefault="00C96EA8" w:rsidP="00C96EA8">
      <w:pPr>
        <w:ind w:left="240" w:firstLine="480"/>
      </w:pPr>
      <w:r w:rsidRPr="00C96EA8">
        <w:t>R2(config)#router rip</w:t>
      </w:r>
      <w:r>
        <w:rPr>
          <w:rFonts w:hint="eastAsia"/>
        </w:rPr>
        <w:t xml:space="preserve"> </w:t>
      </w:r>
      <w:r w:rsidRPr="00F206FB">
        <w:t>//进入RIP路由协议配置模式</w:t>
      </w:r>
      <w:r>
        <w:rPr>
          <w:rFonts w:hint="eastAsia"/>
        </w:rPr>
        <w:t xml:space="preserve"> </w:t>
      </w:r>
    </w:p>
    <w:p w14:paraId="7D39B72C" w14:textId="3848598A" w:rsidR="00C96EA8" w:rsidRPr="00C96EA8" w:rsidRDefault="00C96EA8" w:rsidP="00C96EA8">
      <w:pPr>
        <w:ind w:left="240" w:firstLine="480"/>
      </w:pPr>
      <w:r w:rsidRPr="00C96EA8">
        <w:t>R2(config-router)#network 192.168.2.0</w:t>
      </w:r>
      <w:r>
        <w:rPr>
          <w:rFonts w:hint="eastAsia"/>
        </w:rPr>
        <w:t xml:space="preserve"> </w:t>
      </w:r>
      <w:r w:rsidRPr="00F206FB">
        <w:t>//加入端口f0/0的主类网络</w:t>
      </w:r>
    </w:p>
    <w:p w14:paraId="2A3514FD" w14:textId="7A38C63B" w:rsidR="00C96EA8" w:rsidRPr="00C96EA8" w:rsidRDefault="00C96EA8" w:rsidP="00C96EA8">
      <w:pPr>
        <w:ind w:left="240" w:firstLine="480"/>
      </w:pPr>
      <w:r w:rsidRPr="00C96EA8">
        <w:t>R2(config-router)#network 192.168.4.0</w:t>
      </w:r>
      <w:r>
        <w:rPr>
          <w:rFonts w:hint="eastAsia"/>
        </w:rPr>
        <w:t xml:space="preserve"> </w:t>
      </w:r>
      <w:r w:rsidRPr="00F206FB">
        <w:t>//加入串口S2/0的主类网络</w:t>
      </w:r>
    </w:p>
    <w:p w14:paraId="5172E714" w14:textId="0A5B555A" w:rsidR="00C96EA8" w:rsidRPr="00C96EA8" w:rsidRDefault="00C96EA8" w:rsidP="00C96EA8">
      <w:pPr>
        <w:ind w:left="240" w:firstLine="480"/>
      </w:pPr>
      <w:r w:rsidRPr="00C96EA8">
        <w:t>R2(config-router)#version 2</w:t>
      </w:r>
      <w:r w:rsidRPr="00F206FB">
        <w:t>//配置RIP版本2</w:t>
      </w:r>
    </w:p>
    <w:p w14:paraId="6E320A4B" w14:textId="5EA08FC3" w:rsidR="00C96EA8" w:rsidRDefault="00C96EA8" w:rsidP="00C96EA8">
      <w:pPr>
        <w:ind w:left="240" w:firstLine="480"/>
      </w:pPr>
      <w:r w:rsidRPr="00C96EA8">
        <w:t>R2(config-router)#end</w:t>
      </w:r>
    </w:p>
    <w:p w14:paraId="41A46B85" w14:textId="77777777" w:rsidR="00C96EA8" w:rsidRPr="00C96EA8" w:rsidRDefault="00C96EA8" w:rsidP="00C96EA8">
      <w:pPr>
        <w:ind w:left="240" w:firstLine="480"/>
      </w:pPr>
    </w:p>
    <w:p w14:paraId="74E12E8B" w14:textId="77777777" w:rsidR="00C96EA8" w:rsidRPr="00C96EA8" w:rsidRDefault="00C96EA8" w:rsidP="00C96EA8">
      <w:pPr>
        <w:ind w:left="240" w:firstLine="480"/>
      </w:pPr>
      <w:r w:rsidRPr="00C96EA8">
        <w:t>R2#show ip route</w:t>
      </w:r>
    </w:p>
    <w:p w14:paraId="7DC386CC" w14:textId="77777777" w:rsidR="00C96EA8" w:rsidRPr="00C96EA8" w:rsidRDefault="00C96EA8" w:rsidP="00C96EA8">
      <w:pPr>
        <w:ind w:left="240" w:firstLine="480"/>
      </w:pPr>
      <w:r w:rsidRPr="00C96EA8">
        <w:t>Codes: C - connected, S - static, I - IGRP, R - RIP, M - mobile, B - BGP</w:t>
      </w:r>
    </w:p>
    <w:p w14:paraId="51174D80" w14:textId="77777777" w:rsidR="00C96EA8" w:rsidRPr="00C96EA8" w:rsidRDefault="00C96EA8" w:rsidP="00C96EA8">
      <w:pPr>
        <w:ind w:left="240" w:firstLine="480"/>
        <w:rPr>
          <w:lang w:val="pt-BR"/>
        </w:rPr>
      </w:pPr>
      <w:r w:rsidRPr="00C96EA8">
        <w:rPr>
          <w:lang w:val="pt-BR"/>
        </w:rPr>
        <w:t>D - EIGRP, EX - EIGRP external, O - OSPF, IA - OSPF inter area</w:t>
      </w:r>
    </w:p>
    <w:p w14:paraId="0604F80D" w14:textId="77777777" w:rsidR="00C96EA8" w:rsidRPr="00C96EA8" w:rsidRDefault="00C96EA8" w:rsidP="00C96EA8">
      <w:pPr>
        <w:ind w:left="240" w:firstLine="480"/>
        <w:rPr>
          <w:lang w:val="pt-BR"/>
        </w:rPr>
      </w:pPr>
      <w:r w:rsidRPr="00C96EA8">
        <w:rPr>
          <w:lang w:val="pt-BR"/>
        </w:rPr>
        <w:t>N1 - OSPF NSSA external type 1, N2 - OSPF NSSA external type 2</w:t>
      </w:r>
    </w:p>
    <w:p w14:paraId="07ACC851" w14:textId="77777777" w:rsidR="00C96EA8" w:rsidRPr="00C96EA8" w:rsidRDefault="00C96EA8" w:rsidP="00C96EA8">
      <w:pPr>
        <w:ind w:left="240" w:firstLine="480"/>
        <w:rPr>
          <w:lang w:val="pt-BR"/>
        </w:rPr>
      </w:pPr>
      <w:r w:rsidRPr="00C96EA8">
        <w:rPr>
          <w:lang w:val="pt-BR"/>
        </w:rPr>
        <w:t>E1 - OSPF external type 1, E2 - OSPF external type 2, E - EGP</w:t>
      </w:r>
    </w:p>
    <w:p w14:paraId="0A8D8ABE" w14:textId="77777777" w:rsidR="00C96EA8" w:rsidRPr="00C96EA8" w:rsidRDefault="00C96EA8" w:rsidP="00C96EA8">
      <w:pPr>
        <w:ind w:left="240" w:firstLine="480"/>
      </w:pPr>
      <w:r w:rsidRPr="00C96EA8">
        <w:t>i - IS-IS, L1 - IS-IS level-1, L2 - IS-IS level-2, ia - IS-IS inter area</w:t>
      </w:r>
    </w:p>
    <w:p w14:paraId="73106127" w14:textId="77777777" w:rsidR="00C96EA8" w:rsidRPr="00C96EA8" w:rsidRDefault="00C96EA8" w:rsidP="00C96EA8">
      <w:pPr>
        <w:ind w:left="240" w:firstLine="480"/>
      </w:pPr>
      <w:r w:rsidRPr="00C96EA8">
        <w:t>* - candidate default, U - per-user static route, o - ODR</w:t>
      </w:r>
    </w:p>
    <w:p w14:paraId="566C15F8" w14:textId="77777777" w:rsidR="00C96EA8" w:rsidRPr="00C96EA8" w:rsidRDefault="00C96EA8" w:rsidP="00C96EA8">
      <w:pPr>
        <w:ind w:left="240" w:firstLine="480"/>
      </w:pPr>
      <w:r w:rsidRPr="00C96EA8">
        <w:t>P - periodic downloaded static route</w:t>
      </w:r>
    </w:p>
    <w:p w14:paraId="0B93AE3A" w14:textId="77777777" w:rsidR="00C96EA8" w:rsidRPr="00C96EA8" w:rsidRDefault="00C96EA8" w:rsidP="00C96EA8">
      <w:pPr>
        <w:ind w:left="240" w:firstLine="480"/>
      </w:pPr>
    </w:p>
    <w:p w14:paraId="3B8FA676" w14:textId="77777777" w:rsidR="00C96EA8" w:rsidRPr="00C96EA8" w:rsidRDefault="00C96EA8" w:rsidP="00C96EA8">
      <w:pPr>
        <w:ind w:left="240" w:firstLine="480"/>
      </w:pPr>
      <w:r w:rsidRPr="00C96EA8">
        <w:t>Gateway of last resort is not set</w:t>
      </w:r>
    </w:p>
    <w:p w14:paraId="10F1C9F9" w14:textId="77777777" w:rsidR="00C96EA8" w:rsidRPr="00C96EA8" w:rsidRDefault="00C96EA8" w:rsidP="00C96EA8">
      <w:pPr>
        <w:ind w:left="240" w:firstLine="480"/>
      </w:pPr>
    </w:p>
    <w:p w14:paraId="26DE056A" w14:textId="77777777" w:rsidR="00C96EA8" w:rsidRPr="00C96EA8" w:rsidRDefault="00C96EA8" w:rsidP="00C96EA8">
      <w:pPr>
        <w:ind w:left="240" w:firstLine="480"/>
      </w:pPr>
      <w:r w:rsidRPr="00C96EA8">
        <w:lastRenderedPageBreak/>
        <w:t>C 192.168.2.0/24 is directly connected, FastEthernet0/0</w:t>
      </w:r>
    </w:p>
    <w:p w14:paraId="4A9D3B43" w14:textId="2E827093" w:rsidR="00C96EA8" w:rsidRPr="00F206FB" w:rsidRDefault="00C96EA8" w:rsidP="00C96EA8">
      <w:pPr>
        <w:ind w:left="240" w:firstLine="480"/>
      </w:pPr>
      <w:r w:rsidRPr="00C96EA8">
        <w:t>C 192.168.4.0/24 is directly connected, Serial2/0</w:t>
      </w:r>
    </w:p>
    <w:p w14:paraId="1BE21F84" w14:textId="51950D24" w:rsidR="00F206FB" w:rsidRDefault="00C96EA8" w:rsidP="00662E49">
      <w:pPr>
        <w:pStyle w:val="af0"/>
        <w:jc w:val="center"/>
      </w:pPr>
      <w:r w:rsidRPr="00C96EA8">
        <w:rPr>
          <w:noProof/>
        </w:rPr>
        <w:drawing>
          <wp:inline distT="0" distB="0" distL="0" distR="0" wp14:anchorId="5E261238" wp14:editId="10DFCB6A">
            <wp:extent cx="4543425" cy="4111838"/>
            <wp:effectExtent l="0" t="0" r="0" b="3175"/>
            <wp:docPr id="1717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3724" cy="411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DA5C" w14:textId="4D735CD3" w:rsidR="00F206FB" w:rsidRDefault="00C96EA8" w:rsidP="00C96EA8">
      <w:pPr>
        <w:pStyle w:val="5"/>
        <w:ind w:left="720"/>
      </w:pPr>
      <w:r>
        <w:rPr>
          <w:rFonts w:hint="eastAsia"/>
        </w:rPr>
        <w:lastRenderedPageBreak/>
        <w:t>(8)</w:t>
      </w:r>
      <w:r w:rsidR="00941E09">
        <w:rPr>
          <w:rFonts w:hint="eastAsia"/>
        </w:rPr>
        <w:t>验证</w:t>
      </w:r>
      <w:r>
        <w:rPr>
          <w:rFonts w:hint="eastAsia"/>
        </w:rPr>
        <w:t>结果</w:t>
      </w:r>
    </w:p>
    <w:p w14:paraId="7B9EC6DD" w14:textId="637101E2" w:rsidR="00C96EA8" w:rsidRDefault="00C96EA8" w:rsidP="00662E49">
      <w:pPr>
        <w:pStyle w:val="af0"/>
        <w:jc w:val="center"/>
      </w:pPr>
      <w:r w:rsidRPr="00C96EA8">
        <w:rPr>
          <w:noProof/>
        </w:rPr>
        <w:drawing>
          <wp:inline distT="0" distB="0" distL="0" distR="0" wp14:anchorId="0162262E" wp14:editId="377FCEF9">
            <wp:extent cx="4914900" cy="5262245"/>
            <wp:effectExtent l="0" t="0" r="0" b="0"/>
            <wp:docPr id="767120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203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6312" cy="526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13D3" w14:textId="165B4B06" w:rsidR="00C96EA8" w:rsidRDefault="00C96EA8" w:rsidP="00C96EA8">
      <w:pPr>
        <w:ind w:left="240" w:firstLine="480"/>
      </w:pPr>
      <w:r>
        <w:rPr>
          <w:rFonts w:hint="eastAsia"/>
        </w:rPr>
        <w:t>PC1 ping PC2 reply</w:t>
      </w:r>
    </w:p>
    <w:p w14:paraId="730E22F4" w14:textId="77777777" w:rsidR="00150E44" w:rsidRPr="00C96EA8" w:rsidRDefault="00150E44" w:rsidP="00C96EA8">
      <w:pPr>
        <w:ind w:left="240" w:firstLine="480"/>
      </w:pPr>
    </w:p>
    <w:p w14:paraId="21B4E88D" w14:textId="7ED71DC5" w:rsidR="00A93349" w:rsidRDefault="00A93349" w:rsidP="00A93349">
      <w:pPr>
        <w:pStyle w:val="3"/>
      </w:pPr>
      <w:r w:rsidRPr="00A93349">
        <w:t>D、路由器OSPF动态路由配置</w:t>
      </w:r>
    </w:p>
    <w:p w14:paraId="1A6CF3C4" w14:textId="2ACF2537" w:rsidR="00320CB5" w:rsidRDefault="00320CB5" w:rsidP="00D64C9E">
      <w:pPr>
        <w:pStyle w:val="4"/>
        <w:ind w:left="720"/>
      </w:pPr>
      <w:r>
        <w:rPr>
          <w:rFonts w:hint="eastAsia"/>
        </w:rPr>
        <w:t>1、</w:t>
      </w:r>
      <w:r w:rsidRPr="00320CB5">
        <w:t>实验目的</w:t>
      </w:r>
    </w:p>
    <w:p w14:paraId="45E4BE27" w14:textId="77777777" w:rsidR="00320CB5" w:rsidRDefault="00320CB5" w:rsidP="00320CB5">
      <w:pPr>
        <w:ind w:left="240" w:firstLine="480"/>
      </w:pPr>
      <w:r w:rsidRPr="00320CB5">
        <w:t>掌握OSPF协议的配置方法：</w:t>
      </w:r>
    </w:p>
    <w:p w14:paraId="66D4C9DF" w14:textId="77777777" w:rsidR="00320CB5" w:rsidRDefault="00320CB5" w:rsidP="00320CB5">
      <w:pPr>
        <w:ind w:left="240" w:firstLine="480"/>
      </w:pPr>
      <w:r w:rsidRPr="00320CB5">
        <w:t>掌握查看通过动态路由协议OSPF学习产生的路由；</w:t>
      </w:r>
    </w:p>
    <w:p w14:paraId="2AACD962" w14:textId="14499B3A" w:rsidR="00320CB5" w:rsidRPr="00320CB5" w:rsidRDefault="00320CB5" w:rsidP="00320CB5">
      <w:pPr>
        <w:ind w:left="240" w:firstLine="480"/>
      </w:pPr>
      <w:r w:rsidRPr="00320CB5">
        <w:t>熟悉广域网线缆的链接方式；</w:t>
      </w:r>
    </w:p>
    <w:p w14:paraId="2C92072B" w14:textId="77777777" w:rsidR="00320CB5" w:rsidRDefault="00320CB5" w:rsidP="00D64C9E">
      <w:pPr>
        <w:pStyle w:val="4"/>
        <w:ind w:left="720"/>
      </w:pPr>
      <w:r>
        <w:rPr>
          <w:rFonts w:hint="eastAsia"/>
        </w:rPr>
        <w:t>2、</w:t>
      </w:r>
      <w:r w:rsidRPr="00320CB5">
        <w:t>实验背景</w:t>
      </w:r>
    </w:p>
    <w:p w14:paraId="1392B6EA" w14:textId="7929D017" w:rsidR="00A93349" w:rsidRDefault="00320CB5" w:rsidP="00A93349">
      <w:pPr>
        <w:ind w:left="240" w:firstLine="480"/>
      </w:pPr>
      <w:r w:rsidRPr="00320CB5">
        <w:t>假设校园网通过一台三层交换机连到校园网出口路由器上，路由器再和校园外的另一台路由器连接。现要做适当配置，实现校园网内部主机与校园网外部主机之间的相互通信。为 了简化网管的管理维护工作，学校决定采用OSPF协议实现互通。</w:t>
      </w:r>
    </w:p>
    <w:p w14:paraId="6A99CE9F" w14:textId="77777777" w:rsidR="00320CB5" w:rsidRDefault="00320CB5" w:rsidP="00D64C9E">
      <w:pPr>
        <w:pStyle w:val="4"/>
        <w:ind w:left="720"/>
      </w:pPr>
      <w:r>
        <w:rPr>
          <w:rFonts w:hint="eastAsia"/>
        </w:rPr>
        <w:lastRenderedPageBreak/>
        <w:t>3、</w:t>
      </w:r>
      <w:r w:rsidRPr="00320CB5">
        <w:t>技术原理</w:t>
      </w:r>
    </w:p>
    <w:p w14:paraId="3E24EA5D" w14:textId="44BE952A" w:rsidR="00320CB5" w:rsidRDefault="00320CB5" w:rsidP="00A93349">
      <w:pPr>
        <w:ind w:left="240" w:firstLine="480"/>
      </w:pPr>
      <w:r w:rsidRPr="00320CB5">
        <w:t xml:space="preserve">OSPF开放式最短路径优先协议，是目前网路中应用最广泛的路由协议之一。属于内部网管路由协议，能够适应各种规模的网络环境，是典型的链路状态协议。OSPF 路由协议通过向全网扩散本设备的链路状态信息，使网络中每台设备最终同步一个 具有全网链路状态的数据库，然后路由器采用 SPF 算法，以自己为根，计算到达其他网络的最短路径，最终形成全网路由信息。 </w:t>
      </w:r>
    </w:p>
    <w:p w14:paraId="0CB0819E" w14:textId="77777777" w:rsidR="00320CB5" w:rsidRDefault="00320CB5" w:rsidP="00A93349">
      <w:pPr>
        <w:ind w:left="240" w:firstLine="480"/>
      </w:pPr>
    </w:p>
    <w:p w14:paraId="4EB3CADB" w14:textId="6A6944B1" w:rsidR="00320CB5" w:rsidRDefault="00320CB5" w:rsidP="00A93349">
      <w:pPr>
        <w:ind w:left="240" w:firstLine="480"/>
      </w:pPr>
      <w:r w:rsidRPr="00320CB5">
        <w:t>配置动态路由的一般步骤</w:t>
      </w:r>
      <w:r>
        <w:rPr>
          <w:rFonts w:hint="eastAsia"/>
        </w:rPr>
        <w:t>:</w:t>
      </w:r>
    </w:p>
    <w:p w14:paraId="4E52F36D" w14:textId="77777777" w:rsidR="00320CB5" w:rsidRDefault="00320CB5" w:rsidP="00A93349">
      <w:pPr>
        <w:ind w:left="240" w:firstLine="480"/>
      </w:pPr>
      <w:r w:rsidRPr="00320CB5">
        <w:t>为路由器每个接口配置IP地址，确定本路由器有哪些直连网段</w:t>
      </w:r>
    </w:p>
    <w:p w14:paraId="50031A2F" w14:textId="77777777" w:rsidR="00320CB5" w:rsidRDefault="00320CB5" w:rsidP="00A93349">
      <w:pPr>
        <w:ind w:left="240" w:firstLine="480"/>
      </w:pPr>
      <w:r w:rsidRPr="00320CB5">
        <w:t>添加本路由器的直连网段，根据使用的不同动态路由协议，配置相关信息</w:t>
      </w:r>
    </w:p>
    <w:p w14:paraId="7820612C" w14:textId="72555DF9" w:rsidR="00320CB5" w:rsidRDefault="00320CB5" w:rsidP="00A93349">
      <w:pPr>
        <w:ind w:left="240" w:firstLine="480"/>
      </w:pPr>
      <w:r w:rsidRPr="00320CB5">
        <w:t>路由算法使用了许多不同的度量标准去决定最佳路径。</w:t>
      </w:r>
    </w:p>
    <w:p w14:paraId="5836C91A" w14:textId="77777777" w:rsidR="00320CB5" w:rsidRDefault="00320CB5" w:rsidP="00A93349">
      <w:pPr>
        <w:ind w:left="240" w:firstLine="480"/>
      </w:pPr>
      <w:r w:rsidRPr="00320CB5">
        <w:t>直连路由是由链路层协议发现的，一般指去往路由器的接口地址所在网段的路径， 该路径信息不需要网络管理员维护，只要该接口处于激活状态，路由器就会把通向 该网段的路由信息填写到路由表中去</w:t>
      </w:r>
    </w:p>
    <w:p w14:paraId="7024A0A4" w14:textId="77777777" w:rsidR="00320CB5" w:rsidRDefault="00320CB5" w:rsidP="00A93349">
      <w:pPr>
        <w:ind w:left="240" w:firstLine="480"/>
      </w:pPr>
      <w:r w:rsidRPr="00320CB5">
        <w:t>静态路由是手工配置的路由。在静态路由中，只需要指出下一跳的地址，至于以后 如何指向，那是下一跳路由器考虑的事情</w:t>
      </w:r>
    </w:p>
    <w:p w14:paraId="3CA076FD" w14:textId="77777777" w:rsidR="00320CB5" w:rsidRDefault="00320CB5" w:rsidP="00A93349">
      <w:pPr>
        <w:ind w:left="240" w:firstLine="480"/>
      </w:pPr>
      <w:r w:rsidRPr="00320CB5">
        <w:t>默认路由规定了所有未知数据包发往何处，一个路由器不知道数据包所需要的路 由，就发送到它自己的默认路由，并且这个过程一直持续直至到达目的网络，ip route 0.0.0.0 0.0.0.0 12.1.1.2</w:t>
      </w:r>
    </w:p>
    <w:p w14:paraId="6B9AEEFA" w14:textId="77777777" w:rsidR="00320CB5" w:rsidRDefault="00320CB5" w:rsidP="00A93349">
      <w:pPr>
        <w:ind w:left="240" w:firstLine="480"/>
      </w:pPr>
      <w:r w:rsidRPr="00320CB5">
        <w:t>动态路由是指路由器自动地建立自己的路由表，并且能够根据实际情况的变化适时 地进行调整。动态路由的运作机制依赖路由器的两个基本功能：对路由表的维护和 路由器之间适时的路由信息交换</w:t>
      </w:r>
    </w:p>
    <w:p w14:paraId="141D57D0" w14:textId="77777777" w:rsidR="00320CB5" w:rsidRDefault="00320CB5" w:rsidP="00A93349">
      <w:pPr>
        <w:ind w:left="240" w:firstLine="480"/>
      </w:pPr>
      <w:r w:rsidRPr="00320CB5">
        <w:t>所有的路由，无论是动态的或是静态的，都赋予一个管辖距离，按照管辖距离来排 序，管辖距离最小的那个路由被采用。静态路由的管辖距离也可以手工修改。</w:t>
      </w:r>
    </w:p>
    <w:p w14:paraId="741DE296" w14:textId="4C5F5E6B" w:rsidR="00320CB5" w:rsidRDefault="00320CB5" w:rsidP="00A93349">
      <w:pPr>
        <w:ind w:left="240" w:firstLine="480"/>
      </w:pPr>
      <w:r w:rsidRPr="00320CB5">
        <w:t>路由器如何进行路由的选择呢？：子网掩码最长匹配，管辖距离最小优先，度量值最小优先，参考带宽除以实际的链路带宽得出链路花费，把整个路径上的所有花费 加起来就得到度量值。</w:t>
      </w:r>
    </w:p>
    <w:p w14:paraId="4B4573C8" w14:textId="77777777" w:rsidR="00320CB5" w:rsidRDefault="00320CB5" w:rsidP="00A93349">
      <w:pPr>
        <w:ind w:left="240" w:firstLine="480"/>
      </w:pPr>
    </w:p>
    <w:tbl>
      <w:tblPr>
        <w:tblStyle w:val="af2"/>
        <w:tblW w:w="0" w:type="auto"/>
        <w:tblInd w:w="240" w:type="dxa"/>
        <w:tblLook w:val="04A0" w:firstRow="1" w:lastRow="0" w:firstColumn="1" w:lastColumn="0" w:noHBand="0" w:noVBand="1"/>
      </w:tblPr>
      <w:tblGrid>
        <w:gridCol w:w="4030"/>
        <w:gridCol w:w="4026"/>
      </w:tblGrid>
      <w:tr w:rsidR="00320CB5" w14:paraId="2210EA01" w14:textId="77777777" w:rsidTr="00320CB5">
        <w:tc>
          <w:tcPr>
            <w:tcW w:w="4148" w:type="dxa"/>
          </w:tcPr>
          <w:p w14:paraId="1AF4F5DF" w14:textId="2478BC88" w:rsidR="00320CB5" w:rsidRDefault="00320CB5" w:rsidP="00A93349">
            <w:pPr>
              <w:ind w:leftChars="0" w:left="0" w:firstLineChars="0" w:firstLine="0"/>
            </w:pPr>
            <w:r w:rsidRPr="00320CB5">
              <w:t xml:space="preserve">方法    </w:t>
            </w:r>
          </w:p>
        </w:tc>
        <w:tc>
          <w:tcPr>
            <w:tcW w:w="4148" w:type="dxa"/>
          </w:tcPr>
          <w:p w14:paraId="42892302" w14:textId="68DACE79" w:rsidR="00320CB5" w:rsidRPr="00320CB5" w:rsidRDefault="00320CB5" w:rsidP="00A93349">
            <w:pPr>
              <w:ind w:leftChars="0" w:left="0" w:firstLineChars="0" w:firstLine="0"/>
            </w:pPr>
            <w:r w:rsidRPr="00320CB5">
              <w:t>管辖距离</w:t>
            </w:r>
          </w:p>
        </w:tc>
      </w:tr>
      <w:tr w:rsidR="00320CB5" w14:paraId="3B99D92B" w14:textId="77777777" w:rsidTr="00320CB5">
        <w:tc>
          <w:tcPr>
            <w:tcW w:w="4148" w:type="dxa"/>
          </w:tcPr>
          <w:p w14:paraId="7DEDFFE0" w14:textId="5564636C" w:rsidR="00320CB5" w:rsidRDefault="00320CB5" w:rsidP="00A93349">
            <w:pPr>
              <w:ind w:leftChars="0" w:left="0" w:firstLineChars="0" w:firstLine="0"/>
            </w:pPr>
            <w:r w:rsidRPr="00320CB5">
              <w:t>直接连接</w:t>
            </w:r>
          </w:p>
        </w:tc>
        <w:tc>
          <w:tcPr>
            <w:tcW w:w="4148" w:type="dxa"/>
          </w:tcPr>
          <w:p w14:paraId="2E7E3A93" w14:textId="5A575C1E" w:rsidR="00320CB5" w:rsidRDefault="00320CB5" w:rsidP="00A93349">
            <w:pPr>
              <w:ind w:leftChars="0" w:left="0" w:firstLineChars="0" w:firstLine="0"/>
            </w:pPr>
            <w:r w:rsidRPr="00320CB5">
              <w:t>0</w:t>
            </w:r>
          </w:p>
        </w:tc>
      </w:tr>
      <w:tr w:rsidR="00320CB5" w14:paraId="2E946540" w14:textId="77777777" w:rsidTr="00320CB5">
        <w:tc>
          <w:tcPr>
            <w:tcW w:w="4148" w:type="dxa"/>
          </w:tcPr>
          <w:p w14:paraId="182D1034" w14:textId="098E7A66" w:rsidR="00320CB5" w:rsidRDefault="00320CB5" w:rsidP="00A93349">
            <w:pPr>
              <w:ind w:leftChars="0" w:left="0" w:firstLineChars="0" w:firstLine="0"/>
            </w:pPr>
            <w:r w:rsidRPr="00320CB5">
              <w:t>静态</w:t>
            </w:r>
          </w:p>
        </w:tc>
        <w:tc>
          <w:tcPr>
            <w:tcW w:w="4148" w:type="dxa"/>
          </w:tcPr>
          <w:p w14:paraId="13D35C9B" w14:textId="0C3F9E08" w:rsidR="00320CB5" w:rsidRDefault="00320CB5" w:rsidP="00A93349">
            <w:pPr>
              <w:ind w:leftChars="0" w:left="0" w:firstLineChars="0" w:firstLine="0"/>
            </w:pPr>
            <w:r w:rsidRPr="00320CB5">
              <w:t>1</w:t>
            </w:r>
          </w:p>
        </w:tc>
      </w:tr>
      <w:tr w:rsidR="00320CB5" w14:paraId="0A7EF38E" w14:textId="77777777" w:rsidTr="00320CB5">
        <w:tc>
          <w:tcPr>
            <w:tcW w:w="4148" w:type="dxa"/>
          </w:tcPr>
          <w:p w14:paraId="0DFD11E8" w14:textId="5E28B880" w:rsidR="00320CB5" w:rsidRDefault="00320CB5" w:rsidP="00A93349">
            <w:pPr>
              <w:ind w:leftChars="0" w:left="0" w:firstLineChars="0" w:firstLine="0"/>
            </w:pPr>
            <w:r w:rsidRPr="00320CB5">
              <w:t>OSPF</w:t>
            </w:r>
          </w:p>
        </w:tc>
        <w:tc>
          <w:tcPr>
            <w:tcW w:w="4148" w:type="dxa"/>
          </w:tcPr>
          <w:p w14:paraId="40A4B9F6" w14:textId="437F190F" w:rsidR="00320CB5" w:rsidRDefault="00320CB5" w:rsidP="00A93349">
            <w:pPr>
              <w:ind w:leftChars="0" w:left="0" w:firstLineChars="0" w:firstLine="0"/>
            </w:pPr>
            <w:r w:rsidRPr="00320CB5">
              <w:t>110</w:t>
            </w:r>
          </w:p>
        </w:tc>
      </w:tr>
      <w:tr w:rsidR="00320CB5" w14:paraId="650E9411" w14:textId="77777777" w:rsidTr="00320CB5">
        <w:tc>
          <w:tcPr>
            <w:tcW w:w="4148" w:type="dxa"/>
          </w:tcPr>
          <w:p w14:paraId="473CBAB3" w14:textId="072FD39E" w:rsidR="00320CB5" w:rsidRPr="00320CB5" w:rsidRDefault="00320CB5" w:rsidP="00A93349">
            <w:pPr>
              <w:ind w:leftChars="0" w:left="0" w:firstLineChars="0" w:firstLine="0"/>
            </w:pPr>
            <w:r w:rsidRPr="00320CB5">
              <w:t>RIP</w:t>
            </w:r>
          </w:p>
        </w:tc>
        <w:tc>
          <w:tcPr>
            <w:tcW w:w="4148" w:type="dxa"/>
          </w:tcPr>
          <w:p w14:paraId="7FD337BF" w14:textId="46E57A22" w:rsidR="00320CB5" w:rsidRPr="00320CB5" w:rsidRDefault="00320CB5" w:rsidP="00A93349">
            <w:pPr>
              <w:ind w:leftChars="0" w:left="0" w:firstLineChars="0" w:firstLine="0"/>
            </w:pPr>
            <w:r w:rsidRPr="00320CB5">
              <w:t>120</w:t>
            </w:r>
          </w:p>
        </w:tc>
      </w:tr>
    </w:tbl>
    <w:p w14:paraId="6CFA4DFC" w14:textId="77777777" w:rsidR="00320CB5" w:rsidRDefault="00320CB5" w:rsidP="00A93349">
      <w:pPr>
        <w:ind w:left="240" w:firstLine="480"/>
      </w:pPr>
    </w:p>
    <w:p w14:paraId="027E1FAA" w14:textId="013CEF54" w:rsidR="00320CB5" w:rsidRDefault="00320CB5" w:rsidP="00D64C9E">
      <w:pPr>
        <w:pStyle w:val="4"/>
        <w:ind w:left="720"/>
      </w:pPr>
      <w:r>
        <w:rPr>
          <w:rFonts w:hint="eastAsia"/>
        </w:rPr>
        <w:t>4、实验设备</w:t>
      </w:r>
    </w:p>
    <w:p w14:paraId="639BDCEA" w14:textId="77777777" w:rsidR="00320CB5" w:rsidRDefault="00320CB5" w:rsidP="00320CB5">
      <w:pPr>
        <w:ind w:left="240" w:firstLine="480"/>
      </w:pPr>
      <w:r w:rsidRPr="00320CB5">
        <w:t>PC 2 台；</w:t>
      </w:r>
    </w:p>
    <w:p w14:paraId="047604FD" w14:textId="77777777" w:rsidR="00320CB5" w:rsidRDefault="00320CB5" w:rsidP="00320CB5">
      <w:pPr>
        <w:ind w:left="240" w:firstLine="480"/>
      </w:pPr>
      <w:r w:rsidRPr="00320CB5">
        <w:t>Switch_3560 1 台；</w:t>
      </w:r>
    </w:p>
    <w:p w14:paraId="1DFF4DEA" w14:textId="77777777" w:rsidR="00320CB5" w:rsidRDefault="00320CB5" w:rsidP="00320CB5">
      <w:pPr>
        <w:ind w:left="240" w:firstLine="480"/>
      </w:pPr>
      <w:r w:rsidRPr="00320CB5">
        <w:t>Router-PT 2 台；</w:t>
      </w:r>
    </w:p>
    <w:p w14:paraId="112E3515" w14:textId="77777777" w:rsidR="00320CB5" w:rsidRDefault="00320CB5" w:rsidP="00320CB5">
      <w:pPr>
        <w:ind w:left="240" w:firstLine="480"/>
      </w:pPr>
      <w:r w:rsidRPr="00320CB5">
        <w:t>直连线；</w:t>
      </w:r>
    </w:p>
    <w:p w14:paraId="6EA258CA" w14:textId="77777777" w:rsidR="00320CB5" w:rsidRDefault="00320CB5" w:rsidP="00320CB5">
      <w:pPr>
        <w:ind w:left="240" w:firstLine="480"/>
      </w:pPr>
      <w:r w:rsidRPr="00320CB5">
        <w:t>交叉线；</w:t>
      </w:r>
    </w:p>
    <w:p w14:paraId="17433A77" w14:textId="34B714B6" w:rsidR="00320CB5" w:rsidRDefault="00320CB5" w:rsidP="00320CB5">
      <w:pPr>
        <w:ind w:left="240" w:firstLine="480"/>
      </w:pPr>
      <w:r w:rsidRPr="00320CB5">
        <w:lastRenderedPageBreak/>
        <w:t>DCE串口线</w:t>
      </w:r>
    </w:p>
    <w:p w14:paraId="44F0479A" w14:textId="06AF5E05" w:rsidR="00320CB5" w:rsidRDefault="00320CB5" w:rsidP="00D64C9E">
      <w:pPr>
        <w:pStyle w:val="4"/>
        <w:ind w:left="720"/>
      </w:pPr>
      <w:r>
        <w:rPr>
          <w:rFonts w:hint="eastAsia"/>
        </w:rPr>
        <w:t>5、</w:t>
      </w:r>
      <w:r w:rsidRPr="00320CB5">
        <w:t>实验步骤</w:t>
      </w:r>
    </w:p>
    <w:p w14:paraId="1700ADC3" w14:textId="08D29B92" w:rsidR="00D64C9E" w:rsidRDefault="00D64C9E" w:rsidP="00D64C9E">
      <w:pPr>
        <w:pStyle w:val="5"/>
        <w:ind w:left="720"/>
      </w:pPr>
      <w:r>
        <w:rPr>
          <w:rFonts w:hint="eastAsia"/>
        </w:rPr>
        <w:t>(1)</w:t>
      </w:r>
      <w:r w:rsidRPr="00B71232">
        <w:t>建立packet tracer拓扑图</w:t>
      </w:r>
    </w:p>
    <w:p w14:paraId="5634B3BB" w14:textId="74C35560" w:rsidR="00D64C9E" w:rsidRDefault="00CE36B1" w:rsidP="00662E49">
      <w:pPr>
        <w:pStyle w:val="af0"/>
        <w:jc w:val="center"/>
      </w:pPr>
      <w:r w:rsidRPr="00CE36B1">
        <w:rPr>
          <w:noProof/>
        </w:rPr>
        <w:drawing>
          <wp:inline distT="0" distB="0" distL="0" distR="0" wp14:anchorId="04AF32D9" wp14:editId="3B22A69A">
            <wp:extent cx="5274310" cy="2731135"/>
            <wp:effectExtent l="0" t="0" r="2540" b="0"/>
            <wp:docPr id="1017958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85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7A62" w14:textId="39D0DE71" w:rsidR="00D64C9E" w:rsidRDefault="00D64C9E" w:rsidP="00D64C9E">
      <w:pPr>
        <w:pStyle w:val="5"/>
        <w:ind w:left="720"/>
      </w:pPr>
      <w:r>
        <w:rPr>
          <w:rFonts w:hint="eastAsia"/>
        </w:rPr>
        <w:t>(2)配置PC机ip</w:t>
      </w: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132"/>
        <w:gridCol w:w="2730"/>
        <w:gridCol w:w="2730"/>
      </w:tblGrid>
      <w:tr w:rsidR="00D64C9E" w14:paraId="71D46F7D" w14:textId="77777777" w:rsidTr="001B0F51">
        <w:tc>
          <w:tcPr>
            <w:tcW w:w="2132" w:type="dxa"/>
          </w:tcPr>
          <w:p w14:paraId="365DF16E" w14:textId="77777777" w:rsidR="00D64C9E" w:rsidRDefault="00D64C9E" w:rsidP="001B0F51">
            <w:pPr>
              <w:ind w:leftChars="0" w:left="0" w:firstLineChars="0" w:firstLine="0"/>
            </w:pPr>
          </w:p>
        </w:tc>
        <w:tc>
          <w:tcPr>
            <w:tcW w:w="2730" w:type="dxa"/>
          </w:tcPr>
          <w:p w14:paraId="4D03EBF1" w14:textId="77777777" w:rsidR="00D64C9E" w:rsidRDefault="00D64C9E" w:rsidP="001B0F51">
            <w:pPr>
              <w:ind w:leftChars="0" w:left="0" w:firstLineChars="0" w:firstLine="0"/>
            </w:pPr>
            <w:r>
              <w:rPr>
                <w:rFonts w:hint="eastAsia"/>
              </w:rPr>
              <w:t>PC1</w:t>
            </w:r>
          </w:p>
        </w:tc>
        <w:tc>
          <w:tcPr>
            <w:tcW w:w="2730" w:type="dxa"/>
          </w:tcPr>
          <w:p w14:paraId="2A7F545E" w14:textId="77777777" w:rsidR="00D64C9E" w:rsidRDefault="00D64C9E" w:rsidP="001B0F51">
            <w:pPr>
              <w:ind w:leftChars="0" w:left="0" w:firstLineChars="0" w:firstLine="0"/>
            </w:pPr>
            <w:r>
              <w:rPr>
                <w:rFonts w:hint="eastAsia"/>
              </w:rPr>
              <w:t>PC2</w:t>
            </w:r>
          </w:p>
        </w:tc>
      </w:tr>
      <w:tr w:rsidR="00D64C9E" w14:paraId="0E6F04C4" w14:textId="77777777" w:rsidTr="001B0F51">
        <w:tc>
          <w:tcPr>
            <w:tcW w:w="2132" w:type="dxa"/>
          </w:tcPr>
          <w:p w14:paraId="7DC60A57" w14:textId="77777777" w:rsidR="00D64C9E" w:rsidRDefault="00D64C9E" w:rsidP="001B0F51">
            <w:pPr>
              <w:ind w:leftChars="0" w:left="0"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2730" w:type="dxa"/>
          </w:tcPr>
          <w:p w14:paraId="3187963B" w14:textId="77777777" w:rsidR="00D64C9E" w:rsidRDefault="00D64C9E" w:rsidP="001B0F51">
            <w:pPr>
              <w:ind w:leftChars="0" w:left="0" w:firstLineChars="0" w:firstLine="0"/>
            </w:pPr>
            <w:r w:rsidRPr="006432B6">
              <w:t>192.168.1.2</w:t>
            </w:r>
          </w:p>
        </w:tc>
        <w:tc>
          <w:tcPr>
            <w:tcW w:w="2730" w:type="dxa"/>
          </w:tcPr>
          <w:p w14:paraId="399B1B31" w14:textId="77777777" w:rsidR="00D64C9E" w:rsidRDefault="00D64C9E" w:rsidP="001B0F51">
            <w:pPr>
              <w:ind w:leftChars="0" w:left="0" w:firstLineChars="0" w:firstLine="0"/>
            </w:pPr>
            <w:r w:rsidRPr="006432B6">
              <w:t>192.168.</w:t>
            </w:r>
            <w:r>
              <w:rPr>
                <w:rFonts w:hint="eastAsia"/>
              </w:rPr>
              <w:t>2</w:t>
            </w:r>
            <w:r w:rsidRPr="006432B6">
              <w:t>.2</w:t>
            </w:r>
          </w:p>
        </w:tc>
      </w:tr>
      <w:tr w:rsidR="00D64C9E" w14:paraId="454415F5" w14:textId="77777777" w:rsidTr="001B0F51">
        <w:tc>
          <w:tcPr>
            <w:tcW w:w="2132" w:type="dxa"/>
          </w:tcPr>
          <w:p w14:paraId="54167E23" w14:textId="77777777" w:rsidR="00D64C9E" w:rsidRDefault="00D64C9E" w:rsidP="001B0F51">
            <w:pPr>
              <w:ind w:leftChars="0" w:left="0" w:firstLineChars="0" w:firstLine="0"/>
            </w:pPr>
            <w:r>
              <w:rPr>
                <w:rFonts w:hint="eastAsia"/>
              </w:rPr>
              <w:t>子网掩码</w:t>
            </w:r>
          </w:p>
        </w:tc>
        <w:tc>
          <w:tcPr>
            <w:tcW w:w="2730" w:type="dxa"/>
          </w:tcPr>
          <w:p w14:paraId="7DF1E19F" w14:textId="77777777" w:rsidR="00D64C9E" w:rsidRDefault="00D64C9E" w:rsidP="001B0F51">
            <w:pPr>
              <w:ind w:leftChars="0" w:left="0" w:firstLineChars="0" w:firstLine="0"/>
            </w:pPr>
            <w:r w:rsidRPr="006432B6">
              <w:t>255.255.255.0</w:t>
            </w:r>
          </w:p>
        </w:tc>
        <w:tc>
          <w:tcPr>
            <w:tcW w:w="2730" w:type="dxa"/>
          </w:tcPr>
          <w:p w14:paraId="436999F5" w14:textId="77777777" w:rsidR="00D64C9E" w:rsidRDefault="00D64C9E" w:rsidP="001B0F51">
            <w:pPr>
              <w:ind w:leftChars="0" w:left="0" w:firstLineChars="0" w:firstLine="0"/>
            </w:pPr>
            <w:r w:rsidRPr="006432B6">
              <w:t>255.255.255.0</w:t>
            </w:r>
          </w:p>
        </w:tc>
      </w:tr>
      <w:tr w:rsidR="00D64C9E" w14:paraId="01FEC1D2" w14:textId="77777777" w:rsidTr="001B0F51">
        <w:tc>
          <w:tcPr>
            <w:tcW w:w="2132" w:type="dxa"/>
          </w:tcPr>
          <w:p w14:paraId="600B3C8E" w14:textId="77777777" w:rsidR="00D64C9E" w:rsidRDefault="00D64C9E" w:rsidP="001B0F51">
            <w:pPr>
              <w:ind w:leftChars="0" w:left="0" w:firstLineChars="0" w:firstLine="0"/>
            </w:pPr>
            <w:r>
              <w:rPr>
                <w:rFonts w:hint="eastAsia"/>
              </w:rPr>
              <w:t>网关</w:t>
            </w:r>
          </w:p>
        </w:tc>
        <w:tc>
          <w:tcPr>
            <w:tcW w:w="2730" w:type="dxa"/>
          </w:tcPr>
          <w:p w14:paraId="2A1F0AA6" w14:textId="77777777" w:rsidR="00D64C9E" w:rsidRDefault="00D64C9E" w:rsidP="001B0F51">
            <w:pPr>
              <w:ind w:leftChars="0" w:left="0" w:firstLineChars="0" w:firstLine="0"/>
            </w:pPr>
            <w:r w:rsidRPr="006432B6">
              <w:t>192.168.1.1</w:t>
            </w:r>
          </w:p>
        </w:tc>
        <w:tc>
          <w:tcPr>
            <w:tcW w:w="2730" w:type="dxa"/>
          </w:tcPr>
          <w:p w14:paraId="03E84DD6" w14:textId="77777777" w:rsidR="00D64C9E" w:rsidRDefault="00D64C9E" w:rsidP="001B0F51">
            <w:pPr>
              <w:ind w:leftChars="0" w:left="0" w:firstLineChars="0" w:firstLine="0"/>
            </w:pPr>
            <w:r w:rsidRPr="006432B6">
              <w:t>192.168.1.1</w:t>
            </w:r>
          </w:p>
        </w:tc>
      </w:tr>
    </w:tbl>
    <w:p w14:paraId="6E5E6537" w14:textId="77777777" w:rsidR="00D64C9E" w:rsidRDefault="00D64C9E" w:rsidP="00D64C9E">
      <w:pPr>
        <w:ind w:left="240" w:firstLine="480"/>
      </w:pPr>
    </w:p>
    <w:p w14:paraId="4A1A2290" w14:textId="608F83F4" w:rsidR="00D64C9E" w:rsidRDefault="00D64C9E" w:rsidP="00D64C9E">
      <w:pPr>
        <w:pStyle w:val="5"/>
        <w:ind w:left="720"/>
      </w:pPr>
      <w:r>
        <w:rPr>
          <w:rFonts w:hint="eastAsia"/>
        </w:rPr>
        <w:t>(3)在多层交换机上配置vlan</w:t>
      </w:r>
    </w:p>
    <w:p w14:paraId="6D27D726" w14:textId="15C1D39C" w:rsidR="00D64C9E" w:rsidRPr="00D64C9E" w:rsidRDefault="00D64C9E" w:rsidP="00D64C9E">
      <w:pPr>
        <w:ind w:left="240" w:firstLine="480"/>
      </w:pPr>
      <w:r>
        <w:rPr>
          <w:rFonts w:hint="eastAsia"/>
        </w:rPr>
        <w:t>// 设置多层交换机主机名</w:t>
      </w:r>
    </w:p>
    <w:p w14:paraId="442380E3" w14:textId="77777777" w:rsidR="00D64C9E" w:rsidRPr="00D64C9E" w:rsidRDefault="00D64C9E" w:rsidP="00D64C9E">
      <w:pPr>
        <w:ind w:left="240" w:firstLine="480"/>
      </w:pPr>
      <w:r w:rsidRPr="00D64C9E">
        <w:t>Switch&gt;en</w:t>
      </w:r>
    </w:p>
    <w:p w14:paraId="26A35A4D" w14:textId="0C93DEC5" w:rsidR="00D64C9E" w:rsidRPr="00D64C9E" w:rsidRDefault="00D64C9E" w:rsidP="00D64C9E">
      <w:pPr>
        <w:ind w:left="240" w:firstLine="480"/>
      </w:pPr>
      <w:r w:rsidRPr="00D64C9E">
        <w:t>Switch#conf t</w:t>
      </w:r>
      <w:r>
        <w:rPr>
          <w:rFonts w:hint="eastAsia"/>
        </w:rPr>
        <w:t xml:space="preserve"> </w:t>
      </w:r>
    </w:p>
    <w:p w14:paraId="63CC0686" w14:textId="77777777" w:rsidR="00D64C9E" w:rsidRPr="00D64C9E" w:rsidRDefault="00D64C9E" w:rsidP="00D64C9E">
      <w:pPr>
        <w:ind w:left="240" w:firstLine="480"/>
      </w:pPr>
      <w:r w:rsidRPr="00D64C9E">
        <w:t>Switch(config)#hostname S3560</w:t>
      </w:r>
    </w:p>
    <w:p w14:paraId="6E6BC358" w14:textId="428DA16F" w:rsidR="00D64C9E" w:rsidRDefault="00D64C9E" w:rsidP="00D64C9E">
      <w:pPr>
        <w:ind w:left="240" w:firstLine="480"/>
      </w:pPr>
      <w:r>
        <w:rPr>
          <w:rFonts w:hint="eastAsia"/>
        </w:rPr>
        <w:t>// 划分vlan</w:t>
      </w:r>
    </w:p>
    <w:p w14:paraId="2523389E" w14:textId="47DFC3EA" w:rsidR="00D64C9E" w:rsidRPr="00D64C9E" w:rsidRDefault="00D64C9E" w:rsidP="00D64C9E">
      <w:pPr>
        <w:ind w:left="240" w:firstLine="480"/>
      </w:pPr>
      <w:r w:rsidRPr="00D64C9E">
        <w:t>S3560(config)#vlan 10</w:t>
      </w:r>
    </w:p>
    <w:p w14:paraId="533FDB7D" w14:textId="77777777" w:rsidR="00D64C9E" w:rsidRPr="00D64C9E" w:rsidRDefault="00D64C9E" w:rsidP="00D64C9E">
      <w:pPr>
        <w:ind w:left="240" w:firstLine="480"/>
      </w:pPr>
      <w:r w:rsidRPr="00D64C9E">
        <w:t>S3560(config-vlan)#exit</w:t>
      </w:r>
    </w:p>
    <w:p w14:paraId="53D43F4C" w14:textId="77777777" w:rsidR="00D64C9E" w:rsidRPr="00D64C9E" w:rsidRDefault="00D64C9E" w:rsidP="00D64C9E">
      <w:pPr>
        <w:ind w:left="240" w:firstLine="480"/>
      </w:pPr>
      <w:r w:rsidRPr="00D64C9E">
        <w:t>S3560(config)#vlan 20</w:t>
      </w:r>
    </w:p>
    <w:p w14:paraId="108D2E3D" w14:textId="77777777" w:rsidR="00D64C9E" w:rsidRPr="00D64C9E" w:rsidRDefault="00D64C9E" w:rsidP="00D64C9E">
      <w:pPr>
        <w:ind w:left="240" w:firstLine="480"/>
      </w:pPr>
      <w:r w:rsidRPr="00D64C9E">
        <w:t>S3560(config-vlan)#exit</w:t>
      </w:r>
    </w:p>
    <w:p w14:paraId="3D010A0D" w14:textId="1232F07F" w:rsidR="00D64C9E" w:rsidRPr="00D64C9E" w:rsidRDefault="00D64C9E" w:rsidP="00D64C9E">
      <w:pPr>
        <w:ind w:left="240" w:firstLine="480"/>
      </w:pPr>
      <w:r w:rsidRPr="00D64C9E">
        <w:t>S3560(config)#interface fa 0/10</w:t>
      </w:r>
      <w:r>
        <w:rPr>
          <w:rFonts w:hint="eastAsia"/>
        </w:rPr>
        <w:t xml:space="preserve"> </w:t>
      </w:r>
    </w:p>
    <w:p w14:paraId="6BEB5B27" w14:textId="77777777" w:rsidR="00D64C9E" w:rsidRPr="00D64C9E" w:rsidRDefault="00D64C9E" w:rsidP="00D64C9E">
      <w:pPr>
        <w:ind w:left="240" w:firstLine="480"/>
      </w:pPr>
      <w:r w:rsidRPr="00D64C9E">
        <w:t>S3560(config-if)#switchport access vlan 10</w:t>
      </w:r>
    </w:p>
    <w:p w14:paraId="3F14DD7B" w14:textId="77777777" w:rsidR="00D64C9E" w:rsidRPr="00D64C9E" w:rsidRDefault="00D64C9E" w:rsidP="00D64C9E">
      <w:pPr>
        <w:ind w:left="240" w:firstLine="480"/>
      </w:pPr>
      <w:r w:rsidRPr="00D64C9E">
        <w:t>S3560(config-if)#exit</w:t>
      </w:r>
    </w:p>
    <w:p w14:paraId="1E818A55" w14:textId="77777777" w:rsidR="00D64C9E" w:rsidRPr="00D64C9E" w:rsidRDefault="00D64C9E" w:rsidP="00D64C9E">
      <w:pPr>
        <w:ind w:left="240" w:firstLine="480"/>
      </w:pPr>
      <w:r w:rsidRPr="00D64C9E">
        <w:t>S3560(config)#interface fa 0/20</w:t>
      </w:r>
    </w:p>
    <w:p w14:paraId="6AA49FC4" w14:textId="77777777" w:rsidR="00D64C9E" w:rsidRPr="00D64C9E" w:rsidRDefault="00D64C9E" w:rsidP="00D64C9E">
      <w:pPr>
        <w:ind w:left="240" w:firstLine="480"/>
      </w:pPr>
      <w:r w:rsidRPr="00D64C9E">
        <w:t>S3560(config-if)#switchport access vlan 20</w:t>
      </w:r>
    </w:p>
    <w:p w14:paraId="48920795" w14:textId="77777777" w:rsidR="00D64C9E" w:rsidRDefault="00D64C9E" w:rsidP="00D64C9E">
      <w:pPr>
        <w:ind w:left="240" w:firstLine="480"/>
      </w:pPr>
      <w:r w:rsidRPr="00D64C9E">
        <w:t>S3560(config-if)#exit</w:t>
      </w:r>
    </w:p>
    <w:p w14:paraId="451F2A7C" w14:textId="0B113BBB" w:rsidR="00D64C9E" w:rsidRPr="00D64C9E" w:rsidRDefault="00D64C9E" w:rsidP="00D64C9E">
      <w:pPr>
        <w:ind w:left="240" w:firstLine="480"/>
      </w:pPr>
      <w:r>
        <w:rPr>
          <w:rFonts w:hint="eastAsia"/>
        </w:rPr>
        <w:t>// 设置vlan的ip地址</w:t>
      </w:r>
    </w:p>
    <w:p w14:paraId="1F102D1C" w14:textId="426F6F42" w:rsidR="00D64C9E" w:rsidRPr="00D64C9E" w:rsidRDefault="00D64C9E" w:rsidP="00D64C9E">
      <w:pPr>
        <w:ind w:left="240" w:firstLine="480"/>
      </w:pPr>
      <w:r w:rsidRPr="00D64C9E">
        <w:lastRenderedPageBreak/>
        <w:t>S3560(config)#interface vlan 10</w:t>
      </w:r>
    </w:p>
    <w:p w14:paraId="4A9F4577" w14:textId="77777777" w:rsidR="00D64C9E" w:rsidRPr="00D64C9E" w:rsidRDefault="00D64C9E" w:rsidP="00D64C9E">
      <w:pPr>
        <w:ind w:left="240" w:firstLine="480"/>
      </w:pPr>
      <w:r w:rsidRPr="00D64C9E">
        <w:t>S3560(config-if)#ip address 192.168.1.1 255.255.255.0</w:t>
      </w:r>
    </w:p>
    <w:p w14:paraId="5B38CC35" w14:textId="77777777" w:rsidR="00D64C9E" w:rsidRPr="00D64C9E" w:rsidRDefault="00D64C9E" w:rsidP="00D64C9E">
      <w:pPr>
        <w:ind w:left="240" w:firstLine="480"/>
      </w:pPr>
      <w:r w:rsidRPr="00D64C9E">
        <w:t>S3560(config-if)#no shutdown</w:t>
      </w:r>
    </w:p>
    <w:p w14:paraId="2CFEEF43" w14:textId="77777777" w:rsidR="00D64C9E" w:rsidRPr="00D64C9E" w:rsidRDefault="00D64C9E" w:rsidP="00D64C9E">
      <w:pPr>
        <w:ind w:left="240" w:firstLine="480"/>
      </w:pPr>
      <w:r w:rsidRPr="00D64C9E">
        <w:t>S3560(config-if)#exit</w:t>
      </w:r>
    </w:p>
    <w:p w14:paraId="43C8EA80" w14:textId="00F1457B" w:rsidR="00D64C9E" w:rsidRPr="00D64C9E" w:rsidRDefault="00D64C9E" w:rsidP="00D64C9E">
      <w:pPr>
        <w:ind w:left="240" w:firstLine="480"/>
      </w:pPr>
      <w:r w:rsidRPr="00D64C9E">
        <w:t>S3560(config)#interface vlan 20</w:t>
      </w:r>
    </w:p>
    <w:p w14:paraId="0DD90ADE" w14:textId="77777777" w:rsidR="00D64C9E" w:rsidRPr="00D64C9E" w:rsidRDefault="00D64C9E" w:rsidP="00D64C9E">
      <w:pPr>
        <w:ind w:left="240" w:firstLine="480"/>
      </w:pPr>
      <w:r w:rsidRPr="00D64C9E">
        <w:t>S3560(config-if)#ip address 192.168.3.1 255.255.255.0</w:t>
      </w:r>
    </w:p>
    <w:p w14:paraId="5A829C5F" w14:textId="77777777" w:rsidR="00D64C9E" w:rsidRPr="00D64C9E" w:rsidRDefault="00D64C9E" w:rsidP="00D64C9E">
      <w:pPr>
        <w:ind w:left="240" w:firstLine="480"/>
      </w:pPr>
      <w:r w:rsidRPr="00D64C9E">
        <w:t>S3560(config-if)#no shutdown</w:t>
      </w:r>
    </w:p>
    <w:p w14:paraId="0E74A450" w14:textId="44A80630" w:rsidR="00D64C9E" w:rsidRPr="00D64C9E" w:rsidRDefault="00D64C9E" w:rsidP="00D64C9E">
      <w:pPr>
        <w:ind w:left="240" w:firstLine="480"/>
      </w:pPr>
      <w:r w:rsidRPr="00D64C9E">
        <w:t>S3560(config-if)#end</w:t>
      </w:r>
    </w:p>
    <w:p w14:paraId="0D431AA0" w14:textId="77777777" w:rsidR="00D64C9E" w:rsidRPr="00D64C9E" w:rsidRDefault="00D64C9E" w:rsidP="00D64C9E">
      <w:pPr>
        <w:ind w:left="240" w:firstLine="480"/>
      </w:pPr>
    </w:p>
    <w:p w14:paraId="1E50B291" w14:textId="1EB504C7" w:rsidR="00D64C9E" w:rsidRDefault="00D64C9E" w:rsidP="00662E49">
      <w:pPr>
        <w:pStyle w:val="af0"/>
        <w:jc w:val="center"/>
      </w:pPr>
      <w:r w:rsidRPr="00D64C9E">
        <w:rPr>
          <w:noProof/>
        </w:rPr>
        <w:drawing>
          <wp:inline distT="0" distB="0" distL="0" distR="0" wp14:anchorId="2BA24063" wp14:editId="37D34BDF">
            <wp:extent cx="4989349" cy="6248400"/>
            <wp:effectExtent l="0" t="0" r="1905" b="0"/>
            <wp:docPr id="1812185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54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0319" cy="62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92FE" w14:textId="2B052F1C" w:rsidR="00D64C9E" w:rsidRDefault="00833327" w:rsidP="00833327">
      <w:pPr>
        <w:pStyle w:val="5"/>
        <w:ind w:left="720"/>
      </w:pPr>
      <w:r>
        <w:rPr>
          <w:rFonts w:hint="eastAsia"/>
        </w:rPr>
        <w:t>(4)</w:t>
      </w:r>
      <w:r w:rsidRPr="00833327">
        <w:t xml:space="preserve"> 配置OSPF协议</w:t>
      </w:r>
    </w:p>
    <w:p w14:paraId="52888DFA" w14:textId="77777777" w:rsidR="00833327" w:rsidRPr="00833327" w:rsidRDefault="00833327" w:rsidP="00833327">
      <w:pPr>
        <w:ind w:left="240" w:firstLine="480"/>
      </w:pPr>
      <w:r w:rsidRPr="00833327">
        <w:t>S3560&gt;en</w:t>
      </w:r>
    </w:p>
    <w:p w14:paraId="42FEFCB0" w14:textId="40C632CC" w:rsidR="00833327" w:rsidRPr="00833327" w:rsidRDefault="00833327" w:rsidP="00833327">
      <w:pPr>
        <w:ind w:left="240" w:firstLine="480"/>
      </w:pPr>
      <w:r w:rsidRPr="00833327">
        <w:t>S3560#conf t</w:t>
      </w:r>
      <w:r>
        <w:rPr>
          <w:rFonts w:hint="eastAsia"/>
        </w:rPr>
        <w:t xml:space="preserve"> </w:t>
      </w:r>
    </w:p>
    <w:p w14:paraId="4B30D74F" w14:textId="72892BED" w:rsidR="00833327" w:rsidRPr="00833327" w:rsidRDefault="00833327" w:rsidP="00833327">
      <w:pPr>
        <w:ind w:left="240" w:firstLine="480"/>
      </w:pPr>
      <w:r w:rsidRPr="00833327">
        <w:lastRenderedPageBreak/>
        <w:t>S3560(config)#ip routing//启动路由功能</w:t>
      </w:r>
    </w:p>
    <w:p w14:paraId="2BC0D6B4" w14:textId="7B112202" w:rsidR="00833327" w:rsidRPr="00833327" w:rsidRDefault="00833327" w:rsidP="00833327">
      <w:pPr>
        <w:ind w:left="240" w:firstLine="480"/>
      </w:pPr>
      <w:r w:rsidRPr="00833327">
        <w:t>S3560(config)#router ospf 1//进入OSPF协议配置模式，这里1是进程号</w:t>
      </w:r>
    </w:p>
    <w:p w14:paraId="1FF98B8A" w14:textId="55565F31" w:rsidR="00833327" w:rsidRPr="00833327" w:rsidRDefault="00833327" w:rsidP="00833327">
      <w:pPr>
        <w:ind w:left="240" w:firstLine="480"/>
      </w:pPr>
      <w:r w:rsidRPr="00833327">
        <w:t>S3560(config-router)#network 192.168.1.0 0.0.0.255 area 0</w:t>
      </w:r>
      <w:r>
        <w:rPr>
          <w:rFonts w:hint="eastAsia"/>
        </w:rPr>
        <w:t xml:space="preserve"> </w:t>
      </w:r>
      <w:r w:rsidRPr="00833327">
        <w:t>//192.168.1.0表示要加入的直连网络，0.0.0.255 表示的是反向掩码，area 0 表示把该网段放入区域0，表示单区域的配置，所以路由器的所 有网段都加入区域0</w:t>
      </w:r>
    </w:p>
    <w:p w14:paraId="436ADFEF" w14:textId="77777777" w:rsidR="00833327" w:rsidRPr="00833327" w:rsidRDefault="00833327" w:rsidP="00833327">
      <w:pPr>
        <w:ind w:left="240" w:firstLine="480"/>
      </w:pPr>
      <w:r w:rsidRPr="00833327">
        <w:t>S3560(config-router)#network 192.168.3.0 0.0.0.255 area 0</w:t>
      </w:r>
    </w:p>
    <w:p w14:paraId="79A2ACD2" w14:textId="786BDF68" w:rsidR="00833327" w:rsidRPr="00833327" w:rsidRDefault="00833327" w:rsidP="00833327">
      <w:pPr>
        <w:ind w:left="240" w:firstLine="480"/>
      </w:pPr>
      <w:r w:rsidRPr="00833327">
        <w:t>S3560(config-router)#end</w:t>
      </w:r>
      <w:r>
        <w:rPr>
          <w:rFonts w:hint="eastAsia"/>
        </w:rPr>
        <w:t xml:space="preserve">  </w:t>
      </w:r>
    </w:p>
    <w:p w14:paraId="70CCDFCF" w14:textId="77777777" w:rsidR="00833327" w:rsidRPr="00833327" w:rsidRDefault="00833327" w:rsidP="00833327">
      <w:pPr>
        <w:ind w:left="240" w:firstLine="480"/>
      </w:pPr>
    </w:p>
    <w:p w14:paraId="7EB2FB36" w14:textId="77777777" w:rsidR="00833327" w:rsidRPr="00833327" w:rsidRDefault="00833327" w:rsidP="00833327">
      <w:pPr>
        <w:ind w:left="240" w:firstLine="480"/>
      </w:pPr>
      <w:r w:rsidRPr="00833327">
        <w:t>S3560#show ip route</w:t>
      </w:r>
    </w:p>
    <w:p w14:paraId="335C3FED" w14:textId="77777777" w:rsidR="00833327" w:rsidRPr="00833327" w:rsidRDefault="00833327" w:rsidP="00833327">
      <w:pPr>
        <w:ind w:left="240" w:firstLine="480"/>
      </w:pPr>
      <w:r w:rsidRPr="00833327">
        <w:t>Codes: C - connected, S - static, I - IGRP, R - RIP, M - mobile, B - BGP</w:t>
      </w:r>
    </w:p>
    <w:p w14:paraId="750D43EE" w14:textId="77777777" w:rsidR="00833327" w:rsidRPr="00833327" w:rsidRDefault="00833327" w:rsidP="00833327">
      <w:pPr>
        <w:ind w:left="240" w:firstLine="480"/>
        <w:rPr>
          <w:lang w:val="pt-BR"/>
        </w:rPr>
      </w:pPr>
      <w:r w:rsidRPr="00833327">
        <w:rPr>
          <w:lang w:val="pt-BR"/>
        </w:rPr>
        <w:t>D - EIGRP, EX - EIGRP external, O - OSPF, IA - OSPF inter area</w:t>
      </w:r>
    </w:p>
    <w:p w14:paraId="18F403B0" w14:textId="77777777" w:rsidR="00833327" w:rsidRPr="00833327" w:rsidRDefault="00833327" w:rsidP="00833327">
      <w:pPr>
        <w:ind w:left="240" w:firstLine="480"/>
        <w:rPr>
          <w:lang w:val="pt-BR"/>
        </w:rPr>
      </w:pPr>
      <w:r w:rsidRPr="00833327">
        <w:rPr>
          <w:lang w:val="pt-BR"/>
        </w:rPr>
        <w:t>N1 - OSPF NSSA external type 1, N2 - OSPF NSSA external type 2</w:t>
      </w:r>
    </w:p>
    <w:p w14:paraId="643E4516" w14:textId="77777777" w:rsidR="00833327" w:rsidRPr="00833327" w:rsidRDefault="00833327" w:rsidP="00833327">
      <w:pPr>
        <w:ind w:left="240" w:firstLine="480"/>
        <w:rPr>
          <w:lang w:val="pt-BR"/>
        </w:rPr>
      </w:pPr>
      <w:r w:rsidRPr="00833327">
        <w:rPr>
          <w:lang w:val="pt-BR"/>
        </w:rPr>
        <w:t>E1 - OSPF external type 1, E2 - OSPF external type 2, E - EGP</w:t>
      </w:r>
    </w:p>
    <w:p w14:paraId="43ED4824" w14:textId="77777777" w:rsidR="00833327" w:rsidRPr="00833327" w:rsidRDefault="00833327" w:rsidP="00833327">
      <w:pPr>
        <w:ind w:left="240" w:firstLine="480"/>
      </w:pPr>
      <w:r w:rsidRPr="00833327">
        <w:t>i - IS-IS, L1 - IS-IS level-1, L2 - IS-IS level-2, ia - IS-IS inter area</w:t>
      </w:r>
    </w:p>
    <w:p w14:paraId="00F55D2E" w14:textId="77777777" w:rsidR="00833327" w:rsidRPr="00833327" w:rsidRDefault="00833327" w:rsidP="00833327">
      <w:pPr>
        <w:ind w:left="240" w:firstLine="480"/>
      </w:pPr>
      <w:r w:rsidRPr="00833327">
        <w:t>* - candidate default, U - per-user static route, o - ODR</w:t>
      </w:r>
    </w:p>
    <w:p w14:paraId="600467DB" w14:textId="77777777" w:rsidR="00833327" w:rsidRPr="00833327" w:rsidRDefault="00833327" w:rsidP="00833327">
      <w:pPr>
        <w:ind w:left="240" w:firstLine="480"/>
      </w:pPr>
      <w:r w:rsidRPr="00833327">
        <w:t>P - periodic downloaded static route</w:t>
      </w:r>
    </w:p>
    <w:p w14:paraId="2411149A" w14:textId="77777777" w:rsidR="00833327" w:rsidRPr="00833327" w:rsidRDefault="00833327" w:rsidP="00833327">
      <w:pPr>
        <w:ind w:left="240" w:firstLine="480"/>
      </w:pPr>
    </w:p>
    <w:p w14:paraId="3E50274B" w14:textId="77777777" w:rsidR="00833327" w:rsidRPr="00833327" w:rsidRDefault="00833327" w:rsidP="00833327">
      <w:pPr>
        <w:ind w:left="240" w:firstLine="480"/>
      </w:pPr>
      <w:r w:rsidRPr="00833327">
        <w:t>Gateway of last resort is not set</w:t>
      </w:r>
    </w:p>
    <w:p w14:paraId="24004FCD" w14:textId="77777777" w:rsidR="00833327" w:rsidRPr="00833327" w:rsidRDefault="00833327" w:rsidP="00833327">
      <w:pPr>
        <w:ind w:left="240" w:firstLine="480"/>
      </w:pPr>
    </w:p>
    <w:p w14:paraId="3B021FFF" w14:textId="77777777" w:rsidR="00833327" w:rsidRPr="00833327" w:rsidRDefault="00833327" w:rsidP="00833327">
      <w:pPr>
        <w:ind w:left="240" w:firstLine="480"/>
      </w:pPr>
      <w:r w:rsidRPr="00833327">
        <w:t>C 192.168.1.0/24 is directly connected, Vlan10</w:t>
      </w:r>
    </w:p>
    <w:p w14:paraId="079593B8" w14:textId="5B926023" w:rsidR="00833327" w:rsidRPr="00833327" w:rsidRDefault="00833327" w:rsidP="00833327">
      <w:pPr>
        <w:ind w:left="240" w:firstLine="480"/>
      </w:pPr>
      <w:r w:rsidRPr="00833327">
        <w:t>C 192.168.3.0/24 is directly connected, Vlan20</w:t>
      </w:r>
    </w:p>
    <w:p w14:paraId="252B3E2D" w14:textId="4C65C1D1" w:rsidR="00833327" w:rsidRDefault="00833327" w:rsidP="00662E49">
      <w:pPr>
        <w:pStyle w:val="af0"/>
        <w:jc w:val="center"/>
      </w:pPr>
      <w:r w:rsidRPr="00833327">
        <w:rPr>
          <w:noProof/>
        </w:rPr>
        <w:lastRenderedPageBreak/>
        <w:drawing>
          <wp:inline distT="0" distB="0" distL="0" distR="0" wp14:anchorId="76C93BF3" wp14:editId="7E73BE22">
            <wp:extent cx="4814878" cy="4505325"/>
            <wp:effectExtent l="0" t="0" r="5080" b="0"/>
            <wp:docPr id="211660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09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5491" cy="45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DF2D" w14:textId="2AD32AB3" w:rsidR="00CE36B1" w:rsidRDefault="00CE36B1" w:rsidP="00CE36B1">
      <w:pPr>
        <w:pStyle w:val="5"/>
        <w:ind w:left="720"/>
      </w:pPr>
      <w:r>
        <w:rPr>
          <w:rFonts w:hint="eastAsia"/>
        </w:rPr>
        <w:t>(5)配置路由器</w:t>
      </w:r>
    </w:p>
    <w:p w14:paraId="44323924" w14:textId="3078794E" w:rsidR="00CE36B1" w:rsidRDefault="00CE36B1" w:rsidP="00CE36B1">
      <w:pPr>
        <w:ind w:left="240" w:firstLine="480"/>
      </w:pPr>
      <w:r>
        <w:rPr>
          <w:rFonts w:hint="eastAsia"/>
        </w:rPr>
        <w:t>路由器1:</w:t>
      </w:r>
    </w:p>
    <w:p w14:paraId="5D1AB129" w14:textId="551AC33E" w:rsidR="00CE36B1" w:rsidRPr="00CE36B1" w:rsidRDefault="00CE36B1" w:rsidP="00CE36B1">
      <w:pPr>
        <w:ind w:left="240" w:firstLine="480"/>
      </w:pPr>
      <w:r>
        <w:rPr>
          <w:rFonts w:hint="eastAsia"/>
        </w:rPr>
        <w:t>// 设置路由器主机名</w:t>
      </w:r>
    </w:p>
    <w:p w14:paraId="083E06D5" w14:textId="77777777" w:rsidR="00CE36B1" w:rsidRPr="00CE36B1" w:rsidRDefault="00CE36B1" w:rsidP="00CE36B1">
      <w:pPr>
        <w:ind w:left="240" w:firstLine="480"/>
      </w:pPr>
      <w:r w:rsidRPr="00CE36B1">
        <w:t>Router&gt;en</w:t>
      </w:r>
    </w:p>
    <w:p w14:paraId="57033EB6" w14:textId="582DAE1E" w:rsidR="00CE36B1" w:rsidRPr="00CE36B1" w:rsidRDefault="00CE36B1" w:rsidP="00CE36B1">
      <w:pPr>
        <w:ind w:left="240" w:firstLine="480"/>
      </w:pPr>
      <w:r w:rsidRPr="00CE36B1">
        <w:t>Router#conf t</w:t>
      </w:r>
      <w:r>
        <w:rPr>
          <w:rFonts w:hint="eastAsia"/>
        </w:rPr>
        <w:t xml:space="preserve"> </w:t>
      </w:r>
    </w:p>
    <w:p w14:paraId="3289BB63" w14:textId="77777777" w:rsidR="00CE36B1" w:rsidRDefault="00CE36B1" w:rsidP="00CE36B1">
      <w:pPr>
        <w:ind w:left="240" w:firstLine="480"/>
      </w:pPr>
      <w:r w:rsidRPr="00CE36B1">
        <w:t>Router(config)#hostname R1</w:t>
      </w:r>
    </w:p>
    <w:p w14:paraId="4E2CDCCD" w14:textId="02F1B12A" w:rsidR="00CE36B1" w:rsidRPr="00CE36B1" w:rsidRDefault="00CE36B1" w:rsidP="00CE36B1">
      <w:pPr>
        <w:ind w:left="240" w:firstLine="480"/>
      </w:pPr>
      <w:r>
        <w:rPr>
          <w:rFonts w:hint="eastAsia"/>
        </w:rPr>
        <w:t>// 设置端口地址</w:t>
      </w:r>
    </w:p>
    <w:p w14:paraId="68E694B0" w14:textId="77777777" w:rsidR="00CE36B1" w:rsidRPr="00CE36B1" w:rsidRDefault="00CE36B1" w:rsidP="00CE36B1">
      <w:pPr>
        <w:ind w:left="240" w:firstLine="480"/>
      </w:pPr>
      <w:r w:rsidRPr="00CE36B1">
        <w:t>R1(config)#interface fa 0/0</w:t>
      </w:r>
    </w:p>
    <w:p w14:paraId="70E307F7" w14:textId="77777777" w:rsidR="00CE36B1" w:rsidRPr="00CE36B1" w:rsidRDefault="00CE36B1" w:rsidP="00CE36B1">
      <w:pPr>
        <w:ind w:left="240" w:firstLine="480"/>
      </w:pPr>
      <w:r w:rsidRPr="00CE36B1">
        <w:t>R1(config-if)#no shutdown</w:t>
      </w:r>
    </w:p>
    <w:p w14:paraId="50B57B60" w14:textId="77777777" w:rsidR="00CE36B1" w:rsidRPr="00CE36B1" w:rsidRDefault="00CE36B1" w:rsidP="00CE36B1">
      <w:pPr>
        <w:ind w:left="240" w:firstLine="480"/>
      </w:pPr>
      <w:r w:rsidRPr="00CE36B1">
        <w:t>R1(config-if)#ip address 192.168.3.2 255.255.255.0</w:t>
      </w:r>
    </w:p>
    <w:p w14:paraId="5D4AFA66" w14:textId="77777777" w:rsidR="00CE36B1" w:rsidRPr="00CE36B1" w:rsidRDefault="00CE36B1" w:rsidP="00CE36B1">
      <w:pPr>
        <w:ind w:left="240" w:firstLine="480"/>
      </w:pPr>
      <w:r w:rsidRPr="00CE36B1">
        <w:t>R1(config-if)#exit</w:t>
      </w:r>
    </w:p>
    <w:p w14:paraId="207503CF" w14:textId="77777777" w:rsidR="00CE36B1" w:rsidRPr="00CE36B1" w:rsidRDefault="00CE36B1" w:rsidP="00CE36B1">
      <w:pPr>
        <w:ind w:left="240" w:firstLine="480"/>
      </w:pPr>
      <w:r w:rsidRPr="00CE36B1">
        <w:t>R1(config)#interface serial 2/0</w:t>
      </w:r>
    </w:p>
    <w:p w14:paraId="441FCD21" w14:textId="77777777" w:rsidR="00CE36B1" w:rsidRPr="00CE36B1" w:rsidRDefault="00CE36B1" w:rsidP="00CE36B1">
      <w:pPr>
        <w:ind w:left="240" w:firstLine="480"/>
      </w:pPr>
      <w:r w:rsidRPr="00CE36B1">
        <w:t>R1(config-if)#no shutdown</w:t>
      </w:r>
    </w:p>
    <w:p w14:paraId="130D35EB" w14:textId="77777777" w:rsidR="00CE36B1" w:rsidRPr="00CE36B1" w:rsidRDefault="00CE36B1" w:rsidP="00CE36B1">
      <w:pPr>
        <w:ind w:left="240" w:firstLine="480"/>
      </w:pPr>
      <w:r w:rsidRPr="00CE36B1">
        <w:t>R1(config-if)#clock rate 64000</w:t>
      </w:r>
    </w:p>
    <w:p w14:paraId="7CDA446C" w14:textId="77777777" w:rsidR="00CE36B1" w:rsidRPr="00CE36B1" w:rsidRDefault="00CE36B1" w:rsidP="00CE36B1">
      <w:pPr>
        <w:ind w:left="240" w:firstLine="480"/>
      </w:pPr>
      <w:r w:rsidRPr="00CE36B1">
        <w:t>R1(config-if)#ip address 192.168.4.1 255.255.255.0</w:t>
      </w:r>
    </w:p>
    <w:p w14:paraId="5C7FCB15" w14:textId="77777777" w:rsidR="00CE36B1" w:rsidRPr="00CE36B1" w:rsidRDefault="00CE36B1" w:rsidP="00CE36B1">
      <w:pPr>
        <w:ind w:left="240" w:firstLine="480"/>
      </w:pPr>
      <w:r w:rsidRPr="00CE36B1">
        <w:t>R1(config-if)#no shutdown</w:t>
      </w:r>
    </w:p>
    <w:p w14:paraId="13BCA39F" w14:textId="2D9EDB8B" w:rsidR="00CE36B1" w:rsidRDefault="00CE36B1" w:rsidP="00CE36B1">
      <w:pPr>
        <w:ind w:left="240" w:firstLine="480"/>
      </w:pPr>
      <w:r w:rsidRPr="00CE36B1">
        <w:t>R1(config-if)#end</w:t>
      </w:r>
    </w:p>
    <w:p w14:paraId="4E9F8EE1" w14:textId="0E050A87" w:rsidR="00CE36B1" w:rsidRDefault="00CE36B1" w:rsidP="00CE36B1">
      <w:pPr>
        <w:ind w:left="240" w:firstLine="480"/>
      </w:pPr>
      <w:r>
        <w:rPr>
          <w:rFonts w:hint="eastAsia"/>
        </w:rPr>
        <w:t>// 设置ospf协议</w:t>
      </w:r>
    </w:p>
    <w:p w14:paraId="26364805" w14:textId="20023014" w:rsidR="00CE36B1" w:rsidRPr="00CE36B1" w:rsidRDefault="00CE36B1" w:rsidP="00CE36B1">
      <w:pPr>
        <w:ind w:left="240" w:firstLine="480"/>
      </w:pPr>
      <w:r w:rsidRPr="00CE36B1">
        <w:t>R1#conf t</w:t>
      </w:r>
      <w:r>
        <w:rPr>
          <w:rFonts w:hint="eastAsia"/>
        </w:rPr>
        <w:t xml:space="preserve"> </w:t>
      </w:r>
    </w:p>
    <w:p w14:paraId="0B759C58" w14:textId="77777777" w:rsidR="00CE36B1" w:rsidRPr="00CE36B1" w:rsidRDefault="00CE36B1" w:rsidP="00CE36B1">
      <w:pPr>
        <w:ind w:left="240" w:firstLine="480"/>
      </w:pPr>
      <w:r w:rsidRPr="00CE36B1">
        <w:t>R1(config)#router ospf 1</w:t>
      </w:r>
    </w:p>
    <w:p w14:paraId="39FB9C1C" w14:textId="77777777" w:rsidR="00CE36B1" w:rsidRPr="00CE36B1" w:rsidRDefault="00CE36B1" w:rsidP="00CE36B1">
      <w:pPr>
        <w:ind w:left="240" w:firstLine="480"/>
      </w:pPr>
      <w:r w:rsidRPr="00CE36B1">
        <w:lastRenderedPageBreak/>
        <w:t>R1(config-router)#network 192.168.3.0 0.0.0.255 area 0</w:t>
      </w:r>
    </w:p>
    <w:p w14:paraId="04A0A43C" w14:textId="77777777" w:rsidR="00CE36B1" w:rsidRPr="00CE36B1" w:rsidRDefault="00CE36B1" w:rsidP="00CE36B1">
      <w:pPr>
        <w:ind w:left="240" w:firstLine="480"/>
      </w:pPr>
      <w:r w:rsidRPr="00CE36B1">
        <w:t>R1(config-router)#network 192.168.4.0 0.0.0.255 area 0</w:t>
      </w:r>
    </w:p>
    <w:p w14:paraId="4060C491" w14:textId="21C93EE8" w:rsidR="00CE36B1" w:rsidRPr="00CE36B1" w:rsidRDefault="00CE36B1" w:rsidP="00CE36B1">
      <w:pPr>
        <w:ind w:left="240" w:firstLine="480"/>
      </w:pPr>
      <w:r w:rsidRPr="00CE36B1">
        <w:t>R1(config-router)#end</w:t>
      </w:r>
    </w:p>
    <w:p w14:paraId="1B5532C3" w14:textId="46DC92C1" w:rsidR="00CE36B1" w:rsidRDefault="00CE36B1" w:rsidP="00662E49">
      <w:pPr>
        <w:pStyle w:val="af0"/>
        <w:jc w:val="center"/>
      </w:pPr>
      <w:r w:rsidRPr="00CE36B1">
        <w:rPr>
          <w:noProof/>
        </w:rPr>
        <w:drawing>
          <wp:inline distT="0" distB="0" distL="0" distR="0" wp14:anchorId="16F6E1CA" wp14:editId="40F3D79B">
            <wp:extent cx="4810125" cy="4709358"/>
            <wp:effectExtent l="0" t="0" r="0" b="0"/>
            <wp:docPr id="1121584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48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3425" cy="47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2F35" w14:textId="70629A38" w:rsidR="00CE36B1" w:rsidRDefault="00CE36B1" w:rsidP="00CE36B1">
      <w:pPr>
        <w:ind w:left="240" w:firstLine="480"/>
      </w:pPr>
      <w:r>
        <w:rPr>
          <w:rFonts w:hint="eastAsia"/>
        </w:rPr>
        <w:t>路由器2:</w:t>
      </w:r>
    </w:p>
    <w:p w14:paraId="7E63BA46" w14:textId="77777777" w:rsidR="00CE36B1" w:rsidRPr="00CE36B1" w:rsidRDefault="00CE36B1" w:rsidP="00CE36B1">
      <w:pPr>
        <w:ind w:left="240" w:firstLine="480"/>
      </w:pPr>
      <w:r>
        <w:rPr>
          <w:rFonts w:hint="eastAsia"/>
        </w:rPr>
        <w:t>// 设置路由器主机名</w:t>
      </w:r>
    </w:p>
    <w:p w14:paraId="52EE0E35" w14:textId="77777777" w:rsidR="00CE36B1" w:rsidRPr="00CE36B1" w:rsidRDefault="00CE36B1" w:rsidP="00CE36B1">
      <w:pPr>
        <w:ind w:left="240" w:firstLine="480"/>
      </w:pPr>
      <w:r w:rsidRPr="00CE36B1">
        <w:t>Router&gt;en</w:t>
      </w:r>
    </w:p>
    <w:p w14:paraId="11A3F986" w14:textId="77777777" w:rsidR="00CE36B1" w:rsidRPr="00CE36B1" w:rsidRDefault="00CE36B1" w:rsidP="00CE36B1">
      <w:pPr>
        <w:ind w:left="240" w:firstLine="480"/>
      </w:pPr>
      <w:r w:rsidRPr="00CE36B1">
        <w:t>Router#conf t</w:t>
      </w:r>
      <w:r>
        <w:rPr>
          <w:rFonts w:hint="eastAsia"/>
        </w:rPr>
        <w:t xml:space="preserve"> </w:t>
      </w:r>
    </w:p>
    <w:p w14:paraId="5AA83D3B" w14:textId="0AE80C8C" w:rsidR="00CE36B1" w:rsidRDefault="00CE36B1" w:rsidP="00CE36B1">
      <w:pPr>
        <w:ind w:left="240" w:firstLine="480"/>
      </w:pPr>
      <w:r w:rsidRPr="00CE36B1">
        <w:t>Router(config)#hostname R</w:t>
      </w:r>
      <w:r>
        <w:rPr>
          <w:rFonts w:hint="eastAsia"/>
        </w:rPr>
        <w:t>2</w:t>
      </w:r>
    </w:p>
    <w:p w14:paraId="0341D914" w14:textId="77777777" w:rsidR="00CE36B1" w:rsidRPr="00CE36B1" w:rsidRDefault="00CE36B1" w:rsidP="00CE36B1">
      <w:pPr>
        <w:ind w:left="240" w:firstLine="480"/>
      </w:pPr>
      <w:r>
        <w:rPr>
          <w:rFonts w:hint="eastAsia"/>
        </w:rPr>
        <w:t>// 设置端口地址</w:t>
      </w:r>
    </w:p>
    <w:p w14:paraId="1031832D" w14:textId="3EF3B3EA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>(config)#interface fa 0/0</w:t>
      </w:r>
    </w:p>
    <w:p w14:paraId="5681FD96" w14:textId="42A93320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(config-if)#no shutdown</w:t>
      </w:r>
    </w:p>
    <w:p w14:paraId="53EA42BA" w14:textId="568C0B74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(config-if)#ip address 192.168.</w:t>
      </w:r>
      <w:r>
        <w:rPr>
          <w:rFonts w:hint="eastAsia"/>
        </w:rPr>
        <w:t>2</w:t>
      </w:r>
      <w:r w:rsidRPr="00CE36B1">
        <w:t>.</w:t>
      </w:r>
      <w:r>
        <w:rPr>
          <w:rFonts w:hint="eastAsia"/>
        </w:rPr>
        <w:t>1</w:t>
      </w:r>
      <w:r w:rsidRPr="00CE36B1">
        <w:t xml:space="preserve"> 255.255.255.0</w:t>
      </w:r>
    </w:p>
    <w:p w14:paraId="5D0EAE3D" w14:textId="5FF75C27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(config-if)#exit</w:t>
      </w:r>
    </w:p>
    <w:p w14:paraId="173F3DBE" w14:textId="64664278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(config)#interface serial 2/0</w:t>
      </w:r>
    </w:p>
    <w:p w14:paraId="0B9A26AA" w14:textId="650BF03A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(config-if)#no shutdown</w:t>
      </w:r>
      <w:r>
        <w:rPr>
          <w:rFonts w:hint="eastAsia"/>
        </w:rPr>
        <w:t xml:space="preserve"> </w:t>
      </w:r>
    </w:p>
    <w:p w14:paraId="33C9FA09" w14:textId="5FB690C0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(config-if)#ip address 192.168.4.</w:t>
      </w:r>
      <w:r>
        <w:rPr>
          <w:rFonts w:hint="eastAsia"/>
        </w:rPr>
        <w:t>2</w:t>
      </w:r>
      <w:r w:rsidRPr="00CE36B1">
        <w:t xml:space="preserve"> 255.255.255.0</w:t>
      </w:r>
    </w:p>
    <w:p w14:paraId="668A0089" w14:textId="2A25B528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(config-if)#no shutdown</w:t>
      </w:r>
    </w:p>
    <w:p w14:paraId="57437CBB" w14:textId="710BCF1F" w:rsid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(config-if)#end</w:t>
      </w:r>
    </w:p>
    <w:p w14:paraId="53150087" w14:textId="77777777" w:rsidR="00CE36B1" w:rsidRDefault="00CE36B1" w:rsidP="00CE36B1">
      <w:pPr>
        <w:ind w:left="240" w:firstLine="480"/>
      </w:pPr>
      <w:r>
        <w:rPr>
          <w:rFonts w:hint="eastAsia"/>
        </w:rPr>
        <w:t>// 设置ospf协议</w:t>
      </w:r>
    </w:p>
    <w:p w14:paraId="67C218C7" w14:textId="00959686" w:rsidR="00CE36B1" w:rsidRPr="009F0754" w:rsidRDefault="00CE36B1" w:rsidP="00CE36B1">
      <w:pPr>
        <w:ind w:left="240" w:firstLine="480"/>
      </w:pPr>
      <w:r w:rsidRPr="009F0754">
        <w:t>R</w:t>
      </w:r>
      <w:r w:rsidRPr="009F0754">
        <w:rPr>
          <w:rFonts w:hint="eastAsia"/>
        </w:rPr>
        <w:t>2</w:t>
      </w:r>
      <w:r w:rsidRPr="009F0754">
        <w:t>#conf t</w:t>
      </w:r>
      <w:r w:rsidRPr="009F0754">
        <w:rPr>
          <w:rFonts w:hint="eastAsia"/>
        </w:rPr>
        <w:t xml:space="preserve"> </w:t>
      </w:r>
    </w:p>
    <w:p w14:paraId="1C3D6D0D" w14:textId="5BD171FA" w:rsidR="00CE36B1" w:rsidRPr="009F0754" w:rsidRDefault="00CE36B1" w:rsidP="00CE36B1">
      <w:pPr>
        <w:ind w:left="240" w:firstLine="480"/>
      </w:pPr>
      <w:r w:rsidRPr="009F0754">
        <w:lastRenderedPageBreak/>
        <w:t>R</w:t>
      </w:r>
      <w:r w:rsidRPr="009F0754">
        <w:rPr>
          <w:rFonts w:hint="eastAsia"/>
        </w:rPr>
        <w:t>2</w:t>
      </w:r>
      <w:r w:rsidRPr="009F0754">
        <w:t xml:space="preserve"> (config)#router ospf 1</w:t>
      </w:r>
    </w:p>
    <w:p w14:paraId="7B8D4EA1" w14:textId="0154B5BA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(config-router)#network 192.168.</w:t>
      </w:r>
      <w:r>
        <w:rPr>
          <w:rFonts w:hint="eastAsia"/>
        </w:rPr>
        <w:t>2</w:t>
      </w:r>
      <w:r w:rsidRPr="00CE36B1">
        <w:t>.0 0.0.0.255 area 0</w:t>
      </w:r>
    </w:p>
    <w:p w14:paraId="770E7E8E" w14:textId="1AB9BD31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(config-router)#network 192.168.4.0 0.0.0.255 area 0</w:t>
      </w:r>
    </w:p>
    <w:p w14:paraId="021A0866" w14:textId="38005C10" w:rsidR="00CE36B1" w:rsidRPr="00CE36B1" w:rsidRDefault="00CE36B1" w:rsidP="00CE36B1">
      <w:pPr>
        <w:ind w:left="240" w:firstLine="480"/>
      </w:pPr>
      <w:r w:rsidRPr="00CE36B1">
        <w:t>R</w:t>
      </w:r>
      <w:r>
        <w:rPr>
          <w:rFonts w:hint="eastAsia"/>
        </w:rPr>
        <w:t>2</w:t>
      </w:r>
      <w:r w:rsidRPr="00CE36B1">
        <w:t xml:space="preserve"> (config-router)#end</w:t>
      </w:r>
    </w:p>
    <w:p w14:paraId="4BE0907F" w14:textId="6A7B4B03" w:rsidR="00CE36B1" w:rsidRDefault="00941E09" w:rsidP="00662E49">
      <w:pPr>
        <w:pStyle w:val="af0"/>
        <w:jc w:val="center"/>
      </w:pPr>
      <w:r w:rsidRPr="00941E09">
        <w:rPr>
          <w:noProof/>
        </w:rPr>
        <w:drawing>
          <wp:inline distT="0" distB="0" distL="0" distR="0" wp14:anchorId="16F9B3DE" wp14:editId="47389894">
            <wp:extent cx="4857750" cy="4347177"/>
            <wp:effectExtent l="0" t="0" r="0" b="0"/>
            <wp:docPr id="1324579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91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2982" cy="43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9C00" w14:textId="4ECF3F26" w:rsidR="00941E09" w:rsidRDefault="00941E09" w:rsidP="00941E09">
      <w:pPr>
        <w:pStyle w:val="5"/>
        <w:ind w:left="720"/>
      </w:pPr>
      <w:r>
        <w:rPr>
          <w:rFonts w:hint="eastAsia"/>
        </w:rPr>
        <w:t>(6)查看路由信息</w:t>
      </w:r>
    </w:p>
    <w:p w14:paraId="781D77B8" w14:textId="77777777" w:rsidR="00941E09" w:rsidRPr="00941E09" w:rsidRDefault="00941E09" w:rsidP="00941E09">
      <w:pPr>
        <w:ind w:left="240" w:firstLine="480"/>
      </w:pPr>
      <w:r w:rsidRPr="00941E09">
        <w:t>R1&gt;en</w:t>
      </w:r>
    </w:p>
    <w:p w14:paraId="1D86CD26" w14:textId="77777777" w:rsidR="00941E09" w:rsidRPr="00941E09" w:rsidRDefault="00941E09" w:rsidP="00941E09">
      <w:pPr>
        <w:ind w:left="240" w:firstLine="480"/>
      </w:pPr>
      <w:r w:rsidRPr="00941E09">
        <w:t>R1#show ip route</w:t>
      </w:r>
    </w:p>
    <w:p w14:paraId="5778F5A8" w14:textId="77777777" w:rsidR="00941E09" w:rsidRPr="00941E09" w:rsidRDefault="00941E09" w:rsidP="00941E09">
      <w:pPr>
        <w:ind w:left="240" w:firstLine="480"/>
      </w:pPr>
      <w:r w:rsidRPr="00941E09">
        <w:t>Codes: C - connected, S - static, I - IGRP, R - RIP, M - mobile, B - BGP</w:t>
      </w:r>
    </w:p>
    <w:p w14:paraId="5675197A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D - EIGRP, EX - EIGRP external, O - OSPF, IA - OSPF inter area</w:t>
      </w:r>
    </w:p>
    <w:p w14:paraId="655F494A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N1 - OSPF NSSA external type 1, N2 - OSPF NSSA external type 2</w:t>
      </w:r>
    </w:p>
    <w:p w14:paraId="138B9246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E1 - OSPF external type 1, E2 - OSPF external type 2, E - EGP</w:t>
      </w:r>
    </w:p>
    <w:p w14:paraId="6C773A9A" w14:textId="77777777" w:rsidR="00941E09" w:rsidRPr="00941E09" w:rsidRDefault="00941E09" w:rsidP="00941E09">
      <w:pPr>
        <w:ind w:left="240" w:firstLine="480"/>
      </w:pPr>
      <w:r w:rsidRPr="00941E09">
        <w:t>i - IS-IS, L1 - IS-IS level-1, L2 - IS-IS level-2, ia - IS-IS inter area</w:t>
      </w:r>
    </w:p>
    <w:p w14:paraId="35102879" w14:textId="77777777" w:rsidR="00941E09" w:rsidRPr="00941E09" w:rsidRDefault="00941E09" w:rsidP="00941E09">
      <w:pPr>
        <w:ind w:left="240" w:firstLine="480"/>
      </w:pPr>
      <w:r w:rsidRPr="00941E09">
        <w:t>* - candidate default, U - per-user static route, o - ODR</w:t>
      </w:r>
    </w:p>
    <w:p w14:paraId="47ED6D9E" w14:textId="77777777" w:rsidR="00941E09" w:rsidRPr="00941E09" w:rsidRDefault="00941E09" w:rsidP="00941E09">
      <w:pPr>
        <w:ind w:left="240" w:firstLine="480"/>
      </w:pPr>
      <w:r w:rsidRPr="00941E09">
        <w:t>P - periodic downloaded static route</w:t>
      </w:r>
    </w:p>
    <w:p w14:paraId="7A93210F" w14:textId="77777777" w:rsidR="00941E09" w:rsidRPr="00941E09" w:rsidRDefault="00941E09" w:rsidP="00941E09">
      <w:pPr>
        <w:ind w:left="240" w:firstLine="480"/>
      </w:pPr>
    </w:p>
    <w:p w14:paraId="79683468" w14:textId="77777777" w:rsidR="00941E09" w:rsidRPr="00941E09" w:rsidRDefault="00941E09" w:rsidP="00941E09">
      <w:pPr>
        <w:ind w:left="240" w:firstLine="480"/>
      </w:pPr>
      <w:r w:rsidRPr="00941E09">
        <w:t>Gateway of last resort is not set</w:t>
      </w:r>
    </w:p>
    <w:p w14:paraId="2DAF72A4" w14:textId="77777777" w:rsidR="00941E09" w:rsidRPr="00941E09" w:rsidRDefault="00941E09" w:rsidP="00941E09">
      <w:pPr>
        <w:ind w:left="240" w:firstLine="480"/>
      </w:pPr>
    </w:p>
    <w:p w14:paraId="3ECDD6F8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O 192.168.1.0/24 [110/2] via 192.168.3.1, 00:04:57, FastEthernet0/0</w:t>
      </w:r>
    </w:p>
    <w:p w14:paraId="79BCB651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lastRenderedPageBreak/>
        <w:t>O 192.168.2.0/24 [110/65] via 192.168.4.2, 00:00:41, Serial2/0</w:t>
      </w:r>
    </w:p>
    <w:p w14:paraId="57AB338A" w14:textId="77777777" w:rsidR="00941E09" w:rsidRPr="00941E09" w:rsidRDefault="00941E09" w:rsidP="00941E09">
      <w:pPr>
        <w:ind w:left="240" w:firstLine="480"/>
      </w:pPr>
      <w:r w:rsidRPr="00941E09">
        <w:t>C 192.168.3.0/24 is directly connected, FastEthernet0/0</w:t>
      </w:r>
    </w:p>
    <w:p w14:paraId="237A5F30" w14:textId="5DE5278C" w:rsidR="00941E09" w:rsidRPr="00941E09" w:rsidRDefault="00941E09" w:rsidP="00941E09">
      <w:pPr>
        <w:ind w:left="240" w:firstLine="480"/>
      </w:pPr>
      <w:r w:rsidRPr="00941E09">
        <w:t>C 192.168.4.0/24 is directly connected, Serial2/0</w:t>
      </w:r>
    </w:p>
    <w:p w14:paraId="62E7B8AE" w14:textId="31A3F9BD" w:rsidR="00941E09" w:rsidRDefault="00941E09" w:rsidP="00662E49">
      <w:pPr>
        <w:pStyle w:val="af0"/>
        <w:jc w:val="center"/>
      </w:pPr>
      <w:r w:rsidRPr="00941E09">
        <w:rPr>
          <w:noProof/>
        </w:rPr>
        <w:drawing>
          <wp:inline distT="0" distB="0" distL="0" distR="0" wp14:anchorId="7AB083E6" wp14:editId="0A165373">
            <wp:extent cx="4905375" cy="4551616"/>
            <wp:effectExtent l="0" t="0" r="0" b="1905"/>
            <wp:docPr id="485374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49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1330" cy="45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921A" w14:textId="77777777" w:rsidR="00941E09" w:rsidRPr="00941E09" w:rsidRDefault="00941E09" w:rsidP="00941E09">
      <w:pPr>
        <w:ind w:left="240" w:firstLine="480"/>
      </w:pPr>
      <w:r w:rsidRPr="00941E09">
        <w:t>R2&gt;en</w:t>
      </w:r>
    </w:p>
    <w:p w14:paraId="58AFA28C" w14:textId="77777777" w:rsidR="00941E09" w:rsidRPr="00941E09" w:rsidRDefault="00941E09" w:rsidP="00941E09">
      <w:pPr>
        <w:ind w:left="240" w:firstLine="480"/>
      </w:pPr>
      <w:r w:rsidRPr="00941E09">
        <w:t>R2#show ip route</w:t>
      </w:r>
    </w:p>
    <w:p w14:paraId="64FBAA0D" w14:textId="77777777" w:rsidR="00941E09" w:rsidRPr="00941E09" w:rsidRDefault="00941E09" w:rsidP="00941E09">
      <w:pPr>
        <w:ind w:left="240" w:firstLine="480"/>
      </w:pPr>
      <w:r w:rsidRPr="00941E09">
        <w:t>Codes: C - connected, S - static, I - IGRP, R - RIP, M - mobile, B - BGP</w:t>
      </w:r>
    </w:p>
    <w:p w14:paraId="25B7A2B8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D - EIGRP, EX - EIGRP external, O - OSPF, IA - OSPF inter area</w:t>
      </w:r>
    </w:p>
    <w:p w14:paraId="10EA3933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N1 - OSPF NSSA external type 1, N2 - OSPF NSSA external type 2</w:t>
      </w:r>
    </w:p>
    <w:p w14:paraId="04A11087" w14:textId="77777777" w:rsidR="00941E09" w:rsidRPr="00941E09" w:rsidRDefault="00941E09" w:rsidP="00941E09">
      <w:pPr>
        <w:ind w:left="240" w:firstLine="480"/>
        <w:rPr>
          <w:lang w:val="pt-BR"/>
        </w:rPr>
      </w:pPr>
      <w:r w:rsidRPr="00941E09">
        <w:rPr>
          <w:lang w:val="pt-BR"/>
        </w:rPr>
        <w:t>E1 - OSPF external type 1, E2 - OSPF external type 2, E - EGP</w:t>
      </w:r>
    </w:p>
    <w:p w14:paraId="3203CAF5" w14:textId="77777777" w:rsidR="00941E09" w:rsidRPr="00941E09" w:rsidRDefault="00941E09" w:rsidP="00941E09">
      <w:pPr>
        <w:ind w:left="240" w:firstLine="480"/>
      </w:pPr>
      <w:r w:rsidRPr="00941E09">
        <w:t>i - IS-IS, L1 - IS-IS level-1, L2 - IS-IS level-2, ia - IS-IS inter area</w:t>
      </w:r>
    </w:p>
    <w:p w14:paraId="568DF085" w14:textId="77777777" w:rsidR="00941E09" w:rsidRPr="00941E09" w:rsidRDefault="00941E09" w:rsidP="00941E09">
      <w:pPr>
        <w:ind w:left="240" w:firstLine="480"/>
      </w:pPr>
      <w:r w:rsidRPr="00941E09">
        <w:t>* - candidate default, U - per-user static route, o - ODR</w:t>
      </w:r>
    </w:p>
    <w:p w14:paraId="1E50FE27" w14:textId="77777777" w:rsidR="00941E09" w:rsidRPr="00941E09" w:rsidRDefault="00941E09" w:rsidP="00941E09">
      <w:pPr>
        <w:ind w:left="240" w:firstLine="480"/>
      </w:pPr>
      <w:r w:rsidRPr="00941E09">
        <w:t>P - periodic downloaded static route</w:t>
      </w:r>
    </w:p>
    <w:p w14:paraId="2432DDDC" w14:textId="77777777" w:rsidR="00941E09" w:rsidRPr="00941E09" w:rsidRDefault="00941E09" w:rsidP="00941E09">
      <w:pPr>
        <w:ind w:left="240" w:firstLine="480"/>
      </w:pPr>
    </w:p>
    <w:p w14:paraId="4E760388" w14:textId="77777777" w:rsidR="00941E09" w:rsidRPr="00941E09" w:rsidRDefault="00941E09" w:rsidP="00941E09">
      <w:pPr>
        <w:ind w:left="240" w:firstLine="480"/>
      </w:pPr>
      <w:r w:rsidRPr="00941E09">
        <w:t>Gateway of last resort is not set</w:t>
      </w:r>
    </w:p>
    <w:p w14:paraId="2072649B" w14:textId="77777777" w:rsidR="00941E09" w:rsidRPr="00941E09" w:rsidRDefault="00941E09" w:rsidP="00941E09">
      <w:pPr>
        <w:ind w:left="240" w:firstLine="480"/>
      </w:pPr>
    </w:p>
    <w:p w14:paraId="5F8A4CDF" w14:textId="77777777" w:rsidR="00941E09" w:rsidRPr="00941E09" w:rsidRDefault="00941E09" w:rsidP="00941E09">
      <w:pPr>
        <w:ind w:left="240" w:firstLine="480"/>
      </w:pPr>
      <w:r w:rsidRPr="00941E09">
        <w:t>O 192.168.1.0/24 [110/66] via 192.168.4.1, 00:01:13, Serial2/0</w:t>
      </w:r>
    </w:p>
    <w:p w14:paraId="57B3FA8D" w14:textId="77777777" w:rsidR="00941E09" w:rsidRPr="00941E09" w:rsidRDefault="00941E09" w:rsidP="00941E09">
      <w:pPr>
        <w:ind w:left="240" w:firstLine="480"/>
      </w:pPr>
      <w:r w:rsidRPr="00941E09">
        <w:t>C 192.168.2.0/24 is directly connected, FastEthernet0/0</w:t>
      </w:r>
    </w:p>
    <w:p w14:paraId="2E9FD083" w14:textId="77777777" w:rsidR="00941E09" w:rsidRPr="00941E09" w:rsidRDefault="00941E09" w:rsidP="00941E09">
      <w:pPr>
        <w:ind w:left="240" w:firstLine="480"/>
      </w:pPr>
      <w:r w:rsidRPr="00941E09">
        <w:t>O 192.168.3.0/24 [110/65] via 192.168.4.1, 00:01:13, Serial2/0</w:t>
      </w:r>
    </w:p>
    <w:p w14:paraId="13A40C5F" w14:textId="440EEA89" w:rsidR="00941E09" w:rsidRDefault="00941E09" w:rsidP="00941E09">
      <w:pPr>
        <w:ind w:left="240" w:firstLine="480"/>
      </w:pPr>
      <w:r w:rsidRPr="00941E09">
        <w:t>C 192.168.4.0/24 is directly connected, Serial2/0</w:t>
      </w:r>
    </w:p>
    <w:p w14:paraId="71698BB5" w14:textId="17B45878" w:rsidR="00941E09" w:rsidRPr="00941E09" w:rsidRDefault="00941E09" w:rsidP="00662E49">
      <w:pPr>
        <w:pStyle w:val="af0"/>
        <w:jc w:val="center"/>
      </w:pPr>
      <w:r w:rsidRPr="00941E09">
        <w:rPr>
          <w:noProof/>
        </w:rPr>
        <w:lastRenderedPageBreak/>
        <w:drawing>
          <wp:inline distT="0" distB="0" distL="0" distR="0" wp14:anchorId="7CB2BA53" wp14:editId="25AAF702">
            <wp:extent cx="4772025" cy="4230246"/>
            <wp:effectExtent l="0" t="0" r="0" b="0"/>
            <wp:docPr id="1590800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05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7175" cy="423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B86F" w14:textId="5F510687" w:rsidR="00CE36B1" w:rsidRDefault="00941E09" w:rsidP="00941E09">
      <w:pPr>
        <w:pStyle w:val="5"/>
        <w:ind w:left="720"/>
      </w:pPr>
      <w:r>
        <w:rPr>
          <w:rFonts w:hint="eastAsia"/>
        </w:rPr>
        <w:t>(7)验证结果</w:t>
      </w:r>
    </w:p>
    <w:p w14:paraId="5281FCF1" w14:textId="2095BF05" w:rsidR="00941E09" w:rsidRDefault="00941E09" w:rsidP="00662E49">
      <w:pPr>
        <w:pStyle w:val="af0"/>
        <w:jc w:val="center"/>
      </w:pPr>
      <w:r w:rsidRPr="00941E09">
        <w:rPr>
          <w:noProof/>
        </w:rPr>
        <w:drawing>
          <wp:inline distT="0" distB="0" distL="0" distR="0" wp14:anchorId="2BCDDDC9" wp14:editId="6078C941">
            <wp:extent cx="4640124" cy="4181475"/>
            <wp:effectExtent l="0" t="0" r="8255" b="0"/>
            <wp:docPr id="85704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8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8468" cy="41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DCC2" w14:textId="470750A4" w:rsidR="00941E09" w:rsidRPr="00941E09" w:rsidRDefault="00941E09" w:rsidP="00941E09">
      <w:pPr>
        <w:ind w:left="240" w:firstLine="480"/>
      </w:pPr>
      <w:r>
        <w:rPr>
          <w:rFonts w:hint="eastAsia"/>
        </w:rPr>
        <w:lastRenderedPageBreak/>
        <w:t>PC1 ping PC2 reply</w:t>
      </w:r>
    </w:p>
    <w:p w14:paraId="5C095EEB" w14:textId="77777777" w:rsidR="00320CB5" w:rsidRPr="00A93349" w:rsidRDefault="00320CB5" w:rsidP="00A93349">
      <w:pPr>
        <w:ind w:left="240" w:firstLine="480"/>
      </w:pPr>
    </w:p>
    <w:p w14:paraId="4F14DB28" w14:textId="7026D1FE" w:rsidR="00B15D47" w:rsidRPr="00B15D47" w:rsidRDefault="00A93349" w:rsidP="00B15D47">
      <w:pPr>
        <w:pStyle w:val="2"/>
        <w:ind w:left="240"/>
      </w:pPr>
      <w:r>
        <w:rPr>
          <w:rFonts w:hint="eastAsia"/>
        </w:rPr>
        <w:t>四</w:t>
      </w:r>
      <w:r w:rsidR="00B15D47" w:rsidRPr="00AD41C6">
        <w:rPr>
          <w:rFonts w:hint="eastAsia"/>
        </w:rPr>
        <w:t>、实验结果</w:t>
      </w:r>
    </w:p>
    <w:p w14:paraId="4190178F" w14:textId="4C3F2796" w:rsidR="00F64DF1" w:rsidRPr="00F64DF1" w:rsidRDefault="00F64DF1" w:rsidP="009F0754">
      <w:pPr>
        <w:pStyle w:val="3"/>
      </w:pPr>
      <w:r>
        <w:rPr>
          <w:rFonts w:hint="eastAsia"/>
        </w:rPr>
        <w:t>1、</w:t>
      </w:r>
      <w:r w:rsidRPr="00F64DF1">
        <w:t>静态路由配置实验</w:t>
      </w:r>
    </w:p>
    <w:p w14:paraId="4FE4A662" w14:textId="77777777" w:rsidR="00F64DF1" w:rsidRPr="00F64DF1" w:rsidRDefault="00F64DF1" w:rsidP="00F64DF1">
      <w:pPr>
        <w:ind w:left="240" w:firstLine="480"/>
      </w:pPr>
      <w:r w:rsidRPr="00F64DF1">
        <w:t>成功配置了PC1和PC2的IP地址及默认网关。</w:t>
      </w:r>
    </w:p>
    <w:p w14:paraId="11CFEADA" w14:textId="77777777" w:rsidR="00F64DF1" w:rsidRPr="00F64DF1" w:rsidRDefault="00F64DF1" w:rsidP="00F64DF1">
      <w:pPr>
        <w:ind w:left="240" w:firstLine="480"/>
      </w:pPr>
      <w:r w:rsidRPr="00F64DF1">
        <w:t>在路由器R1和R2上分别配置了静态路由，实现了两个不同子网（192.168.1.0和192.168.2.0）之间的通信。</w:t>
      </w:r>
    </w:p>
    <w:p w14:paraId="70715A39" w14:textId="77777777" w:rsidR="00F64DF1" w:rsidRPr="00F64DF1" w:rsidRDefault="00F64DF1" w:rsidP="00F64DF1">
      <w:pPr>
        <w:ind w:left="240" w:firstLine="480"/>
      </w:pPr>
      <w:r w:rsidRPr="00F64DF1">
        <w:t>通过ping命令验证了PC1与PC2之间的连通性，结果显示通信正常，无丢包现象。</w:t>
      </w:r>
    </w:p>
    <w:p w14:paraId="479F4347" w14:textId="6A9243B2" w:rsidR="00F64DF1" w:rsidRPr="00F64DF1" w:rsidRDefault="00F64DF1" w:rsidP="009F0754">
      <w:pPr>
        <w:pStyle w:val="3"/>
      </w:pPr>
      <w:r>
        <w:rPr>
          <w:rFonts w:hint="eastAsia"/>
        </w:rPr>
        <w:t>2、</w:t>
      </w:r>
      <w:r w:rsidRPr="00F64DF1">
        <w:t>RIP动态路由配置实验</w:t>
      </w:r>
    </w:p>
    <w:p w14:paraId="43E4DD53" w14:textId="77777777" w:rsidR="00F64DF1" w:rsidRPr="00F64DF1" w:rsidRDefault="00F64DF1" w:rsidP="00F64DF1">
      <w:pPr>
        <w:ind w:left="240" w:firstLine="480"/>
      </w:pPr>
      <w:r w:rsidRPr="00F64DF1">
        <w:t>成功在三层交换机上划分VLAN并配置VLAN的IP地址。</w:t>
      </w:r>
    </w:p>
    <w:p w14:paraId="3E0B8D86" w14:textId="77777777" w:rsidR="00F64DF1" w:rsidRPr="00F64DF1" w:rsidRDefault="00F64DF1" w:rsidP="00F64DF1">
      <w:pPr>
        <w:ind w:left="240" w:firstLine="480"/>
      </w:pPr>
      <w:r w:rsidRPr="00F64DF1">
        <w:t>启用了RIP路由协议，并正确配置了网络地址和版本（RIPv2）。</w:t>
      </w:r>
    </w:p>
    <w:p w14:paraId="5C411562" w14:textId="77777777" w:rsidR="00F64DF1" w:rsidRPr="00F64DF1" w:rsidRDefault="00F64DF1" w:rsidP="00F64DF1">
      <w:pPr>
        <w:ind w:left="240" w:firstLine="480"/>
      </w:pPr>
      <w:r w:rsidRPr="00F64DF1">
        <w:t>在路由器R1和R2上配置了RIP协议，实现了动态路由学习。</w:t>
      </w:r>
    </w:p>
    <w:p w14:paraId="47DE4A49" w14:textId="77777777" w:rsidR="00F64DF1" w:rsidRPr="00F64DF1" w:rsidRDefault="00F64DF1" w:rsidP="00F64DF1">
      <w:pPr>
        <w:ind w:left="240" w:firstLine="480"/>
      </w:pPr>
      <w:r w:rsidRPr="00F64DF1">
        <w:t>通过show ip route命令查看路由表，确认了动态学习到的路由信息。</w:t>
      </w:r>
    </w:p>
    <w:p w14:paraId="35D4ABC3" w14:textId="77777777" w:rsidR="00F64DF1" w:rsidRPr="00F64DF1" w:rsidRDefault="00F64DF1" w:rsidP="00F64DF1">
      <w:pPr>
        <w:ind w:left="240" w:firstLine="480"/>
      </w:pPr>
      <w:r w:rsidRPr="00F64DF1">
        <w:t>PC1与PC2之间的ping测试成功，验证了动态路由的有效性。</w:t>
      </w:r>
    </w:p>
    <w:p w14:paraId="3ACE1821" w14:textId="1A547B2B" w:rsidR="00F64DF1" w:rsidRPr="00F64DF1" w:rsidRDefault="00F64DF1" w:rsidP="009F0754">
      <w:pPr>
        <w:pStyle w:val="3"/>
      </w:pPr>
      <w:r>
        <w:rPr>
          <w:rFonts w:hint="eastAsia"/>
        </w:rPr>
        <w:t>3、</w:t>
      </w:r>
      <w:r w:rsidRPr="00F64DF1">
        <w:t>OSPF动态路由配置实验</w:t>
      </w:r>
    </w:p>
    <w:p w14:paraId="0F807DFC" w14:textId="77777777" w:rsidR="00F64DF1" w:rsidRPr="00F64DF1" w:rsidRDefault="00F64DF1" w:rsidP="00F64DF1">
      <w:pPr>
        <w:ind w:left="240" w:firstLine="480"/>
      </w:pPr>
      <w:r w:rsidRPr="00F64DF1">
        <w:t>成功配置了OSPF协议，并将相关网络加入区域0。</w:t>
      </w:r>
    </w:p>
    <w:p w14:paraId="4F6DF7C6" w14:textId="77777777" w:rsidR="00F64DF1" w:rsidRPr="00F64DF1" w:rsidRDefault="00F64DF1" w:rsidP="00F64DF1">
      <w:pPr>
        <w:ind w:left="240" w:firstLine="480"/>
      </w:pPr>
      <w:r w:rsidRPr="00F64DF1">
        <w:t>通过show ip route命令确认了OSPF学习到的路由信息，包括路径开销和下一跳地址。</w:t>
      </w:r>
    </w:p>
    <w:p w14:paraId="48C74EDB" w14:textId="77777777" w:rsidR="00F64DF1" w:rsidRPr="00F64DF1" w:rsidRDefault="00F64DF1" w:rsidP="00F64DF1">
      <w:pPr>
        <w:ind w:left="240" w:firstLine="480"/>
      </w:pPr>
      <w:r w:rsidRPr="00F64DF1">
        <w:t>PC1与PC2之间的ping测试成功，验证了OSPF协议的配置正确性。</w:t>
      </w:r>
    </w:p>
    <w:p w14:paraId="6E2878AD" w14:textId="77777777" w:rsidR="00B15D47" w:rsidRPr="00F64DF1" w:rsidRDefault="00B15D47" w:rsidP="00B15D47">
      <w:pPr>
        <w:ind w:left="240" w:firstLine="480"/>
      </w:pPr>
    </w:p>
    <w:p w14:paraId="21AA7B50" w14:textId="296C5708" w:rsidR="00B15D47" w:rsidRDefault="00A93349" w:rsidP="00B15D47">
      <w:pPr>
        <w:pStyle w:val="2"/>
        <w:ind w:left="240"/>
      </w:pPr>
      <w:r>
        <w:rPr>
          <w:rFonts w:hint="eastAsia"/>
        </w:rPr>
        <w:t>五</w:t>
      </w:r>
      <w:r w:rsidR="00B15D47" w:rsidRPr="00AD41C6">
        <w:rPr>
          <w:rFonts w:hint="eastAsia"/>
        </w:rPr>
        <w:t>、实验总结</w:t>
      </w:r>
    </w:p>
    <w:p w14:paraId="154DCBED" w14:textId="07047C41" w:rsidR="00F64DF1" w:rsidRDefault="00F64DF1" w:rsidP="009F0754">
      <w:pPr>
        <w:pStyle w:val="3"/>
      </w:pPr>
      <w:r>
        <w:rPr>
          <w:rFonts w:hint="eastAsia"/>
        </w:rPr>
        <w:t>1、实验收获</w:t>
      </w:r>
    </w:p>
    <w:p w14:paraId="4184F9EB" w14:textId="14366D1C" w:rsidR="00F64DF1" w:rsidRDefault="00F64DF1" w:rsidP="00F64DF1">
      <w:pPr>
        <w:ind w:left="240" w:firstLine="480"/>
      </w:pPr>
      <w:r>
        <w:rPr>
          <w:rFonts w:hint="eastAsia"/>
        </w:rPr>
        <w:t>掌握了静态路由的配置方法，理解了其简单、高效的特点，但同时也认识到其局限性（无法自动适应网络拓扑变化）。</w:t>
      </w:r>
    </w:p>
    <w:p w14:paraId="04530004" w14:textId="674D1BF5" w:rsidR="00F64DF1" w:rsidRDefault="00F64DF1" w:rsidP="00F64DF1">
      <w:pPr>
        <w:ind w:left="240" w:firstLine="480"/>
      </w:pPr>
      <w:r>
        <w:rPr>
          <w:rFonts w:hint="eastAsia"/>
        </w:rPr>
        <w:t>熟悉了</w:t>
      </w:r>
      <w:r>
        <w:t>RIP和OSPF两种动态路由协议的配置流程，了解了它们的工作原理和适用场景。RIP适用于小型网络，而OSPF更适合复杂网络环境。</w:t>
      </w:r>
    </w:p>
    <w:p w14:paraId="12786F28" w14:textId="1CE94EB6" w:rsidR="00F64DF1" w:rsidRDefault="00F64DF1" w:rsidP="00F64DF1">
      <w:pPr>
        <w:ind w:left="240" w:firstLine="480"/>
      </w:pPr>
      <w:r>
        <w:rPr>
          <w:rFonts w:hint="eastAsia"/>
        </w:rPr>
        <w:t>通过实验加深了对广域网组建和路由器配置的理解，包括</w:t>
      </w:r>
      <w:r>
        <w:t>VLAN划分、端口配置、路由表查看等操作。</w:t>
      </w:r>
    </w:p>
    <w:p w14:paraId="7366E827" w14:textId="11CC57B3" w:rsidR="00F64DF1" w:rsidRDefault="00F64DF1" w:rsidP="009F0754">
      <w:pPr>
        <w:pStyle w:val="3"/>
      </w:pPr>
      <w:r>
        <w:rPr>
          <w:rFonts w:hint="eastAsia"/>
        </w:rPr>
        <w:t>2、遇到的问题及解决方法</w:t>
      </w:r>
    </w:p>
    <w:p w14:paraId="69EF7011" w14:textId="62207243" w:rsidR="00F64DF1" w:rsidRDefault="00F64DF1" w:rsidP="00F64DF1">
      <w:pPr>
        <w:ind w:left="240" w:firstLine="480"/>
      </w:pPr>
      <w:r>
        <w:rPr>
          <w:rFonts w:hint="eastAsia"/>
        </w:rPr>
        <w:t>在静态路由配置中，最初未正确设置下一跳地址，导致通信失败。通过检查路由表并修正配置后解决。</w:t>
      </w:r>
    </w:p>
    <w:p w14:paraId="3F581C82" w14:textId="55EC37AB" w:rsidR="00F64DF1" w:rsidRDefault="00F64DF1" w:rsidP="00F64DF1">
      <w:pPr>
        <w:ind w:left="240" w:firstLine="480"/>
      </w:pPr>
      <w:r>
        <w:rPr>
          <w:rFonts w:hint="eastAsia"/>
        </w:rPr>
        <w:t>在</w:t>
      </w:r>
      <w:r>
        <w:t>RIP配置中，忘记启用路由功能（ip routing），导致路由表未更新。通过查阅资料和重新配置解决了问题。</w:t>
      </w:r>
    </w:p>
    <w:p w14:paraId="6EDBDFA1" w14:textId="521F7C1D" w:rsidR="00F64DF1" w:rsidRDefault="00F64DF1" w:rsidP="00F64DF1">
      <w:pPr>
        <w:ind w:left="240" w:firstLine="480"/>
      </w:pPr>
      <w:r>
        <w:lastRenderedPageBreak/>
        <w:t>OSPF配置中，反向掩码设置错误导致网络未加入区域0。通过重新输入正确的反向掩码（如0.0.0.255）修复。</w:t>
      </w:r>
    </w:p>
    <w:p w14:paraId="3972716E" w14:textId="58879FE9" w:rsidR="00F64DF1" w:rsidRDefault="00F64DF1" w:rsidP="009F0754">
      <w:pPr>
        <w:pStyle w:val="3"/>
      </w:pPr>
      <w:r>
        <w:rPr>
          <w:rFonts w:hint="eastAsia"/>
        </w:rPr>
        <w:t>3、改进建议</w:t>
      </w:r>
    </w:p>
    <w:p w14:paraId="36E44235" w14:textId="660E8409" w:rsidR="00F64DF1" w:rsidRPr="00F64DF1" w:rsidRDefault="00F64DF1" w:rsidP="00F64DF1">
      <w:pPr>
        <w:ind w:left="240" w:firstLine="480"/>
      </w:pPr>
      <w:r>
        <w:rPr>
          <w:rFonts w:hint="eastAsia"/>
        </w:rPr>
        <w:t>在配置动态路由时，可以进一步尝试多区域</w:t>
      </w:r>
      <w:r>
        <w:t>OSPF配置，以模拟更复杂的网络环境。</w:t>
      </w:r>
    </w:p>
    <w:p w14:paraId="24496649" w14:textId="6DCCAD43" w:rsidR="00B15D47" w:rsidRDefault="00F64DF1" w:rsidP="00F64DF1">
      <w:pPr>
        <w:ind w:left="240" w:firstLine="480"/>
      </w:pPr>
      <w:r>
        <w:rPr>
          <w:rFonts w:hint="eastAsia"/>
        </w:rPr>
        <w:t>实验过程中可以增加对路由协议优先级（如静态路由与动态路由的优先级比较）的验证，加深理解。</w:t>
      </w:r>
    </w:p>
    <w:p w14:paraId="0D99926B" w14:textId="576E2D7C" w:rsidR="00F64DF1" w:rsidRDefault="00F64DF1" w:rsidP="009F0754">
      <w:pPr>
        <w:pStyle w:val="3"/>
      </w:pPr>
      <w:r>
        <w:rPr>
          <w:rFonts w:hint="eastAsia"/>
        </w:rPr>
        <w:t>4、总结</w:t>
      </w:r>
    </w:p>
    <w:p w14:paraId="2EAB2C85" w14:textId="0C60DFA2" w:rsidR="00F64DF1" w:rsidRPr="00F64DF1" w:rsidRDefault="00F64DF1" w:rsidP="00F64DF1">
      <w:pPr>
        <w:ind w:left="240" w:firstLine="480"/>
      </w:pPr>
      <w:r w:rsidRPr="00F64DF1">
        <w:t>本次实验通过静态路由、RIP和OSPF的配置，全面了解了广域网路由的基本原理和实现方法。实验内容由浅入深，从手动配置到动态学习，逐步提升了网络配置能力，为后续更复杂的网络实验打下了坚实基础。</w:t>
      </w:r>
    </w:p>
    <w:p w14:paraId="2EE5B72B" w14:textId="6EBEEE6C" w:rsidR="00B15D47" w:rsidRDefault="00A93349" w:rsidP="00B15D47">
      <w:pPr>
        <w:pStyle w:val="2"/>
        <w:ind w:left="240"/>
      </w:pPr>
      <w:r>
        <w:rPr>
          <w:rFonts w:hint="eastAsia"/>
        </w:rPr>
        <w:t>六</w:t>
      </w:r>
      <w:r w:rsidR="00B15D47" w:rsidRPr="00AD41C6">
        <w:rPr>
          <w:rFonts w:hint="eastAsia"/>
        </w:rPr>
        <w:t>、参考资料</w:t>
      </w:r>
    </w:p>
    <w:p w14:paraId="14320F62" w14:textId="0B76010F" w:rsidR="00F64DF1" w:rsidRDefault="00F64DF1" w:rsidP="00F64DF1">
      <w:pPr>
        <w:ind w:left="240" w:firstLine="480"/>
      </w:pPr>
      <w:r>
        <w:rPr>
          <w:rFonts w:hint="eastAsia"/>
        </w:rPr>
        <w:t>1、计算机网络实验指导书</w:t>
      </w:r>
    </w:p>
    <w:p w14:paraId="0B553737" w14:textId="48D85B33" w:rsidR="00F64DF1" w:rsidRDefault="00F64DF1" w:rsidP="00F64DF1">
      <w:pPr>
        <w:ind w:left="240" w:firstLine="480"/>
      </w:pPr>
      <w:r>
        <w:rPr>
          <w:rFonts w:hint="eastAsia"/>
        </w:rPr>
        <w:t>2、</w:t>
      </w:r>
      <w:r w:rsidR="00665C9C">
        <w:rPr>
          <w:rFonts w:hint="eastAsia"/>
        </w:rPr>
        <w:t>计算机网络教程</w:t>
      </w:r>
    </w:p>
    <w:p w14:paraId="04612F1C" w14:textId="646AE88A" w:rsidR="00F64DF1" w:rsidRDefault="00F64DF1" w:rsidP="00F64DF1">
      <w:pPr>
        <w:ind w:left="240" w:firstLine="480"/>
      </w:pPr>
      <w:r>
        <w:rPr>
          <w:rFonts w:hint="eastAsia"/>
        </w:rPr>
        <w:t>3、</w:t>
      </w:r>
      <w:r w:rsidRPr="00F64DF1">
        <w:t>Cisco官方文档</w:t>
      </w:r>
    </w:p>
    <w:p w14:paraId="44F8F243" w14:textId="2FF6B860" w:rsidR="00665C9C" w:rsidRDefault="00665C9C" w:rsidP="00F64DF1">
      <w:pPr>
        <w:ind w:left="240" w:firstLine="480"/>
        <w:rPr>
          <w:lang w:val="pt-BR"/>
        </w:rPr>
      </w:pPr>
      <w:r w:rsidRPr="00665C9C">
        <w:rPr>
          <w:rFonts w:hint="eastAsia"/>
          <w:lang w:val="pt-BR"/>
        </w:rPr>
        <w:t xml:space="preserve">prefix = </w:t>
      </w:r>
      <w:r w:rsidRPr="00665C9C">
        <w:rPr>
          <w:lang w:val="pt-BR"/>
        </w:rPr>
        <w:t>https://www.cisco.com/c/en/us/td/docs/ios-xml/ios</w:t>
      </w:r>
    </w:p>
    <w:p w14:paraId="4C2179E9" w14:textId="77777777" w:rsidR="00665C9C" w:rsidRPr="00665C9C" w:rsidRDefault="00665C9C" w:rsidP="00F64DF1">
      <w:pPr>
        <w:ind w:left="240" w:firstLine="480"/>
        <w:rPr>
          <w:lang w:val="pt-BR"/>
        </w:rPr>
      </w:pPr>
    </w:p>
    <w:p w14:paraId="6C4DBD14" w14:textId="4431B252" w:rsidR="00F64DF1" w:rsidRDefault="00F64DF1" w:rsidP="00F64DF1">
      <w:pPr>
        <w:numPr>
          <w:ilvl w:val="0"/>
          <w:numId w:val="3"/>
        </w:numPr>
        <w:ind w:left="240" w:firstLine="480"/>
      </w:pPr>
      <w:hyperlink r:id="rId46" w:tgtFrame="_blank" w:history="1">
        <w:r>
          <w:rPr>
            <w:rStyle w:val="af4"/>
          </w:rPr>
          <w:t>Static Routing Configuration Guide</w:t>
        </w:r>
      </w:hyperlink>
    </w:p>
    <w:p w14:paraId="69CD365A" w14:textId="6548C006" w:rsidR="00F64DF1" w:rsidRPr="00F64DF1" w:rsidRDefault="00665C9C" w:rsidP="00F64DF1">
      <w:pPr>
        <w:ind w:left="240" w:firstLine="480"/>
      </w:pPr>
      <w:r w:rsidRPr="00665C9C">
        <w:rPr>
          <w:rFonts w:hint="eastAsia"/>
        </w:rPr>
        <w:t>prefix</w:t>
      </w:r>
      <w:r>
        <w:rPr>
          <w:rFonts w:hint="eastAsia"/>
        </w:rPr>
        <w:t>/</w:t>
      </w:r>
      <w:r w:rsidR="00F64DF1" w:rsidRPr="00F64DF1">
        <w:t>iproute_pi/configuration/xe-16/iri-xe-16-book/iri-static-route.html</w:t>
      </w:r>
    </w:p>
    <w:p w14:paraId="00AB034D" w14:textId="48130A28" w:rsidR="00F64DF1" w:rsidRDefault="00F64DF1" w:rsidP="00F64DF1">
      <w:pPr>
        <w:numPr>
          <w:ilvl w:val="0"/>
          <w:numId w:val="3"/>
        </w:numPr>
        <w:ind w:left="240" w:firstLine="480"/>
      </w:pPr>
      <w:hyperlink r:id="rId47" w:tgtFrame="_blank" w:history="1">
        <w:r w:rsidRPr="00F64DF1">
          <w:rPr>
            <w:rStyle w:val="af4"/>
          </w:rPr>
          <w:t>RIP Configuration Guide</w:t>
        </w:r>
      </w:hyperlink>
    </w:p>
    <w:p w14:paraId="5AD68379" w14:textId="2A307CEB" w:rsidR="00F64DF1" w:rsidRPr="00F64DF1" w:rsidRDefault="00665C9C" w:rsidP="00F64DF1">
      <w:pPr>
        <w:ind w:leftChars="0" w:left="720" w:firstLineChars="0" w:firstLine="0"/>
      </w:pPr>
      <w:r w:rsidRPr="00665C9C">
        <w:rPr>
          <w:rFonts w:hint="eastAsia"/>
        </w:rPr>
        <w:t>prefix</w:t>
      </w:r>
      <w:r>
        <w:rPr>
          <w:rFonts w:hint="eastAsia"/>
        </w:rPr>
        <w:t>/</w:t>
      </w:r>
      <w:r w:rsidR="00F64DF1" w:rsidRPr="00F64DF1">
        <w:t>iproute_rip/configuration/xe-16/irr-xe-16-book.html</w:t>
      </w:r>
    </w:p>
    <w:p w14:paraId="3BAA43F7" w14:textId="58BDB17F" w:rsidR="00F64DF1" w:rsidRDefault="00F64DF1" w:rsidP="00F64DF1">
      <w:pPr>
        <w:numPr>
          <w:ilvl w:val="0"/>
          <w:numId w:val="3"/>
        </w:numPr>
        <w:ind w:left="240" w:firstLine="480"/>
      </w:pPr>
      <w:hyperlink r:id="rId48" w:tgtFrame="_blank" w:history="1">
        <w:r w:rsidRPr="00F64DF1">
          <w:rPr>
            <w:rStyle w:val="af4"/>
          </w:rPr>
          <w:t>OSPF Configuration Guide</w:t>
        </w:r>
      </w:hyperlink>
    </w:p>
    <w:p w14:paraId="78EC7CF0" w14:textId="0A69F7ED" w:rsidR="00F64DF1" w:rsidRPr="00F64DF1" w:rsidRDefault="00665C9C" w:rsidP="00F64DF1">
      <w:pPr>
        <w:ind w:leftChars="0" w:left="720" w:firstLineChars="0" w:firstLine="0"/>
      </w:pPr>
      <w:r w:rsidRPr="00665C9C">
        <w:rPr>
          <w:rFonts w:hint="eastAsia"/>
        </w:rPr>
        <w:t>prefix</w:t>
      </w:r>
      <w:r>
        <w:rPr>
          <w:rFonts w:hint="eastAsia"/>
        </w:rPr>
        <w:t>/</w:t>
      </w:r>
      <w:r w:rsidR="00F64DF1" w:rsidRPr="00F64DF1">
        <w:t>iproute_ospf/configuration/xe-16/iro-xe-16-book.html</w:t>
      </w:r>
    </w:p>
    <w:p w14:paraId="24E5666B" w14:textId="77777777" w:rsidR="00F64DF1" w:rsidRPr="00F64DF1" w:rsidRDefault="00F64DF1" w:rsidP="00F64DF1">
      <w:pPr>
        <w:ind w:left="240" w:firstLine="480"/>
      </w:pPr>
    </w:p>
    <w:p w14:paraId="3DB0AC63" w14:textId="77777777" w:rsidR="00B15D47" w:rsidRPr="00B15D47" w:rsidRDefault="00B15D47" w:rsidP="00B15D47">
      <w:pPr>
        <w:ind w:left="240" w:firstLine="480"/>
      </w:pPr>
    </w:p>
    <w:p w14:paraId="3DD21B8B" w14:textId="77777777" w:rsidR="007F26B6" w:rsidRPr="00B15D47" w:rsidRDefault="007F26B6" w:rsidP="008B7A8A">
      <w:pPr>
        <w:ind w:left="240" w:firstLine="480"/>
      </w:pPr>
    </w:p>
    <w:sectPr w:rsidR="007F26B6" w:rsidRPr="00B15D47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4D0F" w14:textId="77777777" w:rsidR="00553449" w:rsidRDefault="00553449" w:rsidP="009F0754">
      <w:pPr>
        <w:ind w:left="240" w:firstLine="480"/>
      </w:pPr>
      <w:r>
        <w:separator/>
      </w:r>
    </w:p>
  </w:endnote>
  <w:endnote w:type="continuationSeparator" w:id="0">
    <w:p w14:paraId="34555DDD" w14:textId="77777777" w:rsidR="00553449" w:rsidRDefault="00553449" w:rsidP="009F0754">
      <w:pPr>
        <w:ind w:left="24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5EF62" w14:textId="77777777" w:rsidR="009F0754" w:rsidRDefault="009F0754">
    <w:pPr>
      <w:pStyle w:val="af8"/>
      <w:ind w:left="24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EC825" w14:textId="77777777" w:rsidR="009F0754" w:rsidRDefault="009F0754">
    <w:pPr>
      <w:pStyle w:val="af8"/>
      <w:ind w:left="24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19E3" w14:textId="77777777" w:rsidR="009F0754" w:rsidRDefault="009F0754">
    <w:pPr>
      <w:pStyle w:val="af8"/>
      <w:ind w:left="24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87D2" w14:textId="77777777" w:rsidR="00553449" w:rsidRDefault="00553449" w:rsidP="009F0754">
      <w:pPr>
        <w:ind w:left="240" w:firstLine="480"/>
      </w:pPr>
      <w:r>
        <w:separator/>
      </w:r>
    </w:p>
  </w:footnote>
  <w:footnote w:type="continuationSeparator" w:id="0">
    <w:p w14:paraId="2F283AB4" w14:textId="77777777" w:rsidR="00553449" w:rsidRDefault="00553449" w:rsidP="009F0754">
      <w:pPr>
        <w:ind w:left="240"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73B8" w14:textId="77777777" w:rsidR="009F0754" w:rsidRDefault="009F0754">
    <w:pPr>
      <w:pStyle w:val="af6"/>
      <w:ind w:left="24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E81F" w14:textId="77777777" w:rsidR="009F0754" w:rsidRDefault="009F0754">
    <w:pPr>
      <w:pStyle w:val="af6"/>
      <w:ind w:left="240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FDD4" w14:textId="77777777" w:rsidR="009F0754" w:rsidRDefault="009F0754">
    <w:pPr>
      <w:pStyle w:val="af6"/>
      <w:ind w:left="24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440"/>
    <w:multiLevelType w:val="multilevel"/>
    <w:tmpl w:val="7F8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574CE"/>
    <w:multiLevelType w:val="hybridMultilevel"/>
    <w:tmpl w:val="BBAAF2AE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67B96673"/>
    <w:multiLevelType w:val="multilevel"/>
    <w:tmpl w:val="359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7628C"/>
    <w:multiLevelType w:val="multilevel"/>
    <w:tmpl w:val="C454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18407">
    <w:abstractNumId w:val="3"/>
  </w:num>
  <w:num w:numId="2" w16cid:durableId="180439037">
    <w:abstractNumId w:val="0"/>
  </w:num>
  <w:num w:numId="3" w16cid:durableId="296766991">
    <w:abstractNumId w:val="2"/>
  </w:num>
  <w:num w:numId="4" w16cid:durableId="193266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49"/>
    <w:rsid w:val="0001413A"/>
    <w:rsid w:val="00023E02"/>
    <w:rsid w:val="00073B1E"/>
    <w:rsid w:val="00131F33"/>
    <w:rsid w:val="00150E44"/>
    <w:rsid w:val="001A2D34"/>
    <w:rsid w:val="001E4FA3"/>
    <w:rsid w:val="00320CB5"/>
    <w:rsid w:val="0034224C"/>
    <w:rsid w:val="00553449"/>
    <w:rsid w:val="005602D8"/>
    <w:rsid w:val="006432B6"/>
    <w:rsid w:val="0065557A"/>
    <w:rsid w:val="00662E49"/>
    <w:rsid w:val="00665C9C"/>
    <w:rsid w:val="006A3226"/>
    <w:rsid w:val="006B550A"/>
    <w:rsid w:val="006C752A"/>
    <w:rsid w:val="00701DFB"/>
    <w:rsid w:val="00721437"/>
    <w:rsid w:val="007323C6"/>
    <w:rsid w:val="00753D2F"/>
    <w:rsid w:val="007F26B6"/>
    <w:rsid w:val="00820AD3"/>
    <w:rsid w:val="0083016F"/>
    <w:rsid w:val="00833327"/>
    <w:rsid w:val="00835B52"/>
    <w:rsid w:val="008B7A8A"/>
    <w:rsid w:val="009132F7"/>
    <w:rsid w:val="009212D6"/>
    <w:rsid w:val="00932084"/>
    <w:rsid w:val="00941E09"/>
    <w:rsid w:val="0094565F"/>
    <w:rsid w:val="00960227"/>
    <w:rsid w:val="009644CC"/>
    <w:rsid w:val="009F0754"/>
    <w:rsid w:val="00A77CFC"/>
    <w:rsid w:val="00A92EB7"/>
    <w:rsid w:val="00A93349"/>
    <w:rsid w:val="00AD41C6"/>
    <w:rsid w:val="00B15D47"/>
    <w:rsid w:val="00B556E9"/>
    <w:rsid w:val="00B71232"/>
    <w:rsid w:val="00BE110A"/>
    <w:rsid w:val="00C15BCE"/>
    <w:rsid w:val="00C44336"/>
    <w:rsid w:val="00C82ED5"/>
    <w:rsid w:val="00C96EA8"/>
    <w:rsid w:val="00CD0974"/>
    <w:rsid w:val="00CE36B1"/>
    <w:rsid w:val="00D55FC0"/>
    <w:rsid w:val="00D64C9E"/>
    <w:rsid w:val="00DB5305"/>
    <w:rsid w:val="00DE4BC4"/>
    <w:rsid w:val="00E132AC"/>
    <w:rsid w:val="00E24C59"/>
    <w:rsid w:val="00E26BF4"/>
    <w:rsid w:val="00E9056E"/>
    <w:rsid w:val="00EA4ABE"/>
    <w:rsid w:val="00F206FB"/>
    <w:rsid w:val="00F64DF1"/>
    <w:rsid w:val="00F7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B0AA0"/>
  <w15:chartTrackingRefBased/>
  <w15:docId w15:val="{540A6C53-8140-4875-855E-EBB3DAF4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DF1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55FC0"/>
    <w:pPr>
      <w:keepNext/>
      <w:keepLines/>
      <w:spacing w:before="160" w:after="160"/>
      <w:ind w:firstLineChars="0" w:firstLine="0"/>
      <w:outlineLvl w:val="0"/>
    </w:pPr>
    <w:rPr>
      <w:rFonts w:asciiTheme="majorHAnsi"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5FC0"/>
    <w:pPr>
      <w:keepNext/>
      <w:keepLines/>
      <w:spacing w:before="80" w:after="80"/>
      <w:ind w:firstLineChars="0" w:firstLine="0"/>
      <w:outlineLvl w:val="1"/>
    </w:pPr>
    <w:rPr>
      <w:rFonts w:asciiTheme="majorHAnsi" w:hAnsiTheme="majorHAnsi" w:cstheme="majorBidi"/>
      <w:b/>
      <w:sz w:val="36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55FC0"/>
    <w:pPr>
      <w:keepNext/>
      <w:keepLines/>
      <w:spacing w:before="80" w:after="80"/>
      <w:ind w:leftChars="200" w:left="480" w:firstLineChars="0" w:firstLine="0"/>
      <w:outlineLvl w:val="2"/>
    </w:pPr>
    <w:rPr>
      <w:rFonts w:hAnsiTheme="majorHAnsi" w:cstheme="majorBidi"/>
      <w:b/>
      <w:color w:val="262626" w:themeColor="text1" w:themeTint="D9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F0754"/>
    <w:pPr>
      <w:keepNext/>
      <w:keepLines/>
      <w:spacing w:before="40" w:after="40"/>
      <w:ind w:leftChars="300" w:left="300" w:firstLineChars="0" w:firstLine="0"/>
      <w:outlineLvl w:val="3"/>
    </w:pPr>
    <w:rPr>
      <w:rFonts w:cstheme="majorBidi"/>
      <w:b/>
      <w:color w:val="0D0D0D" w:themeColor="text1" w:themeTint="F2"/>
      <w:sz w:val="3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5FC0"/>
    <w:pPr>
      <w:keepNext/>
      <w:keepLines/>
      <w:ind w:leftChars="300" w:left="300" w:firstLineChars="0" w:firstLine="0"/>
      <w:outlineLvl w:val="4"/>
    </w:pPr>
    <w:rPr>
      <w:rFonts w:cstheme="majorBidi"/>
      <w:b/>
      <w:sz w:val="28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FC0"/>
    <w:rPr>
      <w:rFonts w:asciiTheme="majorHAnsi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55FC0"/>
    <w:rPr>
      <w:rFonts w:asciiTheme="majorHAnsi" w:eastAsia="宋体" w:hAnsiTheme="majorHAnsi"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D55FC0"/>
    <w:rPr>
      <w:rFonts w:ascii="宋体" w:eastAsia="宋体" w:hAnsiTheme="majorHAnsi" w:cstheme="majorBidi"/>
      <w:b/>
      <w:color w:val="262626" w:themeColor="text1" w:themeTint="D9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F0754"/>
    <w:rPr>
      <w:rFonts w:ascii="宋体" w:eastAsia="宋体" w:cstheme="majorBidi"/>
      <w:b/>
      <w:color w:val="0D0D0D" w:themeColor="text1" w:themeTint="F2"/>
      <w:sz w:val="30"/>
      <w:szCs w:val="28"/>
    </w:rPr>
  </w:style>
  <w:style w:type="character" w:customStyle="1" w:styleId="50">
    <w:name w:val="标题 5 字符"/>
    <w:basedOn w:val="a0"/>
    <w:link w:val="5"/>
    <w:uiPriority w:val="9"/>
    <w:rsid w:val="00D55FC0"/>
    <w:rPr>
      <w:rFonts w:ascii="宋体" w:eastAsia="宋体" w:cstheme="majorBidi"/>
      <w:b/>
      <w:sz w:val="28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41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1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1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1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41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C6"/>
    <w:pPr>
      <w:numPr>
        <w:ilvl w:val="1"/>
      </w:numPr>
      <w:spacing w:after="160"/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41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4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4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1C6"/>
    <w:rPr>
      <w:b/>
      <w:bCs/>
      <w:smallCaps/>
      <w:color w:val="0F4761" w:themeColor="accent1" w:themeShade="BF"/>
      <w:spacing w:val="5"/>
    </w:rPr>
  </w:style>
  <w:style w:type="paragraph" w:customStyle="1" w:styleId="11">
    <w:name w:val="标题1"/>
    <w:basedOn w:val="a"/>
    <w:link w:val="title"/>
    <w:qFormat/>
    <w:rsid w:val="00B15D47"/>
    <w:pPr>
      <w:keepNext/>
      <w:keepLines/>
      <w:ind w:left="240" w:firstLine="643"/>
      <w:jc w:val="center"/>
      <w:outlineLvl w:val="0"/>
    </w:pPr>
    <w:rPr>
      <w:rFonts w:ascii="Times New Roman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title">
    <w:name w:val="title 字符"/>
    <w:basedOn w:val="a0"/>
    <w:link w:val="11"/>
    <w:rsid w:val="00B15D47"/>
    <w:rPr>
      <w:rFonts w:ascii="Times New Roman" w:eastAsia="宋体" w:hAnsi="Times New Roman" w:cs="Times New Roman"/>
      <w:b/>
      <w:bCs/>
      <w:kern w:val="44"/>
      <w:sz w:val="32"/>
      <w:szCs w:val="44"/>
      <w14:ligatures w14:val="none"/>
    </w:rPr>
  </w:style>
  <w:style w:type="paragraph" w:customStyle="1" w:styleId="ae">
    <w:name w:val="实验报告"/>
    <w:basedOn w:val="a"/>
    <w:link w:val="af"/>
    <w:qFormat/>
    <w:rsid w:val="00B15D47"/>
    <w:pPr>
      <w:adjustRightInd w:val="0"/>
      <w:snapToGrid w:val="0"/>
      <w:ind w:firstLineChars="0" w:firstLine="0"/>
      <w:jc w:val="center"/>
    </w:pPr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character" w:customStyle="1" w:styleId="af">
    <w:name w:val="实验报告 字符"/>
    <w:basedOn w:val="a0"/>
    <w:link w:val="ae"/>
    <w:rsid w:val="00B15D47"/>
    <w:rPr>
      <w:rFonts w:ascii="华文新魏" w:eastAsia="华文新魏" w:hAnsi="Times New Roman" w:cs="Times New Roman"/>
      <w:b/>
      <w:spacing w:val="20"/>
      <w:sz w:val="52"/>
      <w:szCs w:val="52"/>
      <w14:ligatures w14:val="none"/>
    </w:rPr>
  </w:style>
  <w:style w:type="paragraph" w:customStyle="1" w:styleId="af0">
    <w:name w:val="不缩进正文"/>
    <w:basedOn w:val="a"/>
    <w:link w:val="af1"/>
    <w:qFormat/>
    <w:rsid w:val="00B15D47"/>
    <w:pPr>
      <w:adjustRightInd w:val="0"/>
      <w:snapToGrid w:val="0"/>
      <w:spacing w:line="288" w:lineRule="auto"/>
      <w:ind w:left="240" w:firstLineChars="0" w:firstLine="0"/>
    </w:pPr>
    <w:rPr>
      <w:rFonts w:ascii="Times New Roman" w:hAnsi="Times New Roman" w:cs="Times New Roman"/>
      <w:szCs w:val="24"/>
      <w14:ligatures w14:val="none"/>
    </w:rPr>
  </w:style>
  <w:style w:type="character" w:customStyle="1" w:styleId="af1">
    <w:name w:val="不缩进正文 字符"/>
    <w:basedOn w:val="a0"/>
    <w:link w:val="af0"/>
    <w:rsid w:val="00B15D47"/>
    <w:rPr>
      <w:rFonts w:ascii="Times New Roman" w:eastAsia="宋体" w:hAnsi="Times New Roman" w:cs="Times New Roman"/>
      <w:sz w:val="24"/>
      <w:szCs w:val="24"/>
      <w14:ligatures w14:val="none"/>
    </w:rPr>
  </w:style>
  <w:style w:type="table" w:styleId="af2">
    <w:name w:val="Table Grid"/>
    <w:basedOn w:val="a1"/>
    <w:uiPriority w:val="39"/>
    <w:rsid w:val="00B55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F71F37"/>
    <w:pPr>
      <w:widowControl w:val="0"/>
      <w:ind w:leftChars="100" w:left="100" w:firstLineChars="200" w:firstLine="200"/>
      <w:jc w:val="both"/>
    </w:pPr>
    <w:rPr>
      <w:rFonts w:ascii="宋体" w:eastAsia="宋体"/>
      <w:sz w:val="24"/>
    </w:rPr>
  </w:style>
  <w:style w:type="character" w:styleId="af4">
    <w:name w:val="Hyperlink"/>
    <w:basedOn w:val="a0"/>
    <w:uiPriority w:val="99"/>
    <w:unhideWhenUsed/>
    <w:rsid w:val="00F64DF1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64DF1"/>
    <w:rPr>
      <w:color w:val="605E5C"/>
      <w:shd w:val="clear" w:color="auto" w:fill="E1DFDD"/>
    </w:rPr>
  </w:style>
  <w:style w:type="paragraph" w:styleId="af6">
    <w:name w:val="header"/>
    <w:basedOn w:val="a"/>
    <w:link w:val="af7"/>
    <w:uiPriority w:val="99"/>
    <w:unhideWhenUsed/>
    <w:rsid w:val="009F07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9F0754"/>
    <w:rPr>
      <w:rFonts w:ascii="宋体" w:eastAsia="宋体"/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9F07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9F0754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www.cisco.com/c/en/us/td/docs/ios-xml/ios/iproute_rip/configuration/xe-16/irr-xe-16-book.html" TargetMode="External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www.cisco.com/c/en/us/td/docs/ios-xml/ios/iproute_ospf/configuration/xe-16/iro-xe-16-book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www.cisco.com/c/en/us/td/docs/ios-xml/ios/iproute_pi/configuration/xe-16/iri-xe-16-book/iri-static-route.html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4084\Documents\&#33258;&#23450;&#20041;%20Office%20&#27169;&#26495;\&#35745;&#32593;&#23454;&#39564;&#25253;&#21578;&#26679;&#24335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计网实验报告样式板.dotx</Template>
  <TotalTime>461</TotalTime>
  <Pages>41</Pages>
  <Words>5976</Words>
  <Characters>14253</Characters>
  <Application>Microsoft Office Word</Application>
  <DocSecurity>0</DocSecurity>
  <Lines>715</Lines>
  <Paragraphs>535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绝迹的星</dc:creator>
  <cp:keywords/>
  <dc:description/>
  <cp:lastModifiedBy>星 绝迹的</cp:lastModifiedBy>
  <cp:revision>10</cp:revision>
  <cp:lastPrinted>2025-05-20T07:06:00Z</cp:lastPrinted>
  <dcterms:created xsi:type="dcterms:W3CDTF">2025-05-19T07:22:00Z</dcterms:created>
  <dcterms:modified xsi:type="dcterms:W3CDTF">2025-05-20T07:07:00Z</dcterms:modified>
</cp:coreProperties>
</file>